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heme="majorHAnsi" w:eastAsiaTheme="majorEastAsia" w:hAnsiTheme="majorHAnsi" w:cstheme="majorBidi"/>
          <w:color w:val="595959" w:themeColor="text1" w:themeTint="A6"/>
          <w:sz w:val="24"/>
          <w:szCs w:val="32"/>
        </w:rPr>
        <w:id w:val="-824126508"/>
        <w:docPartObj>
          <w:docPartGallery w:val="Cover Pages"/>
          <w:docPartUnique/>
        </w:docPartObj>
      </w:sdtPr>
      <w:sdtEndPr>
        <w:rPr>
          <w:color w:val="007789" w:themeColor="accent1" w:themeShade="BF"/>
          <w:sz w:val="44"/>
        </w:rPr>
      </w:sdtEndPr>
      <w:sdtContent>
        <w:p w:rsidR="003866E5" w:rsidRPr="00E014CE" w:rsidRDefault="003866E5">
          <w:pPr>
            <w:pStyle w:val="Geenregelafstand"/>
            <w:rPr>
              <w:sz w:val="24"/>
            </w:rPr>
          </w:pPr>
          <w:r w:rsidRPr="00E014CE">
            <w:rPr>
              <w:noProof/>
            </w:rPr>
            <mc:AlternateContent>
              <mc:Choice Requires="wps">
                <w:drawing>
                  <wp:anchor distT="0" distB="0" distL="114300" distR="114300" simplePos="0" relativeHeight="251660288" behindDoc="0" locked="0" layoutInCell="1" allowOverlap="0">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221A" w:rsidRDefault="00CF221A"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Content>
                                    <w:r>
                                      <w:t>SCHUDDINCK</w:t>
                                    </w:r>
                                  </w:sdtContent>
                                </w:sdt>
                                <w:r>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Content>
                                    <w:r>
                                      <w:t>Firebase</w:t>
                                    </w:r>
                                  </w:sdtContent>
                                </w:sdt>
                                <w:r>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8-15T00:00:00Z">
                                      <w:dateFormat w:val="d MMMM yyyy"/>
                                      <w:lid w:val="nl-NL"/>
                                      <w:storeMappedDataAs w:val="dateTime"/>
                                      <w:calendar w:val="gregorian"/>
                                    </w:date>
                                  </w:sdtPr>
                                  <w:sdtContent>
                                    <w:r>
                                      <w:t>15 augustus 2017</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CF221A" w:rsidRDefault="00CF221A" w:rsidP="00425035">
                          <w:pPr>
                            <w:pStyle w:val="Contactgegevens"/>
                          </w:pPr>
                          <w:sdt>
                            <w:sdtPr>
                              <w:alias w:val="Naam"/>
                              <w:tag w:val=""/>
                              <w:id w:val="149259635"/>
                              <w:placeholder>
                                <w:docPart w:val="9E048ED8AED54D23AFF45F8C4EBB4B6B"/>
                              </w:placeholder>
                              <w:dataBinding w:prefixMappings="xmlns:ns0='http://purl.org/dc/elements/1.1/' xmlns:ns1='http://schemas.openxmlformats.org/package/2006/metadata/core-properties' " w:xpath="/ns1:coreProperties[1]/ns0:creator[1]" w:storeItemID="{6C3C8BC8-F283-45AE-878A-BAB7291924A1}"/>
                              <w:text/>
                            </w:sdtPr>
                            <w:sdtContent>
                              <w:r>
                                <w:t>SCHUDDINCK</w:t>
                              </w:r>
                            </w:sdtContent>
                          </w:sdt>
                          <w:r>
                            <w:t> | </w:t>
                          </w:r>
                          <w:sdt>
                            <w:sdtPr>
                              <w:alias w:val="Titel cursus"/>
                              <w:tag w:val=""/>
                              <w:id w:val="-728219936"/>
                              <w:placeholder>
                                <w:docPart w:val="AC17F0B460F342F187D5DAF1A32389B0"/>
                              </w:placeholder>
                              <w:dataBinding w:prefixMappings="xmlns:ns0='http://purl.org/dc/elements/1.1/' xmlns:ns1='http://schemas.openxmlformats.org/package/2006/metadata/core-properties' " w:xpath="/ns1:coreProperties[1]/ns1:keywords[1]" w:storeItemID="{6C3C8BC8-F283-45AE-878A-BAB7291924A1}"/>
                              <w:text/>
                            </w:sdtPr>
                            <w:sdtContent>
                              <w:r>
                                <w:t>Firebase</w:t>
                              </w:r>
                            </w:sdtContent>
                          </w:sdt>
                          <w:r>
                            <w:t> | </w:t>
                          </w:r>
                          <w:sdt>
                            <w:sdtPr>
                              <w:alias w:val="Datum"/>
                              <w:tag w:val=""/>
                              <w:id w:val="2032065285"/>
                              <w:placeholder>
                                <w:docPart w:val="ED5821C8330E4385982A8BB48346A63A"/>
                              </w:placeholder>
                              <w:dataBinding w:prefixMappings="xmlns:ns0='http://schemas.microsoft.com/office/2006/coverPageProps' " w:xpath="/ns0:CoverPageProperties[1]/ns0:PublishDate[1]" w:storeItemID="{55AF091B-3C7A-41E3-B477-F2FDAA23CFDA}"/>
                              <w:date w:fullDate="2017-08-15T00:00:00Z">
                                <w:dateFormat w:val="d MMMM yyyy"/>
                                <w:lid w:val="nl-NL"/>
                                <w:storeMappedDataAs w:val="dateTime"/>
                                <w:calendar w:val="gregorian"/>
                              </w:date>
                            </w:sdtPr>
                            <w:sdtContent>
                              <w:r>
                                <w:t>15 augustus 2017</w:t>
                              </w:r>
                            </w:sdtContent>
                          </w:sdt>
                        </w:p>
                      </w:txbxContent>
                    </v:textbox>
                    <w10:wrap type="square" anchorx="margin" anchory="margin"/>
                  </v:shape>
                </w:pict>
              </mc:Fallback>
            </mc:AlternateContent>
          </w:r>
          <w:r w:rsidRPr="00E014CE">
            <w:rPr>
              <w:noProof/>
            </w:rPr>
            <mc:AlternateContent>
              <mc:Choice Requires="wps">
                <w:drawing>
                  <wp:anchor distT="0" distB="0" distL="114300" distR="114300" simplePos="0" relativeHeight="251661312" behindDoc="0" locked="0" layoutInCell="1" allowOverlap="0">
                    <wp:simplePos x="0" y="0"/>
                    <wp:positionH relativeFrom="margin">
                      <wp:align>center</wp:align>
                    </wp:positionH>
                    <mc:AlternateContent>
                      <mc:Choice Requires="wp14">
                        <wp:positionV relativeFrom="margin">
                          <wp14:pctPosVOffset>75000</wp14:pctPosVOffset>
                        </wp:positionV>
                      </mc:Choice>
                      <mc:Fallback>
                        <wp:positionV relativeFrom="page">
                          <wp:posOffset>7562215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CF221A" w:rsidRDefault="00CF221A" w:rsidP="00425035">
                                    <w:pPr>
                                      <w:pStyle w:val="Titel1"/>
                                    </w:pPr>
                                    <w:r>
                                      <w:t>Firebase</w:t>
                                    </w:r>
                                  </w:p>
                                </w:sdtContent>
                              </w:sdt>
                              <w:p w:rsidR="00CF221A" w:rsidRDefault="00CF221A"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Content>
                                    <w:r>
                                      <w:t>Nieuwe technologie voor applicaties en proof of concept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Content>
                            <w:p w:rsidR="00CF221A" w:rsidRDefault="00CF221A" w:rsidP="00425035">
                              <w:pPr>
                                <w:pStyle w:val="Titel1"/>
                              </w:pPr>
                              <w:r>
                                <w:t>Firebase</w:t>
                              </w:r>
                            </w:p>
                          </w:sdtContent>
                        </w:sdt>
                        <w:p w:rsidR="00CF221A" w:rsidRDefault="00CF221A" w:rsidP="00425035">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Content>
                              <w:r>
                                <w:t>Nieuwe technologie voor applicaties en proof of concept</w:t>
                              </w:r>
                            </w:sdtContent>
                          </w:sdt>
                        </w:p>
                      </w:txbxContent>
                    </v:textbox>
                    <w10:wrap type="square" anchorx="margin" anchory="margin"/>
                  </v:shape>
                </w:pict>
              </mc:Fallback>
            </mc:AlternateContent>
          </w:r>
        </w:p>
        <w:p w:rsidR="003866E5" w:rsidRPr="00E014CE" w:rsidRDefault="003866E5" w:rsidP="00425035"/>
        <w:p w:rsidR="001013B6" w:rsidRPr="00E014CE" w:rsidRDefault="003866E5" w:rsidP="00425035">
          <w:pPr>
            <w:pStyle w:val="Heading1"/>
          </w:pPr>
          <w:r w:rsidRPr="00E014CE">
            <w:br w:type="page"/>
          </w:r>
        </w:p>
      </w:sdtContent>
    </w:sdt>
    <w:bookmarkEnd w:id="0" w:displacedByCustomXml="prev"/>
    <w:bookmarkEnd w:id="1" w:displacedByCustomXml="prev"/>
    <w:bookmarkEnd w:id="2" w:displacedByCustomXml="prev"/>
    <w:bookmarkEnd w:id="3" w:displacedByCustomXml="prev"/>
    <w:bookmarkEnd w:id="4" w:displacedByCustomXml="prev"/>
    <w:p w:rsidR="009D22DF" w:rsidRDefault="00425035" w:rsidP="00425035">
      <w:pPr>
        <w:pStyle w:val="Heading1"/>
      </w:pPr>
      <w:bookmarkStart w:id="5" w:name="_Toc490575144"/>
      <w:bookmarkStart w:id="6" w:name="_Toc490594466"/>
      <w:r>
        <w:lastRenderedPageBreak/>
        <w:t>Voorwoord</w:t>
      </w:r>
      <w:bookmarkEnd w:id="5"/>
      <w:bookmarkEnd w:id="6"/>
    </w:p>
    <w:p w:rsidR="001531F1" w:rsidRDefault="00C441A5" w:rsidP="00073182">
      <w:r>
        <w:t>Na de opkomst van de eerste personal computer in de jaren tachtig</w:t>
      </w:r>
      <w:r w:rsidR="00AF4D6C">
        <w:t xml:space="preserve"> van de vorige eeuw is de informatie technologie </w:t>
      </w:r>
      <w:r w:rsidR="001531F1">
        <w:t>er in een ijltempo op vooruitgegaan.</w:t>
      </w:r>
    </w:p>
    <w:p w:rsidR="00073182" w:rsidRDefault="001531F1" w:rsidP="00073182">
      <w:r>
        <w:t xml:space="preserve">Onze ouders behoorden tot de eerste generatie </w:t>
      </w:r>
      <w:r w:rsidR="00CB2954">
        <w:t>om</w:t>
      </w:r>
      <w:r>
        <w:t xml:space="preserve"> personal computers op kantoor en thuis in gebruikt te nemen. In het begin waren personal computers grote apparaten die werkten met floppydisks. Men programmeerde met Cobol en Pascal en e-mail bestond nog niet. Pas in de jaren negentig werd het internet voor het grote publiek toegankelijk gemaakt en vanaf toen was de IT-trein niet te stoppen.</w:t>
      </w:r>
    </w:p>
    <w:p w:rsidR="001531F1" w:rsidRDefault="001531F1" w:rsidP="00073182">
      <w:r>
        <w:t>Mijn generatie zag de opkomst van computerspellen, sociaalnetwerksites zoals Netlog en Facebook maar ook portaalsites voor bijvoorbeeld scholen. Tijdens mijn tienerjaren was er vooral twijfel of al dat “computerspelgedoe” wel goed was voor kinderen. Nu weten we al dat het kinderen kan helpen met het sneller maken van keuzes en het meer inzicht verwerven in dingen. Of het goed is elke dag voor een computerscherm te zitten, is dan weer een andere vraag. Want tegenwoordig zijn we voortdurend op een scherm aan het kijken. Is het geen computerscherm dan is het wel een tablet of smartphone. En nu de roamingkosten afgeschaft zijn in de Europese Unie staat er echt geen rem meer op. Oma kan elke dag onze vakantie volgen. Of hoe citytrippen whatsappen is geworden.</w:t>
      </w:r>
    </w:p>
    <w:p w:rsidR="001531F1" w:rsidRDefault="001531F1" w:rsidP="00073182">
      <w:r>
        <w:t>Wij jongeren kunnen ons geen leven meer inbeelden zonder apps</w:t>
      </w:r>
      <w:r w:rsidR="005642DE">
        <w:t>. Mijn interesse voor het ontwikkelen van apps speelde een grote rol in de uiteindelijke keuze voor mijn studierichting. De keuze van mijn stage was dan ook voor de hand liggend.</w:t>
      </w:r>
    </w:p>
    <w:p w:rsidR="005642DE" w:rsidRDefault="005642DE" w:rsidP="00073182">
      <w:r>
        <w:t>Tot slot nog een woord van dank aan Hogeschool Gent en mijn stagebegeleiders die mij de kans boden om een stage te volgen in een mobile app</w:t>
      </w:r>
      <w:r w:rsidR="00A545E0">
        <w:t xml:space="preserve"> development agency.</w:t>
      </w:r>
    </w:p>
    <w:p w:rsidR="00A545E0" w:rsidRDefault="00A545E0" w:rsidP="00073182">
      <w:r>
        <w:t>Alsook wil ik mijn familie en vrienden bedanken voor hun steun.</w:t>
      </w:r>
    </w:p>
    <w:p w:rsidR="00A545E0" w:rsidRDefault="00A545E0">
      <w:r>
        <w:br w:type="page"/>
      </w:r>
    </w:p>
    <w:p w:rsidR="00866AE3" w:rsidRDefault="00866AE3" w:rsidP="00425035">
      <w:pPr>
        <w:pStyle w:val="Heading1"/>
      </w:pPr>
      <w:bookmarkStart w:id="7" w:name="_Toc490575145"/>
      <w:bookmarkStart w:id="8" w:name="_Toc490594467"/>
      <w:r>
        <w:lastRenderedPageBreak/>
        <w:t>Samenvatting</w:t>
      </w:r>
      <w:bookmarkEnd w:id="7"/>
      <w:bookmarkEnd w:id="8"/>
    </w:p>
    <w:p w:rsidR="00786999" w:rsidRDefault="00786999" w:rsidP="00786999">
      <w:r>
        <w:t xml:space="preserve">De opkomst van smartphones en de bijhorende apps heeft een </w:t>
      </w:r>
      <w:r w:rsidR="00CB2954">
        <w:t xml:space="preserve">ware </w:t>
      </w:r>
      <w:r>
        <w:t>revolutie ontketend. Apps zijn big business geworden. Echter het ontwikkelen hiervan was tot nu toe een tijdrovend, moeizaam en duur proces. Firebase werd dan ook door Google gecreëerd om snel kwaliteitsvolle applicaties te ontwikkelen zonder verplicht te zijn om een eigen backend te schrijven. Het biedt talloze andere mogelijkheden van het ontwikkelen tot het groeien van de app.</w:t>
      </w:r>
    </w:p>
    <w:p w:rsidR="00786999" w:rsidRDefault="00786999" w:rsidP="00786999">
      <w:r>
        <w:t>De interesse in Google Firebase werd aangewakkerd tijdens de stage en de nieuwsgierigheid om ermee te werken en te zien hoe het zijn weg vindt in de bedrijven heeft geleid tot de keuze van dit onderwerp.</w:t>
      </w:r>
    </w:p>
    <w:p w:rsidR="00786999" w:rsidRDefault="000244EB" w:rsidP="00786999">
      <w:r>
        <w:t>In eerste instantie w</w:t>
      </w:r>
      <w:r w:rsidR="00075146">
        <w:t>erd</w:t>
      </w:r>
      <w:r>
        <w:t xml:space="preserve"> de door Firebase aangeboden documentatie beknopt uitgelegd en vergezeld van screenshots die zorgen voor een visuele voorstelling.</w:t>
      </w:r>
    </w:p>
    <w:p w:rsidR="000244EB" w:rsidRDefault="000244EB" w:rsidP="00786999">
      <w:r>
        <w:t>Vervolgens werd er een proof-of-concept gemaakt om de per</w:t>
      </w:r>
      <w:r w:rsidR="00075146">
        <w:t>formantie, snelheid van creatie en</w:t>
      </w:r>
      <w:r>
        <w:t xml:space="preserve"> gebruiksvriendelijkheid </w:t>
      </w:r>
      <w:r w:rsidR="00075146">
        <w:t xml:space="preserve">na te gaan. De ervaring leerde dat Firebase haar beloftes waarmaakt </w:t>
      </w:r>
    </w:p>
    <w:p w:rsidR="00D1147A" w:rsidRDefault="0016727A" w:rsidP="00786999">
      <w:r>
        <w:t xml:space="preserve">In een vergelijkende studie werd nagegaan of het mogelijk is een standaard applicatie te ontwikkelen zonder Firebase door het opzoeken van alternatieven voor de verschillende componenten van Firebase. Hieruit bleek dat het schrijven van een eigen backend of het gebruik maken van alternatieven </w:t>
      </w:r>
      <w:r w:rsidR="00D1147A">
        <w:t>enerzijds veel ervaring zou vergen en anderzijds veel tijd en geld zou kosten.</w:t>
      </w:r>
      <w:r w:rsidR="00D1147A">
        <w:br/>
        <w:t>De voor- en nadelen van het schrijven van een applicatie met en zonder Firebase werden toegelicht. Het gebruiksgemak, de snelheid, de lage kostprijs en een groeiende Firebase community pleitten allen in het voordeel van Firebase.</w:t>
      </w:r>
    </w:p>
    <w:p w:rsidR="00A849BC" w:rsidRDefault="00D1147A" w:rsidP="00786999">
      <w:r>
        <w:t>Tot slot werden de bedrijven bevraagd</w:t>
      </w:r>
      <w:r w:rsidR="00A849BC">
        <w:t xml:space="preserve">. Hieruit bleek dat Firebase onder de bevraagde bedrijven al goed gekend was maar nog niet door allen effectief geïmplementeerd werd. De meesten waren enthousiast over de gebruiksvriendelijkheid, de snelle opbouw, de lage instapdrempel en kostprijs en </w:t>
      </w:r>
      <w:r w:rsidR="00CB2954">
        <w:t xml:space="preserve">zouden </w:t>
      </w:r>
      <w:r w:rsidR="00A849BC">
        <w:t>het om deze redenen aan klanten en andere bedrijven aanraden.</w:t>
      </w:r>
    </w:p>
    <w:p w:rsidR="00A849BC" w:rsidRDefault="00A849BC" w:rsidP="00A849BC">
      <w:r>
        <w:t xml:space="preserve">Firebase biedt heel wat voordelen. Denk maar aan de tijdswinst, de gebruiksvriendelijkheid, de lage kostprijs, de lage instapdrempel, de komende updates, het gemakkelijk onderhoud en een betere controle over de applicatie. </w:t>
      </w:r>
      <w:r>
        <w:br/>
        <w:t xml:space="preserve">Extra voordelen die in de kijker gezet moeten worden zijn toch wel dat een junior ontwikkelaar geen moeite heeft om met Firebase aan de slag te gaan en dat kleine applicaties voor bijvoorbeeld beurzen heel snel opgezet kunnen worden. </w:t>
      </w:r>
      <w:r>
        <w:br/>
        <w:t xml:space="preserve">Uit dit alles kan men afleiden dat Firebase meer en meer gebruikt zal worden door de </w:t>
      </w:r>
      <w:r>
        <w:lastRenderedPageBreak/>
        <w:t xml:space="preserve">Belgische ontwikkelaars van mobiele applicaties. </w:t>
      </w:r>
      <w:r>
        <w:br/>
        <w:t>Het valt te verwachten dat er met Firebase een waardige concurrent bijgekomen is op de markt voor mobiele applicaties.</w:t>
      </w:r>
    </w:p>
    <w:p w:rsidR="00262896" w:rsidRDefault="00866AE3" w:rsidP="00786999">
      <w:r>
        <w:br w:type="page"/>
      </w:r>
    </w:p>
    <w:sdt>
      <w:sdtPr>
        <w:rPr>
          <w:rFonts w:asciiTheme="minorHAnsi" w:eastAsiaTheme="minorHAnsi" w:hAnsiTheme="minorHAnsi" w:cstheme="minorBidi"/>
          <w:color w:val="595959" w:themeColor="text1" w:themeTint="A6"/>
          <w:sz w:val="26"/>
          <w:szCs w:val="20"/>
          <w:lang w:val="nl-NL" w:eastAsia="nl-NL"/>
        </w:rPr>
        <w:id w:val="1806420439"/>
        <w:docPartObj>
          <w:docPartGallery w:val="Table of Contents"/>
          <w:docPartUnique/>
        </w:docPartObj>
      </w:sdtPr>
      <w:sdtEndPr>
        <w:rPr>
          <w:b/>
          <w:bCs/>
          <w:noProof/>
        </w:rPr>
      </w:sdtEndPr>
      <w:sdtContent>
        <w:p w:rsidR="00262896" w:rsidRDefault="00D001FB">
          <w:pPr>
            <w:pStyle w:val="TOCHeading"/>
          </w:pPr>
          <w:r>
            <w:t>Inhoudstafel</w:t>
          </w:r>
        </w:p>
        <w:p w:rsidR="00BA645B" w:rsidRDefault="00262896">
          <w:pPr>
            <w:pStyle w:val="TOC1"/>
            <w:tabs>
              <w:tab w:val="right" w:leader="dot" w:pos="9737"/>
            </w:tabs>
            <w:rPr>
              <w:rFonts w:eastAsiaTheme="minorEastAsia"/>
              <w:noProof/>
              <w:color w:val="auto"/>
              <w:sz w:val="22"/>
              <w:szCs w:val="22"/>
              <w:lang w:val="en-US" w:eastAsia="en-US"/>
            </w:rPr>
          </w:pPr>
          <w:r>
            <w:fldChar w:fldCharType="begin"/>
          </w:r>
          <w:r>
            <w:instrText xml:space="preserve"> TOC \o "1-3" \h \z \u </w:instrText>
          </w:r>
          <w:r>
            <w:fldChar w:fldCharType="separate"/>
          </w:r>
          <w:hyperlink w:anchor="_Toc490594468" w:history="1">
            <w:r w:rsidR="00BA645B" w:rsidRPr="00DF6F9A">
              <w:rPr>
                <w:rStyle w:val="Hyperlink"/>
                <w:noProof/>
              </w:rPr>
              <w:t>1. Inleiding</w:t>
            </w:r>
            <w:r w:rsidR="00BA645B">
              <w:rPr>
                <w:noProof/>
                <w:webHidden/>
              </w:rPr>
              <w:tab/>
            </w:r>
            <w:r w:rsidR="00BA645B">
              <w:rPr>
                <w:noProof/>
                <w:webHidden/>
              </w:rPr>
              <w:fldChar w:fldCharType="begin"/>
            </w:r>
            <w:r w:rsidR="00BA645B">
              <w:rPr>
                <w:noProof/>
                <w:webHidden/>
              </w:rPr>
              <w:instrText xml:space="preserve"> PAGEREF _Toc490594468 \h </w:instrText>
            </w:r>
            <w:r w:rsidR="00BA645B">
              <w:rPr>
                <w:noProof/>
                <w:webHidden/>
              </w:rPr>
            </w:r>
            <w:r w:rsidR="00BA645B">
              <w:rPr>
                <w:noProof/>
                <w:webHidden/>
              </w:rPr>
              <w:fldChar w:fldCharType="separate"/>
            </w:r>
            <w:r w:rsidR="00BA645B">
              <w:rPr>
                <w:noProof/>
                <w:webHidden/>
              </w:rPr>
              <w:t>1</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469" w:history="1">
            <w:r w:rsidR="00BA645B" w:rsidRPr="00DF6F9A">
              <w:rPr>
                <w:rStyle w:val="Hyperlink"/>
                <w:noProof/>
              </w:rPr>
              <w:t>2. Wat is Firebase?</w:t>
            </w:r>
            <w:r w:rsidR="00BA645B">
              <w:rPr>
                <w:noProof/>
                <w:webHidden/>
              </w:rPr>
              <w:tab/>
            </w:r>
            <w:r w:rsidR="00BA645B">
              <w:rPr>
                <w:noProof/>
                <w:webHidden/>
              </w:rPr>
              <w:fldChar w:fldCharType="begin"/>
            </w:r>
            <w:r w:rsidR="00BA645B">
              <w:rPr>
                <w:noProof/>
                <w:webHidden/>
              </w:rPr>
              <w:instrText xml:space="preserve"> PAGEREF _Toc490594469 \h </w:instrText>
            </w:r>
            <w:r w:rsidR="00BA645B">
              <w:rPr>
                <w:noProof/>
                <w:webHidden/>
              </w:rPr>
            </w:r>
            <w:r w:rsidR="00BA645B">
              <w:rPr>
                <w:noProof/>
                <w:webHidden/>
              </w:rPr>
              <w:fldChar w:fldCharType="separate"/>
            </w:r>
            <w:r w:rsidR="00BA645B">
              <w:rPr>
                <w:noProof/>
                <w:webHidden/>
              </w:rPr>
              <w:t>2</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70" w:history="1">
            <w:r w:rsidR="00BA645B" w:rsidRPr="00DF6F9A">
              <w:rPr>
                <w:rStyle w:val="Hyperlink"/>
                <w:noProof/>
              </w:rPr>
              <w:t>2.1. Beschrijving Firebase</w:t>
            </w:r>
            <w:r w:rsidR="00BA645B">
              <w:rPr>
                <w:noProof/>
                <w:webHidden/>
              </w:rPr>
              <w:tab/>
            </w:r>
            <w:r w:rsidR="00BA645B">
              <w:rPr>
                <w:noProof/>
                <w:webHidden/>
              </w:rPr>
              <w:fldChar w:fldCharType="begin"/>
            </w:r>
            <w:r w:rsidR="00BA645B">
              <w:rPr>
                <w:noProof/>
                <w:webHidden/>
              </w:rPr>
              <w:instrText xml:space="preserve"> PAGEREF _Toc490594470 \h </w:instrText>
            </w:r>
            <w:r w:rsidR="00BA645B">
              <w:rPr>
                <w:noProof/>
                <w:webHidden/>
              </w:rPr>
            </w:r>
            <w:r w:rsidR="00BA645B">
              <w:rPr>
                <w:noProof/>
                <w:webHidden/>
              </w:rPr>
              <w:fldChar w:fldCharType="separate"/>
            </w:r>
            <w:r w:rsidR="00BA645B">
              <w:rPr>
                <w:noProof/>
                <w:webHidden/>
              </w:rPr>
              <w:t>2</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71" w:history="1">
            <w:r w:rsidR="00BA645B" w:rsidRPr="00DF6F9A">
              <w:rPr>
                <w:rStyle w:val="Hyperlink"/>
                <w:noProof/>
              </w:rPr>
              <w:t>2.2. Gebruik Firebase</w:t>
            </w:r>
            <w:r w:rsidR="00BA645B">
              <w:rPr>
                <w:noProof/>
                <w:webHidden/>
              </w:rPr>
              <w:tab/>
            </w:r>
            <w:r w:rsidR="00BA645B">
              <w:rPr>
                <w:noProof/>
                <w:webHidden/>
              </w:rPr>
              <w:fldChar w:fldCharType="begin"/>
            </w:r>
            <w:r w:rsidR="00BA645B">
              <w:rPr>
                <w:noProof/>
                <w:webHidden/>
              </w:rPr>
              <w:instrText xml:space="preserve"> PAGEREF _Toc490594471 \h </w:instrText>
            </w:r>
            <w:r w:rsidR="00BA645B">
              <w:rPr>
                <w:noProof/>
                <w:webHidden/>
              </w:rPr>
            </w:r>
            <w:r w:rsidR="00BA645B">
              <w:rPr>
                <w:noProof/>
                <w:webHidden/>
              </w:rPr>
              <w:fldChar w:fldCharType="separate"/>
            </w:r>
            <w:r w:rsidR="00BA645B">
              <w:rPr>
                <w:noProof/>
                <w:webHidden/>
              </w:rPr>
              <w:t>2</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472" w:history="1">
            <w:r w:rsidR="00BA645B" w:rsidRPr="00DF6F9A">
              <w:rPr>
                <w:rStyle w:val="Hyperlink"/>
                <w:noProof/>
              </w:rPr>
              <w:t>3. Componenten van Firebase</w:t>
            </w:r>
            <w:r w:rsidR="00BA645B">
              <w:rPr>
                <w:noProof/>
                <w:webHidden/>
              </w:rPr>
              <w:tab/>
            </w:r>
            <w:r w:rsidR="00BA645B">
              <w:rPr>
                <w:noProof/>
                <w:webHidden/>
              </w:rPr>
              <w:fldChar w:fldCharType="begin"/>
            </w:r>
            <w:r w:rsidR="00BA645B">
              <w:rPr>
                <w:noProof/>
                <w:webHidden/>
              </w:rPr>
              <w:instrText xml:space="preserve"> PAGEREF _Toc490594472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73" w:history="1">
            <w:r w:rsidR="00BA645B" w:rsidRPr="00DF6F9A">
              <w:rPr>
                <w:rStyle w:val="Hyperlink"/>
                <w:noProof/>
              </w:rPr>
              <w:t>3.1. Analyse</w:t>
            </w:r>
            <w:r w:rsidR="00BA645B">
              <w:rPr>
                <w:noProof/>
                <w:webHidden/>
              </w:rPr>
              <w:tab/>
            </w:r>
            <w:r w:rsidR="00BA645B">
              <w:rPr>
                <w:noProof/>
                <w:webHidden/>
              </w:rPr>
              <w:fldChar w:fldCharType="begin"/>
            </w:r>
            <w:r w:rsidR="00BA645B">
              <w:rPr>
                <w:noProof/>
                <w:webHidden/>
              </w:rPr>
              <w:instrText xml:space="preserve"> PAGEREF _Toc490594473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74" w:history="1">
            <w:r w:rsidR="00BA645B" w:rsidRPr="00DF6F9A">
              <w:rPr>
                <w:rStyle w:val="Hyperlink"/>
                <w:noProof/>
              </w:rPr>
              <w:t>3.1.1. Firebase Analytics</w:t>
            </w:r>
            <w:r w:rsidR="00BA645B">
              <w:rPr>
                <w:noProof/>
                <w:webHidden/>
              </w:rPr>
              <w:tab/>
            </w:r>
            <w:r w:rsidR="00BA645B">
              <w:rPr>
                <w:noProof/>
                <w:webHidden/>
              </w:rPr>
              <w:fldChar w:fldCharType="begin"/>
            </w:r>
            <w:r w:rsidR="00BA645B">
              <w:rPr>
                <w:noProof/>
                <w:webHidden/>
              </w:rPr>
              <w:instrText xml:space="preserve"> PAGEREF _Toc490594474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75" w:history="1">
            <w:r w:rsidR="00BA645B" w:rsidRPr="00DF6F9A">
              <w:rPr>
                <w:rStyle w:val="Hyperlink"/>
                <w:noProof/>
              </w:rPr>
              <w:t>3.1.2. Onderdelen van Firebase Analytics:</w:t>
            </w:r>
            <w:r w:rsidR="00BA645B">
              <w:rPr>
                <w:noProof/>
                <w:webHidden/>
              </w:rPr>
              <w:tab/>
            </w:r>
            <w:r w:rsidR="00BA645B">
              <w:rPr>
                <w:noProof/>
                <w:webHidden/>
              </w:rPr>
              <w:fldChar w:fldCharType="begin"/>
            </w:r>
            <w:r w:rsidR="00BA645B">
              <w:rPr>
                <w:noProof/>
                <w:webHidden/>
              </w:rPr>
              <w:instrText xml:space="preserve"> PAGEREF _Toc490594475 \h </w:instrText>
            </w:r>
            <w:r w:rsidR="00BA645B">
              <w:rPr>
                <w:noProof/>
                <w:webHidden/>
              </w:rPr>
            </w:r>
            <w:r w:rsidR="00BA645B">
              <w:rPr>
                <w:noProof/>
                <w:webHidden/>
              </w:rPr>
              <w:fldChar w:fldCharType="separate"/>
            </w:r>
            <w:r w:rsidR="00BA645B">
              <w:rPr>
                <w:noProof/>
                <w:webHidden/>
              </w:rPr>
              <w:t>3</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76" w:history="1">
            <w:r w:rsidR="00BA645B" w:rsidRPr="00DF6F9A">
              <w:rPr>
                <w:rStyle w:val="Hyperlink"/>
                <w:noProof/>
              </w:rPr>
              <w:t>3.2. Ontwikkeling</w:t>
            </w:r>
            <w:r w:rsidR="00BA645B">
              <w:rPr>
                <w:noProof/>
                <w:webHidden/>
              </w:rPr>
              <w:tab/>
            </w:r>
            <w:r w:rsidR="00BA645B">
              <w:rPr>
                <w:noProof/>
                <w:webHidden/>
              </w:rPr>
              <w:fldChar w:fldCharType="begin"/>
            </w:r>
            <w:r w:rsidR="00BA645B">
              <w:rPr>
                <w:noProof/>
                <w:webHidden/>
              </w:rPr>
              <w:instrText xml:space="preserve"> PAGEREF _Toc490594476 \h </w:instrText>
            </w:r>
            <w:r w:rsidR="00BA645B">
              <w:rPr>
                <w:noProof/>
                <w:webHidden/>
              </w:rPr>
            </w:r>
            <w:r w:rsidR="00BA645B">
              <w:rPr>
                <w:noProof/>
                <w:webHidden/>
              </w:rPr>
              <w:fldChar w:fldCharType="separate"/>
            </w:r>
            <w:r w:rsidR="00BA645B">
              <w:rPr>
                <w:noProof/>
                <w:webHidden/>
              </w:rPr>
              <w:t>5</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77" w:history="1">
            <w:r w:rsidR="00BA645B" w:rsidRPr="00DF6F9A">
              <w:rPr>
                <w:rStyle w:val="Hyperlink"/>
                <w:noProof/>
              </w:rPr>
              <w:t>3.2.1. Authentication (iOS, Android, Web, C++, Unity)</w:t>
            </w:r>
            <w:r w:rsidR="00BA645B">
              <w:rPr>
                <w:noProof/>
                <w:webHidden/>
              </w:rPr>
              <w:tab/>
            </w:r>
            <w:r w:rsidR="00BA645B">
              <w:rPr>
                <w:noProof/>
                <w:webHidden/>
              </w:rPr>
              <w:fldChar w:fldCharType="begin"/>
            </w:r>
            <w:r w:rsidR="00BA645B">
              <w:rPr>
                <w:noProof/>
                <w:webHidden/>
              </w:rPr>
              <w:instrText xml:space="preserve"> PAGEREF _Toc490594477 \h </w:instrText>
            </w:r>
            <w:r w:rsidR="00BA645B">
              <w:rPr>
                <w:noProof/>
                <w:webHidden/>
              </w:rPr>
            </w:r>
            <w:r w:rsidR="00BA645B">
              <w:rPr>
                <w:noProof/>
                <w:webHidden/>
              </w:rPr>
              <w:fldChar w:fldCharType="separate"/>
            </w:r>
            <w:r w:rsidR="00BA645B">
              <w:rPr>
                <w:noProof/>
                <w:webHidden/>
              </w:rPr>
              <w:t>5</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78" w:history="1">
            <w:r w:rsidR="00BA645B" w:rsidRPr="00DF6F9A">
              <w:rPr>
                <w:rStyle w:val="Hyperlink"/>
                <w:noProof/>
              </w:rPr>
              <w:t>3.2.2. Cloud functions (iOS, Android, Web, C++, Unity)</w:t>
            </w:r>
            <w:r w:rsidR="00BA645B">
              <w:rPr>
                <w:noProof/>
                <w:webHidden/>
              </w:rPr>
              <w:tab/>
            </w:r>
            <w:r w:rsidR="00BA645B">
              <w:rPr>
                <w:noProof/>
                <w:webHidden/>
              </w:rPr>
              <w:fldChar w:fldCharType="begin"/>
            </w:r>
            <w:r w:rsidR="00BA645B">
              <w:rPr>
                <w:noProof/>
                <w:webHidden/>
              </w:rPr>
              <w:instrText xml:space="preserve"> PAGEREF _Toc490594478 \h </w:instrText>
            </w:r>
            <w:r w:rsidR="00BA645B">
              <w:rPr>
                <w:noProof/>
                <w:webHidden/>
              </w:rPr>
            </w:r>
            <w:r w:rsidR="00BA645B">
              <w:rPr>
                <w:noProof/>
                <w:webHidden/>
              </w:rPr>
              <w:fldChar w:fldCharType="separate"/>
            </w:r>
            <w:r w:rsidR="00BA645B">
              <w:rPr>
                <w:noProof/>
                <w:webHidden/>
              </w:rPr>
              <w:t>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79" w:history="1">
            <w:r w:rsidR="00BA645B" w:rsidRPr="00DF6F9A">
              <w:rPr>
                <w:rStyle w:val="Hyperlink"/>
                <w:noProof/>
              </w:rPr>
              <w:t>3.2.3. Cloud Messaging</w:t>
            </w:r>
            <w:r w:rsidR="00BA645B">
              <w:rPr>
                <w:noProof/>
                <w:webHidden/>
              </w:rPr>
              <w:tab/>
            </w:r>
            <w:r w:rsidR="00BA645B">
              <w:rPr>
                <w:noProof/>
                <w:webHidden/>
              </w:rPr>
              <w:fldChar w:fldCharType="begin"/>
            </w:r>
            <w:r w:rsidR="00BA645B">
              <w:rPr>
                <w:noProof/>
                <w:webHidden/>
              </w:rPr>
              <w:instrText xml:space="preserve"> PAGEREF _Toc490594479 \h </w:instrText>
            </w:r>
            <w:r w:rsidR="00BA645B">
              <w:rPr>
                <w:noProof/>
                <w:webHidden/>
              </w:rPr>
            </w:r>
            <w:r w:rsidR="00BA645B">
              <w:rPr>
                <w:noProof/>
                <w:webHidden/>
              </w:rPr>
              <w:fldChar w:fldCharType="separate"/>
            </w:r>
            <w:r w:rsidR="00BA645B">
              <w:rPr>
                <w:noProof/>
                <w:webHidden/>
              </w:rPr>
              <w:t>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0" w:history="1">
            <w:r w:rsidR="00BA645B" w:rsidRPr="00DF6F9A">
              <w:rPr>
                <w:rStyle w:val="Hyperlink"/>
                <w:noProof/>
              </w:rPr>
              <w:t>3.2.4. Crash Reporting (iOS, Android)</w:t>
            </w:r>
            <w:r w:rsidR="00BA645B">
              <w:rPr>
                <w:noProof/>
                <w:webHidden/>
              </w:rPr>
              <w:tab/>
            </w:r>
            <w:r w:rsidR="00BA645B">
              <w:rPr>
                <w:noProof/>
                <w:webHidden/>
              </w:rPr>
              <w:fldChar w:fldCharType="begin"/>
            </w:r>
            <w:r w:rsidR="00BA645B">
              <w:rPr>
                <w:noProof/>
                <w:webHidden/>
              </w:rPr>
              <w:instrText xml:space="preserve"> PAGEREF _Toc490594480 \h </w:instrText>
            </w:r>
            <w:r w:rsidR="00BA645B">
              <w:rPr>
                <w:noProof/>
                <w:webHidden/>
              </w:rPr>
            </w:r>
            <w:r w:rsidR="00BA645B">
              <w:rPr>
                <w:noProof/>
                <w:webHidden/>
              </w:rPr>
              <w:fldChar w:fldCharType="separate"/>
            </w:r>
            <w:r w:rsidR="00BA645B">
              <w:rPr>
                <w:noProof/>
                <w:webHidden/>
              </w:rPr>
              <w:t>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1" w:history="1">
            <w:r w:rsidR="00BA645B" w:rsidRPr="00DF6F9A">
              <w:rPr>
                <w:rStyle w:val="Hyperlink"/>
                <w:noProof/>
              </w:rPr>
              <w:t>3.2.5. Hosting</w:t>
            </w:r>
            <w:r w:rsidR="00BA645B">
              <w:rPr>
                <w:noProof/>
                <w:webHidden/>
              </w:rPr>
              <w:tab/>
            </w:r>
            <w:r w:rsidR="00BA645B">
              <w:rPr>
                <w:noProof/>
                <w:webHidden/>
              </w:rPr>
              <w:fldChar w:fldCharType="begin"/>
            </w:r>
            <w:r w:rsidR="00BA645B">
              <w:rPr>
                <w:noProof/>
                <w:webHidden/>
              </w:rPr>
              <w:instrText xml:space="preserve"> PAGEREF _Toc490594481 \h </w:instrText>
            </w:r>
            <w:r w:rsidR="00BA645B">
              <w:rPr>
                <w:noProof/>
                <w:webHidden/>
              </w:rPr>
            </w:r>
            <w:r w:rsidR="00BA645B">
              <w:rPr>
                <w:noProof/>
                <w:webHidden/>
              </w:rPr>
              <w:fldChar w:fldCharType="separate"/>
            </w:r>
            <w:r w:rsidR="00BA645B">
              <w:rPr>
                <w:noProof/>
                <w:webHidden/>
              </w:rPr>
              <w:t>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2" w:history="1">
            <w:r w:rsidR="00BA645B" w:rsidRPr="00DF6F9A">
              <w:rPr>
                <w:rStyle w:val="Hyperlink"/>
                <w:noProof/>
              </w:rPr>
              <w:t>3.2.6. Realtime Database</w:t>
            </w:r>
            <w:r w:rsidR="00BA645B">
              <w:rPr>
                <w:noProof/>
                <w:webHidden/>
              </w:rPr>
              <w:tab/>
            </w:r>
            <w:r w:rsidR="00BA645B">
              <w:rPr>
                <w:noProof/>
                <w:webHidden/>
              </w:rPr>
              <w:fldChar w:fldCharType="begin"/>
            </w:r>
            <w:r w:rsidR="00BA645B">
              <w:rPr>
                <w:noProof/>
                <w:webHidden/>
              </w:rPr>
              <w:instrText xml:space="preserve"> PAGEREF _Toc490594482 \h </w:instrText>
            </w:r>
            <w:r w:rsidR="00BA645B">
              <w:rPr>
                <w:noProof/>
                <w:webHidden/>
              </w:rPr>
            </w:r>
            <w:r w:rsidR="00BA645B">
              <w:rPr>
                <w:noProof/>
                <w:webHidden/>
              </w:rPr>
              <w:fldChar w:fldCharType="separate"/>
            </w:r>
            <w:r w:rsidR="00BA645B">
              <w:rPr>
                <w:noProof/>
                <w:webHidden/>
              </w:rPr>
              <w:t>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3" w:history="1">
            <w:r w:rsidR="00BA645B" w:rsidRPr="00DF6F9A">
              <w:rPr>
                <w:rStyle w:val="Hyperlink"/>
                <w:noProof/>
              </w:rPr>
              <w:t>3.2.7. Storage</w:t>
            </w:r>
            <w:r w:rsidR="00BA645B">
              <w:rPr>
                <w:noProof/>
                <w:webHidden/>
              </w:rPr>
              <w:tab/>
            </w:r>
            <w:r w:rsidR="00BA645B">
              <w:rPr>
                <w:noProof/>
                <w:webHidden/>
              </w:rPr>
              <w:fldChar w:fldCharType="begin"/>
            </w:r>
            <w:r w:rsidR="00BA645B">
              <w:rPr>
                <w:noProof/>
                <w:webHidden/>
              </w:rPr>
              <w:instrText xml:space="preserve"> PAGEREF _Toc490594483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4" w:history="1">
            <w:r w:rsidR="00BA645B" w:rsidRPr="00DF6F9A">
              <w:rPr>
                <w:rStyle w:val="Hyperlink"/>
                <w:noProof/>
              </w:rPr>
              <w:t>3.2.8. Test Lab</w:t>
            </w:r>
            <w:r w:rsidR="00BA645B">
              <w:rPr>
                <w:noProof/>
                <w:webHidden/>
              </w:rPr>
              <w:tab/>
            </w:r>
            <w:r w:rsidR="00BA645B">
              <w:rPr>
                <w:noProof/>
                <w:webHidden/>
              </w:rPr>
              <w:fldChar w:fldCharType="begin"/>
            </w:r>
            <w:r w:rsidR="00BA645B">
              <w:rPr>
                <w:noProof/>
                <w:webHidden/>
              </w:rPr>
              <w:instrText xml:space="preserve"> PAGEREF _Toc490594484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85" w:history="1">
            <w:r w:rsidR="00BA645B" w:rsidRPr="00DF6F9A">
              <w:rPr>
                <w:rStyle w:val="Hyperlink"/>
                <w:noProof/>
              </w:rPr>
              <w:t>3.3. Groeimogelijkheden</w:t>
            </w:r>
            <w:r w:rsidR="00BA645B">
              <w:rPr>
                <w:noProof/>
                <w:webHidden/>
              </w:rPr>
              <w:tab/>
            </w:r>
            <w:r w:rsidR="00BA645B">
              <w:rPr>
                <w:noProof/>
                <w:webHidden/>
              </w:rPr>
              <w:fldChar w:fldCharType="begin"/>
            </w:r>
            <w:r w:rsidR="00BA645B">
              <w:rPr>
                <w:noProof/>
                <w:webHidden/>
              </w:rPr>
              <w:instrText xml:space="preserve"> PAGEREF _Toc490594485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6" w:history="1">
            <w:r w:rsidR="00BA645B" w:rsidRPr="00DF6F9A">
              <w:rPr>
                <w:rStyle w:val="Hyperlink"/>
                <w:noProof/>
              </w:rPr>
              <w:t>3.3.1. Acquisatie</w:t>
            </w:r>
            <w:r w:rsidR="00BA645B">
              <w:rPr>
                <w:noProof/>
                <w:webHidden/>
              </w:rPr>
              <w:tab/>
            </w:r>
            <w:r w:rsidR="00BA645B">
              <w:rPr>
                <w:noProof/>
                <w:webHidden/>
              </w:rPr>
              <w:fldChar w:fldCharType="begin"/>
            </w:r>
            <w:r w:rsidR="00BA645B">
              <w:rPr>
                <w:noProof/>
                <w:webHidden/>
              </w:rPr>
              <w:instrText xml:space="preserve"> PAGEREF _Toc490594486 \h </w:instrText>
            </w:r>
            <w:r w:rsidR="00BA645B">
              <w:rPr>
                <w:noProof/>
                <w:webHidden/>
              </w:rPr>
            </w:r>
            <w:r w:rsidR="00BA645B">
              <w:rPr>
                <w:noProof/>
                <w:webHidden/>
              </w:rPr>
              <w:fldChar w:fldCharType="separate"/>
            </w:r>
            <w:r w:rsidR="00BA645B">
              <w:rPr>
                <w:noProof/>
                <w:webHidden/>
              </w:rPr>
              <w:t>10</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7" w:history="1">
            <w:r w:rsidR="00BA645B" w:rsidRPr="00DF6F9A">
              <w:rPr>
                <w:rStyle w:val="Hyperlink"/>
                <w:noProof/>
              </w:rPr>
              <w:t>3.3.2. Hernieuwde betrokkenheid</w:t>
            </w:r>
            <w:r w:rsidR="00BA645B">
              <w:rPr>
                <w:noProof/>
                <w:webHidden/>
              </w:rPr>
              <w:tab/>
            </w:r>
            <w:r w:rsidR="00BA645B">
              <w:rPr>
                <w:noProof/>
                <w:webHidden/>
              </w:rPr>
              <w:fldChar w:fldCharType="begin"/>
            </w:r>
            <w:r w:rsidR="00BA645B">
              <w:rPr>
                <w:noProof/>
                <w:webHidden/>
              </w:rPr>
              <w:instrText xml:space="preserve"> PAGEREF _Toc490594487 \h </w:instrText>
            </w:r>
            <w:r w:rsidR="00BA645B">
              <w:rPr>
                <w:noProof/>
                <w:webHidden/>
              </w:rPr>
            </w:r>
            <w:r w:rsidR="00BA645B">
              <w:rPr>
                <w:noProof/>
                <w:webHidden/>
              </w:rPr>
              <w:fldChar w:fldCharType="separate"/>
            </w:r>
            <w:r w:rsidR="00BA645B">
              <w:rPr>
                <w:noProof/>
                <w:webHidden/>
              </w:rPr>
              <w:t>12</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88" w:history="1">
            <w:r w:rsidR="00BA645B" w:rsidRPr="00DF6F9A">
              <w:rPr>
                <w:rStyle w:val="Hyperlink"/>
                <w:noProof/>
              </w:rPr>
              <w:t>3.4. Winst</w:t>
            </w:r>
            <w:r w:rsidR="00BA645B">
              <w:rPr>
                <w:noProof/>
                <w:webHidden/>
              </w:rPr>
              <w:tab/>
            </w:r>
            <w:r w:rsidR="00BA645B">
              <w:rPr>
                <w:noProof/>
                <w:webHidden/>
              </w:rPr>
              <w:fldChar w:fldCharType="begin"/>
            </w:r>
            <w:r w:rsidR="00BA645B">
              <w:rPr>
                <w:noProof/>
                <w:webHidden/>
              </w:rPr>
              <w:instrText xml:space="preserve"> PAGEREF _Toc490594488 \h </w:instrText>
            </w:r>
            <w:r w:rsidR="00BA645B">
              <w:rPr>
                <w:noProof/>
                <w:webHidden/>
              </w:rPr>
            </w:r>
            <w:r w:rsidR="00BA645B">
              <w:rPr>
                <w:noProof/>
                <w:webHidden/>
              </w:rPr>
              <w:fldChar w:fldCharType="separate"/>
            </w:r>
            <w:r w:rsidR="00BA645B">
              <w:rPr>
                <w:noProof/>
                <w:webHidden/>
              </w:rPr>
              <w:t>13</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89" w:history="1">
            <w:r w:rsidR="00BA645B" w:rsidRPr="00DF6F9A">
              <w:rPr>
                <w:rStyle w:val="Hyperlink"/>
                <w:noProof/>
              </w:rPr>
              <w:t>3.4.1. In-App advertenties</w:t>
            </w:r>
            <w:r w:rsidR="00BA645B">
              <w:rPr>
                <w:noProof/>
                <w:webHidden/>
              </w:rPr>
              <w:tab/>
            </w:r>
            <w:r w:rsidR="00BA645B">
              <w:rPr>
                <w:noProof/>
                <w:webHidden/>
              </w:rPr>
              <w:fldChar w:fldCharType="begin"/>
            </w:r>
            <w:r w:rsidR="00BA645B">
              <w:rPr>
                <w:noProof/>
                <w:webHidden/>
              </w:rPr>
              <w:instrText xml:space="preserve"> PAGEREF _Toc490594489 \h </w:instrText>
            </w:r>
            <w:r w:rsidR="00BA645B">
              <w:rPr>
                <w:noProof/>
                <w:webHidden/>
              </w:rPr>
            </w:r>
            <w:r w:rsidR="00BA645B">
              <w:rPr>
                <w:noProof/>
                <w:webHidden/>
              </w:rPr>
              <w:fldChar w:fldCharType="separate"/>
            </w:r>
            <w:r w:rsidR="00BA645B">
              <w:rPr>
                <w:noProof/>
                <w:webHidden/>
              </w:rPr>
              <w:t>13</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490" w:history="1">
            <w:r w:rsidR="00BA645B" w:rsidRPr="00DF6F9A">
              <w:rPr>
                <w:rStyle w:val="Hyperlink"/>
                <w:noProof/>
              </w:rPr>
              <w:t>4. Proof-of-Concept</w:t>
            </w:r>
            <w:r w:rsidR="00BA645B">
              <w:rPr>
                <w:noProof/>
                <w:webHidden/>
              </w:rPr>
              <w:tab/>
            </w:r>
            <w:r w:rsidR="00BA645B">
              <w:rPr>
                <w:noProof/>
                <w:webHidden/>
              </w:rPr>
              <w:fldChar w:fldCharType="begin"/>
            </w:r>
            <w:r w:rsidR="00BA645B">
              <w:rPr>
                <w:noProof/>
                <w:webHidden/>
              </w:rPr>
              <w:instrText xml:space="preserve"> PAGEREF _Toc490594490 \h </w:instrText>
            </w:r>
            <w:r w:rsidR="00BA645B">
              <w:rPr>
                <w:noProof/>
                <w:webHidden/>
              </w:rPr>
            </w:r>
            <w:r w:rsidR="00BA645B">
              <w:rPr>
                <w:noProof/>
                <w:webHidden/>
              </w:rPr>
              <w:fldChar w:fldCharType="separate"/>
            </w:r>
            <w:r w:rsidR="00BA645B">
              <w:rPr>
                <w:noProof/>
                <w:webHidden/>
              </w:rPr>
              <w:t>14</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91" w:history="1">
            <w:r w:rsidR="00BA645B" w:rsidRPr="00DF6F9A">
              <w:rPr>
                <w:rStyle w:val="Hyperlink"/>
                <w:noProof/>
              </w:rPr>
              <w:t>4.1. Authentication</w:t>
            </w:r>
            <w:r w:rsidR="00BA645B">
              <w:rPr>
                <w:noProof/>
                <w:webHidden/>
              </w:rPr>
              <w:tab/>
            </w:r>
            <w:r w:rsidR="00BA645B">
              <w:rPr>
                <w:noProof/>
                <w:webHidden/>
              </w:rPr>
              <w:fldChar w:fldCharType="begin"/>
            </w:r>
            <w:r w:rsidR="00BA645B">
              <w:rPr>
                <w:noProof/>
                <w:webHidden/>
              </w:rPr>
              <w:instrText xml:space="preserve"> PAGEREF _Toc490594491 \h </w:instrText>
            </w:r>
            <w:r w:rsidR="00BA645B">
              <w:rPr>
                <w:noProof/>
                <w:webHidden/>
              </w:rPr>
            </w:r>
            <w:r w:rsidR="00BA645B">
              <w:rPr>
                <w:noProof/>
                <w:webHidden/>
              </w:rPr>
              <w:fldChar w:fldCharType="separate"/>
            </w:r>
            <w:r w:rsidR="00BA645B">
              <w:rPr>
                <w:noProof/>
                <w:webHidden/>
              </w:rPr>
              <w:t>14</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92" w:history="1">
            <w:r w:rsidR="00BA645B" w:rsidRPr="00DF6F9A">
              <w:rPr>
                <w:rStyle w:val="Hyperlink"/>
                <w:noProof/>
              </w:rPr>
              <w:t>4.1.1. Wat houdt dit in en hoe werkt het</w:t>
            </w:r>
            <w:r w:rsidR="00BA645B">
              <w:rPr>
                <w:noProof/>
                <w:webHidden/>
              </w:rPr>
              <w:tab/>
            </w:r>
            <w:r w:rsidR="00BA645B">
              <w:rPr>
                <w:noProof/>
                <w:webHidden/>
              </w:rPr>
              <w:fldChar w:fldCharType="begin"/>
            </w:r>
            <w:r w:rsidR="00BA645B">
              <w:rPr>
                <w:noProof/>
                <w:webHidden/>
              </w:rPr>
              <w:instrText xml:space="preserve"> PAGEREF _Toc490594492 \h </w:instrText>
            </w:r>
            <w:r w:rsidR="00BA645B">
              <w:rPr>
                <w:noProof/>
                <w:webHidden/>
              </w:rPr>
            </w:r>
            <w:r w:rsidR="00BA645B">
              <w:rPr>
                <w:noProof/>
                <w:webHidden/>
              </w:rPr>
              <w:fldChar w:fldCharType="separate"/>
            </w:r>
            <w:r w:rsidR="00BA645B">
              <w:rPr>
                <w:noProof/>
                <w:webHidden/>
              </w:rPr>
              <w:t>14</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93" w:history="1">
            <w:r w:rsidR="00BA645B" w:rsidRPr="00DF6F9A">
              <w:rPr>
                <w:rStyle w:val="Hyperlink"/>
                <w:noProof/>
              </w:rPr>
              <w:t>4.1.2. Hoe werd het getest</w:t>
            </w:r>
            <w:r w:rsidR="00BA645B">
              <w:rPr>
                <w:noProof/>
                <w:webHidden/>
              </w:rPr>
              <w:tab/>
            </w:r>
            <w:r w:rsidR="00BA645B">
              <w:rPr>
                <w:noProof/>
                <w:webHidden/>
              </w:rPr>
              <w:fldChar w:fldCharType="begin"/>
            </w:r>
            <w:r w:rsidR="00BA645B">
              <w:rPr>
                <w:noProof/>
                <w:webHidden/>
              </w:rPr>
              <w:instrText xml:space="preserve"> PAGEREF _Toc490594493 \h </w:instrText>
            </w:r>
            <w:r w:rsidR="00BA645B">
              <w:rPr>
                <w:noProof/>
                <w:webHidden/>
              </w:rPr>
            </w:r>
            <w:r w:rsidR="00BA645B">
              <w:rPr>
                <w:noProof/>
                <w:webHidden/>
              </w:rPr>
              <w:fldChar w:fldCharType="separate"/>
            </w:r>
            <w:r w:rsidR="00BA645B">
              <w:rPr>
                <w:noProof/>
                <w:webHidden/>
              </w:rPr>
              <w:t>15</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94" w:history="1">
            <w:r w:rsidR="00BA645B" w:rsidRPr="00DF6F9A">
              <w:rPr>
                <w:rStyle w:val="Hyperlink"/>
                <w:noProof/>
              </w:rPr>
              <w:t>4.1.3. Besluit</w:t>
            </w:r>
            <w:r w:rsidR="00BA645B">
              <w:rPr>
                <w:noProof/>
                <w:webHidden/>
              </w:rPr>
              <w:tab/>
            </w:r>
            <w:r w:rsidR="00BA645B">
              <w:rPr>
                <w:noProof/>
                <w:webHidden/>
              </w:rPr>
              <w:fldChar w:fldCharType="begin"/>
            </w:r>
            <w:r w:rsidR="00BA645B">
              <w:rPr>
                <w:noProof/>
                <w:webHidden/>
              </w:rPr>
              <w:instrText xml:space="preserve"> PAGEREF _Toc490594494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95" w:history="1">
            <w:r w:rsidR="00BA645B" w:rsidRPr="00DF6F9A">
              <w:rPr>
                <w:rStyle w:val="Hyperlink"/>
                <w:noProof/>
              </w:rPr>
              <w:t>4.2. Realtime Database</w:t>
            </w:r>
            <w:r w:rsidR="00BA645B">
              <w:rPr>
                <w:noProof/>
                <w:webHidden/>
              </w:rPr>
              <w:tab/>
            </w:r>
            <w:r w:rsidR="00BA645B">
              <w:rPr>
                <w:noProof/>
                <w:webHidden/>
              </w:rPr>
              <w:fldChar w:fldCharType="begin"/>
            </w:r>
            <w:r w:rsidR="00BA645B">
              <w:rPr>
                <w:noProof/>
                <w:webHidden/>
              </w:rPr>
              <w:instrText xml:space="preserve"> PAGEREF _Toc490594495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96" w:history="1">
            <w:r w:rsidR="00BA645B" w:rsidRPr="00DF6F9A">
              <w:rPr>
                <w:rStyle w:val="Hyperlink"/>
                <w:noProof/>
              </w:rPr>
              <w:t>4.2.1. Wat houdt dit in en hoe werkt het</w:t>
            </w:r>
            <w:r w:rsidR="00BA645B">
              <w:rPr>
                <w:noProof/>
                <w:webHidden/>
              </w:rPr>
              <w:tab/>
            </w:r>
            <w:r w:rsidR="00BA645B">
              <w:rPr>
                <w:noProof/>
                <w:webHidden/>
              </w:rPr>
              <w:fldChar w:fldCharType="begin"/>
            </w:r>
            <w:r w:rsidR="00BA645B">
              <w:rPr>
                <w:noProof/>
                <w:webHidden/>
              </w:rPr>
              <w:instrText xml:space="preserve"> PAGEREF _Toc490594496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97" w:history="1">
            <w:r w:rsidR="00BA645B" w:rsidRPr="00DF6F9A">
              <w:rPr>
                <w:rStyle w:val="Hyperlink"/>
                <w:noProof/>
              </w:rPr>
              <w:t>4.2.2. Hoe werd het getest</w:t>
            </w:r>
            <w:r w:rsidR="00BA645B">
              <w:rPr>
                <w:noProof/>
                <w:webHidden/>
              </w:rPr>
              <w:tab/>
            </w:r>
            <w:r w:rsidR="00BA645B">
              <w:rPr>
                <w:noProof/>
                <w:webHidden/>
              </w:rPr>
              <w:fldChar w:fldCharType="begin"/>
            </w:r>
            <w:r w:rsidR="00BA645B">
              <w:rPr>
                <w:noProof/>
                <w:webHidden/>
              </w:rPr>
              <w:instrText xml:space="preserve"> PAGEREF _Toc490594497 \h </w:instrText>
            </w:r>
            <w:r w:rsidR="00BA645B">
              <w:rPr>
                <w:noProof/>
                <w:webHidden/>
              </w:rPr>
            </w:r>
            <w:r w:rsidR="00BA645B">
              <w:rPr>
                <w:noProof/>
                <w:webHidden/>
              </w:rPr>
              <w:fldChar w:fldCharType="separate"/>
            </w:r>
            <w:r w:rsidR="00BA645B">
              <w:rPr>
                <w:noProof/>
                <w:webHidden/>
              </w:rPr>
              <w:t>17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498" w:history="1">
            <w:r w:rsidR="00BA645B" w:rsidRPr="00DF6F9A">
              <w:rPr>
                <w:rStyle w:val="Hyperlink"/>
                <w:noProof/>
              </w:rPr>
              <w:t>4.2.3. Besluit</w:t>
            </w:r>
            <w:r w:rsidR="00BA645B">
              <w:rPr>
                <w:noProof/>
                <w:webHidden/>
              </w:rPr>
              <w:tab/>
            </w:r>
            <w:r w:rsidR="00BA645B">
              <w:rPr>
                <w:noProof/>
                <w:webHidden/>
              </w:rPr>
              <w:fldChar w:fldCharType="begin"/>
            </w:r>
            <w:r w:rsidR="00BA645B">
              <w:rPr>
                <w:noProof/>
                <w:webHidden/>
              </w:rPr>
              <w:instrText xml:space="preserve"> PAGEREF _Toc490594498 \h </w:instrText>
            </w:r>
            <w:r w:rsidR="00BA645B">
              <w:rPr>
                <w:noProof/>
                <w:webHidden/>
              </w:rPr>
            </w:r>
            <w:r w:rsidR="00BA645B">
              <w:rPr>
                <w:noProof/>
                <w:webHidden/>
              </w:rPr>
              <w:fldChar w:fldCharType="separate"/>
            </w:r>
            <w:r w:rsidR="00BA645B">
              <w:rPr>
                <w:noProof/>
                <w:webHidden/>
              </w:rPr>
              <w:t>18</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499" w:history="1">
            <w:r w:rsidR="00BA645B" w:rsidRPr="00DF6F9A">
              <w:rPr>
                <w:rStyle w:val="Hyperlink"/>
                <w:noProof/>
              </w:rPr>
              <w:t>4.3. Notifications</w:t>
            </w:r>
            <w:r w:rsidR="00BA645B">
              <w:rPr>
                <w:noProof/>
                <w:webHidden/>
              </w:rPr>
              <w:tab/>
            </w:r>
            <w:r w:rsidR="00BA645B">
              <w:rPr>
                <w:noProof/>
                <w:webHidden/>
              </w:rPr>
              <w:fldChar w:fldCharType="begin"/>
            </w:r>
            <w:r w:rsidR="00BA645B">
              <w:rPr>
                <w:noProof/>
                <w:webHidden/>
              </w:rPr>
              <w:instrText xml:space="preserve"> PAGEREF _Toc490594499 \h </w:instrText>
            </w:r>
            <w:r w:rsidR="00BA645B">
              <w:rPr>
                <w:noProof/>
                <w:webHidden/>
              </w:rPr>
            </w:r>
            <w:r w:rsidR="00BA645B">
              <w:rPr>
                <w:noProof/>
                <w:webHidden/>
              </w:rPr>
              <w:fldChar w:fldCharType="separate"/>
            </w:r>
            <w:r w:rsidR="00BA645B">
              <w:rPr>
                <w:noProof/>
                <w:webHidden/>
              </w:rPr>
              <w:t>18</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0" w:history="1">
            <w:r w:rsidR="00BA645B" w:rsidRPr="00DF6F9A">
              <w:rPr>
                <w:rStyle w:val="Hyperlink"/>
                <w:noProof/>
              </w:rPr>
              <w:t>4.3.1. Wat houdt dit in en hoe werkt het</w:t>
            </w:r>
            <w:r w:rsidR="00BA645B">
              <w:rPr>
                <w:noProof/>
                <w:webHidden/>
              </w:rPr>
              <w:tab/>
            </w:r>
            <w:r w:rsidR="00BA645B">
              <w:rPr>
                <w:noProof/>
                <w:webHidden/>
              </w:rPr>
              <w:fldChar w:fldCharType="begin"/>
            </w:r>
            <w:r w:rsidR="00BA645B">
              <w:rPr>
                <w:noProof/>
                <w:webHidden/>
              </w:rPr>
              <w:instrText xml:space="preserve"> PAGEREF _Toc490594500 \h </w:instrText>
            </w:r>
            <w:r w:rsidR="00BA645B">
              <w:rPr>
                <w:noProof/>
                <w:webHidden/>
              </w:rPr>
            </w:r>
            <w:r w:rsidR="00BA645B">
              <w:rPr>
                <w:noProof/>
                <w:webHidden/>
              </w:rPr>
              <w:fldChar w:fldCharType="separate"/>
            </w:r>
            <w:r w:rsidR="00BA645B">
              <w:rPr>
                <w:noProof/>
                <w:webHidden/>
              </w:rPr>
              <w:t>18</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1" w:history="1">
            <w:r w:rsidR="00BA645B" w:rsidRPr="00DF6F9A">
              <w:rPr>
                <w:rStyle w:val="Hyperlink"/>
                <w:noProof/>
              </w:rPr>
              <w:t>4.3.2. Hoe werd het getest</w:t>
            </w:r>
            <w:r w:rsidR="00BA645B">
              <w:rPr>
                <w:noProof/>
                <w:webHidden/>
              </w:rPr>
              <w:tab/>
            </w:r>
            <w:r w:rsidR="00BA645B">
              <w:rPr>
                <w:noProof/>
                <w:webHidden/>
              </w:rPr>
              <w:fldChar w:fldCharType="begin"/>
            </w:r>
            <w:r w:rsidR="00BA645B">
              <w:rPr>
                <w:noProof/>
                <w:webHidden/>
              </w:rPr>
              <w:instrText xml:space="preserve"> PAGEREF _Toc490594501 \h </w:instrText>
            </w:r>
            <w:r w:rsidR="00BA645B">
              <w:rPr>
                <w:noProof/>
                <w:webHidden/>
              </w:rPr>
            </w:r>
            <w:r w:rsidR="00BA645B">
              <w:rPr>
                <w:noProof/>
                <w:webHidden/>
              </w:rPr>
              <w:fldChar w:fldCharType="separate"/>
            </w:r>
            <w:r w:rsidR="00BA645B">
              <w:rPr>
                <w:noProof/>
                <w:webHidden/>
              </w:rPr>
              <w:t>19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2" w:history="1">
            <w:r w:rsidR="00BA645B" w:rsidRPr="00DF6F9A">
              <w:rPr>
                <w:rStyle w:val="Hyperlink"/>
                <w:noProof/>
              </w:rPr>
              <w:t>4.3.3. Besluit</w:t>
            </w:r>
            <w:r w:rsidR="00BA645B">
              <w:rPr>
                <w:noProof/>
                <w:webHidden/>
              </w:rPr>
              <w:tab/>
            </w:r>
            <w:r w:rsidR="00BA645B">
              <w:rPr>
                <w:noProof/>
                <w:webHidden/>
              </w:rPr>
              <w:fldChar w:fldCharType="begin"/>
            </w:r>
            <w:r w:rsidR="00BA645B">
              <w:rPr>
                <w:noProof/>
                <w:webHidden/>
              </w:rPr>
              <w:instrText xml:space="preserve"> PAGEREF _Toc490594502 \h </w:instrText>
            </w:r>
            <w:r w:rsidR="00BA645B">
              <w:rPr>
                <w:noProof/>
                <w:webHidden/>
              </w:rPr>
            </w:r>
            <w:r w:rsidR="00BA645B">
              <w:rPr>
                <w:noProof/>
                <w:webHidden/>
              </w:rPr>
              <w:fldChar w:fldCharType="separate"/>
            </w:r>
            <w:r w:rsidR="00BA645B">
              <w:rPr>
                <w:noProof/>
                <w:webHidden/>
              </w:rPr>
              <w:t>21</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03" w:history="1">
            <w:r w:rsidR="00BA645B" w:rsidRPr="00DF6F9A">
              <w:rPr>
                <w:rStyle w:val="Hyperlink"/>
                <w:noProof/>
              </w:rPr>
              <w:t>4.4. Crash reporting</w:t>
            </w:r>
            <w:r w:rsidR="00BA645B">
              <w:rPr>
                <w:noProof/>
                <w:webHidden/>
              </w:rPr>
              <w:tab/>
            </w:r>
            <w:r w:rsidR="00BA645B">
              <w:rPr>
                <w:noProof/>
                <w:webHidden/>
              </w:rPr>
              <w:fldChar w:fldCharType="begin"/>
            </w:r>
            <w:r w:rsidR="00BA645B">
              <w:rPr>
                <w:noProof/>
                <w:webHidden/>
              </w:rPr>
              <w:instrText xml:space="preserve"> PAGEREF _Toc490594503 \h </w:instrText>
            </w:r>
            <w:r w:rsidR="00BA645B">
              <w:rPr>
                <w:noProof/>
                <w:webHidden/>
              </w:rPr>
            </w:r>
            <w:r w:rsidR="00BA645B">
              <w:rPr>
                <w:noProof/>
                <w:webHidden/>
              </w:rPr>
              <w:fldChar w:fldCharType="separate"/>
            </w:r>
            <w:r w:rsidR="00BA645B">
              <w:rPr>
                <w:noProof/>
                <w:webHidden/>
              </w:rPr>
              <w:t>22</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4" w:history="1">
            <w:r w:rsidR="00BA645B" w:rsidRPr="00DF6F9A">
              <w:rPr>
                <w:rStyle w:val="Hyperlink"/>
                <w:noProof/>
              </w:rPr>
              <w:t>4.4.1. Wat houdt het in en hoe werkt het</w:t>
            </w:r>
            <w:r w:rsidR="00BA645B">
              <w:rPr>
                <w:noProof/>
                <w:webHidden/>
              </w:rPr>
              <w:tab/>
            </w:r>
            <w:r w:rsidR="00BA645B">
              <w:rPr>
                <w:noProof/>
                <w:webHidden/>
              </w:rPr>
              <w:fldChar w:fldCharType="begin"/>
            </w:r>
            <w:r w:rsidR="00BA645B">
              <w:rPr>
                <w:noProof/>
                <w:webHidden/>
              </w:rPr>
              <w:instrText xml:space="preserve"> PAGEREF _Toc490594504 \h </w:instrText>
            </w:r>
            <w:r w:rsidR="00BA645B">
              <w:rPr>
                <w:noProof/>
                <w:webHidden/>
              </w:rPr>
            </w:r>
            <w:r w:rsidR="00BA645B">
              <w:rPr>
                <w:noProof/>
                <w:webHidden/>
              </w:rPr>
              <w:fldChar w:fldCharType="separate"/>
            </w:r>
            <w:r w:rsidR="00BA645B">
              <w:rPr>
                <w:noProof/>
                <w:webHidden/>
              </w:rPr>
              <w:t>22</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5" w:history="1">
            <w:r w:rsidR="00BA645B" w:rsidRPr="00DF6F9A">
              <w:rPr>
                <w:rStyle w:val="Hyperlink"/>
                <w:noProof/>
              </w:rPr>
              <w:t>4.4.2. Hoe werd het getest</w:t>
            </w:r>
            <w:r w:rsidR="00BA645B">
              <w:rPr>
                <w:noProof/>
                <w:webHidden/>
              </w:rPr>
              <w:tab/>
            </w:r>
            <w:r w:rsidR="00BA645B">
              <w:rPr>
                <w:noProof/>
                <w:webHidden/>
              </w:rPr>
              <w:fldChar w:fldCharType="begin"/>
            </w:r>
            <w:r w:rsidR="00BA645B">
              <w:rPr>
                <w:noProof/>
                <w:webHidden/>
              </w:rPr>
              <w:instrText xml:space="preserve"> PAGEREF _Toc490594505 \h </w:instrText>
            </w:r>
            <w:r w:rsidR="00BA645B">
              <w:rPr>
                <w:noProof/>
                <w:webHidden/>
              </w:rPr>
            </w:r>
            <w:r w:rsidR="00BA645B">
              <w:rPr>
                <w:noProof/>
                <w:webHidden/>
              </w:rPr>
              <w:fldChar w:fldCharType="separate"/>
            </w:r>
            <w:r w:rsidR="00BA645B">
              <w:rPr>
                <w:noProof/>
                <w:webHidden/>
              </w:rPr>
              <w:t>22</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6" w:history="1">
            <w:r w:rsidR="00BA645B" w:rsidRPr="00DF6F9A">
              <w:rPr>
                <w:rStyle w:val="Hyperlink"/>
                <w:noProof/>
              </w:rPr>
              <w:t>4.4.3. Besluit</w:t>
            </w:r>
            <w:r w:rsidR="00BA645B">
              <w:rPr>
                <w:noProof/>
                <w:webHidden/>
              </w:rPr>
              <w:tab/>
            </w:r>
            <w:r w:rsidR="00BA645B">
              <w:rPr>
                <w:noProof/>
                <w:webHidden/>
              </w:rPr>
              <w:fldChar w:fldCharType="begin"/>
            </w:r>
            <w:r w:rsidR="00BA645B">
              <w:rPr>
                <w:noProof/>
                <w:webHidden/>
              </w:rPr>
              <w:instrText xml:space="preserve"> PAGEREF _Toc490594506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07" w:history="1">
            <w:r w:rsidR="00BA645B" w:rsidRPr="00DF6F9A">
              <w:rPr>
                <w:rStyle w:val="Hyperlink"/>
                <w:noProof/>
              </w:rPr>
              <w:t>4.5. Performance</w:t>
            </w:r>
            <w:r w:rsidR="00BA645B">
              <w:rPr>
                <w:noProof/>
                <w:webHidden/>
              </w:rPr>
              <w:tab/>
            </w:r>
            <w:r w:rsidR="00BA645B">
              <w:rPr>
                <w:noProof/>
                <w:webHidden/>
              </w:rPr>
              <w:fldChar w:fldCharType="begin"/>
            </w:r>
            <w:r w:rsidR="00BA645B">
              <w:rPr>
                <w:noProof/>
                <w:webHidden/>
              </w:rPr>
              <w:instrText xml:space="preserve"> PAGEREF _Toc490594507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8" w:history="1">
            <w:r w:rsidR="00BA645B" w:rsidRPr="00DF6F9A">
              <w:rPr>
                <w:rStyle w:val="Hyperlink"/>
                <w:noProof/>
              </w:rPr>
              <w:t>4.5.1. Wat houdt het in en hoe werkt het</w:t>
            </w:r>
            <w:r w:rsidR="00BA645B">
              <w:rPr>
                <w:noProof/>
                <w:webHidden/>
              </w:rPr>
              <w:tab/>
            </w:r>
            <w:r w:rsidR="00BA645B">
              <w:rPr>
                <w:noProof/>
                <w:webHidden/>
              </w:rPr>
              <w:fldChar w:fldCharType="begin"/>
            </w:r>
            <w:r w:rsidR="00BA645B">
              <w:rPr>
                <w:noProof/>
                <w:webHidden/>
              </w:rPr>
              <w:instrText xml:space="preserve"> PAGEREF _Toc490594508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09" w:history="1">
            <w:r w:rsidR="00BA645B" w:rsidRPr="00DF6F9A">
              <w:rPr>
                <w:rStyle w:val="Hyperlink"/>
                <w:noProof/>
              </w:rPr>
              <w:t>4.5.2. Hoe werd het getest</w:t>
            </w:r>
            <w:r w:rsidR="00BA645B">
              <w:rPr>
                <w:noProof/>
                <w:webHidden/>
              </w:rPr>
              <w:tab/>
            </w:r>
            <w:r w:rsidR="00BA645B">
              <w:rPr>
                <w:noProof/>
                <w:webHidden/>
              </w:rPr>
              <w:fldChar w:fldCharType="begin"/>
            </w:r>
            <w:r w:rsidR="00BA645B">
              <w:rPr>
                <w:noProof/>
                <w:webHidden/>
              </w:rPr>
              <w:instrText xml:space="preserve"> PAGEREF _Toc490594509 \h </w:instrText>
            </w:r>
            <w:r w:rsidR="00BA645B">
              <w:rPr>
                <w:noProof/>
                <w:webHidden/>
              </w:rPr>
            </w:r>
            <w:r w:rsidR="00BA645B">
              <w:rPr>
                <w:noProof/>
                <w:webHidden/>
              </w:rPr>
              <w:fldChar w:fldCharType="separate"/>
            </w:r>
            <w:r w:rsidR="00BA645B">
              <w:rPr>
                <w:noProof/>
                <w:webHidden/>
              </w:rPr>
              <w:t>24</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10" w:history="1">
            <w:r w:rsidR="00BA645B" w:rsidRPr="00DF6F9A">
              <w:rPr>
                <w:rStyle w:val="Hyperlink"/>
                <w:noProof/>
              </w:rPr>
              <w:t>4.5.3. Besluit</w:t>
            </w:r>
            <w:r w:rsidR="00BA645B">
              <w:rPr>
                <w:noProof/>
                <w:webHidden/>
              </w:rPr>
              <w:tab/>
            </w:r>
            <w:r w:rsidR="00BA645B">
              <w:rPr>
                <w:noProof/>
                <w:webHidden/>
              </w:rPr>
              <w:fldChar w:fldCharType="begin"/>
            </w:r>
            <w:r w:rsidR="00BA645B">
              <w:rPr>
                <w:noProof/>
                <w:webHidden/>
              </w:rPr>
              <w:instrText xml:space="preserve"> PAGEREF _Toc490594510 \h </w:instrText>
            </w:r>
            <w:r w:rsidR="00BA645B">
              <w:rPr>
                <w:noProof/>
                <w:webHidden/>
              </w:rPr>
            </w:r>
            <w:r w:rsidR="00BA645B">
              <w:rPr>
                <w:noProof/>
                <w:webHidden/>
              </w:rPr>
              <w:fldChar w:fldCharType="separate"/>
            </w:r>
            <w:r w:rsidR="00BA645B">
              <w:rPr>
                <w:noProof/>
                <w:webHidden/>
              </w:rPr>
              <w:t>26</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11" w:history="1">
            <w:r w:rsidR="00BA645B" w:rsidRPr="00DF6F9A">
              <w:rPr>
                <w:rStyle w:val="Hyperlink"/>
                <w:noProof/>
              </w:rPr>
              <w:t>4.6. Analytics</w:t>
            </w:r>
            <w:r w:rsidR="00BA645B">
              <w:rPr>
                <w:noProof/>
                <w:webHidden/>
              </w:rPr>
              <w:tab/>
            </w:r>
            <w:r w:rsidR="00BA645B">
              <w:rPr>
                <w:noProof/>
                <w:webHidden/>
              </w:rPr>
              <w:fldChar w:fldCharType="begin"/>
            </w:r>
            <w:r w:rsidR="00BA645B">
              <w:rPr>
                <w:noProof/>
                <w:webHidden/>
              </w:rPr>
              <w:instrText xml:space="preserve"> PAGEREF _Toc490594511 \h </w:instrText>
            </w:r>
            <w:r w:rsidR="00BA645B">
              <w:rPr>
                <w:noProof/>
                <w:webHidden/>
              </w:rPr>
            </w:r>
            <w:r w:rsidR="00BA645B">
              <w:rPr>
                <w:noProof/>
                <w:webHidden/>
              </w:rPr>
              <w:fldChar w:fldCharType="separate"/>
            </w:r>
            <w:r w:rsidR="00BA645B">
              <w:rPr>
                <w:noProof/>
                <w:webHidden/>
              </w:rPr>
              <w:t>27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12" w:history="1">
            <w:r w:rsidR="00BA645B" w:rsidRPr="00DF6F9A">
              <w:rPr>
                <w:rStyle w:val="Hyperlink"/>
                <w:noProof/>
              </w:rPr>
              <w:t>4.6.1. Wat houdt het in en hoe werkt het</w:t>
            </w:r>
            <w:r w:rsidR="00BA645B">
              <w:rPr>
                <w:noProof/>
                <w:webHidden/>
              </w:rPr>
              <w:tab/>
            </w:r>
            <w:r w:rsidR="00BA645B">
              <w:rPr>
                <w:noProof/>
                <w:webHidden/>
              </w:rPr>
              <w:fldChar w:fldCharType="begin"/>
            </w:r>
            <w:r w:rsidR="00BA645B">
              <w:rPr>
                <w:noProof/>
                <w:webHidden/>
              </w:rPr>
              <w:instrText xml:space="preserve"> PAGEREF _Toc490594512 \h </w:instrText>
            </w:r>
            <w:r w:rsidR="00BA645B">
              <w:rPr>
                <w:noProof/>
                <w:webHidden/>
              </w:rPr>
            </w:r>
            <w:r w:rsidR="00BA645B">
              <w:rPr>
                <w:noProof/>
                <w:webHidden/>
              </w:rPr>
              <w:fldChar w:fldCharType="separate"/>
            </w:r>
            <w:r w:rsidR="00BA645B">
              <w:rPr>
                <w:noProof/>
                <w:webHidden/>
              </w:rPr>
              <w:t>27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13" w:history="1">
            <w:r w:rsidR="00BA645B" w:rsidRPr="00DF6F9A">
              <w:rPr>
                <w:rStyle w:val="Hyperlink"/>
                <w:noProof/>
              </w:rPr>
              <w:t>4.6.2. Hoe werd het getest</w:t>
            </w:r>
            <w:r w:rsidR="00BA645B">
              <w:rPr>
                <w:noProof/>
                <w:webHidden/>
              </w:rPr>
              <w:tab/>
            </w:r>
            <w:r w:rsidR="00BA645B">
              <w:rPr>
                <w:noProof/>
                <w:webHidden/>
              </w:rPr>
              <w:fldChar w:fldCharType="begin"/>
            </w:r>
            <w:r w:rsidR="00BA645B">
              <w:rPr>
                <w:noProof/>
                <w:webHidden/>
              </w:rPr>
              <w:instrText xml:space="preserve"> PAGEREF _Toc490594513 \h </w:instrText>
            </w:r>
            <w:r w:rsidR="00BA645B">
              <w:rPr>
                <w:noProof/>
                <w:webHidden/>
              </w:rPr>
            </w:r>
            <w:r w:rsidR="00BA645B">
              <w:rPr>
                <w:noProof/>
                <w:webHidden/>
              </w:rPr>
              <w:fldChar w:fldCharType="separate"/>
            </w:r>
            <w:r w:rsidR="00BA645B">
              <w:rPr>
                <w:noProof/>
                <w:webHidden/>
              </w:rPr>
              <w:t>27</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14" w:history="1">
            <w:r w:rsidR="00BA645B" w:rsidRPr="00DF6F9A">
              <w:rPr>
                <w:rStyle w:val="Hyperlink"/>
                <w:noProof/>
              </w:rPr>
              <w:t>4.6.3. Besluit</w:t>
            </w:r>
            <w:r w:rsidR="00BA645B">
              <w:rPr>
                <w:noProof/>
                <w:webHidden/>
              </w:rPr>
              <w:tab/>
            </w:r>
            <w:r w:rsidR="00BA645B">
              <w:rPr>
                <w:noProof/>
                <w:webHidden/>
              </w:rPr>
              <w:fldChar w:fldCharType="begin"/>
            </w:r>
            <w:r w:rsidR="00BA645B">
              <w:rPr>
                <w:noProof/>
                <w:webHidden/>
              </w:rPr>
              <w:instrText xml:space="preserve"> PAGEREF _Toc490594514 \h </w:instrText>
            </w:r>
            <w:r w:rsidR="00BA645B">
              <w:rPr>
                <w:noProof/>
                <w:webHidden/>
              </w:rPr>
            </w:r>
            <w:r w:rsidR="00BA645B">
              <w:rPr>
                <w:noProof/>
                <w:webHidden/>
              </w:rPr>
              <w:fldChar w:fldCharType="separate"/>
            </w:r>
            <w:r w:rsidR="00BA645B">
              <w:rPr>
                <w:noProof/>
                <w:webHidden/>
              </w:rPr>
              <w:t>28</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15" w:history="1">
            <w:r w:rsidR="00BA645B" w:rsidRPr="00DF6F9A">
              <w:rPr>
                <w:rStyle w:val="Hyperlink"/>
                <w:noProof/>
              </w:rPr>
              <w:t>4.7. Remote Config</w:t>
            </w:r>
            <w:r w:rsidR="00BA645B">
              <w:rPr>
                <w:noProof/>
                <w:webHidden/>
              </w:rPr>
              <w:tab/>
            </w:r>
            <w:r w:rsidR="00BA645B">
              <w:rPr>
                <w:noProof/>
                <w:webHidden/>
              </w:rPr>
              <w:fldChar w:fldCharType="begin"/>
            </w:r>
            <w:r w:rsidR="00BA645B">
              <w:rPr>
                <w:noProof/>
                <w:webHidden/>
              </w:rPr>
              <w:instrText xml:space="preserve"> PAGEREF _Toc490594515 \h </w:instrText>
            </w:r>
            <w:r w:rsidR="00BA645B">
              <w:rPr>
                <w:noProof/>
                <w:webHidden/>
              </w:rPr>
            </w:r>
            <w:r w:rsidR="00BA645B">
              <w:rPr>
                <w:noProof/>
                <w:webHidden/>
              </w:rPr>
              <w:fldChar w:fldCharType="separate"/>
            </w:r>
            <w:r w:rsidR="00BA645B">
              <w:rPr>
                <w:noProof/>
                <w:webHidden/>
              </w:rPr>
              <w:t>29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16" w:history="1">
            <w:r w:rsidR="00BA645B" w:rsidRPr="00DF6F9A">
              <w:rPr>
                <w:rStyle w:val="Hyperlink"/>
                <w:noProof/>
              </w:rPr>
              <w:t>4.7.1. Wat houdt het in en hoe werkt het</w:t>
            </w:r>
            <w:r w:rsidR="00BA645B">
              <w:rPr>
                <w:noProof/>
                <w:webHidden/>
              </w:rPr>
              <w:tab/>
            </w:r>
            <w:r w:rsidR="00BA645B">
              <w:rPr>
                <w:noProof/>
                <w:webHidden/>
              </w:rPr>
              <w:fldChar w:fldCharType="begin"/>
            </w:r>
            <w:r w:rsidR="00BA645B">
              <w:rPr>
                <w:noProof/>
                <w:webHidden/>
              </w:rPr>
              <w:instrText xml:space="preserve"> PAGEREF _Toc490594516 \h </w:instrText>
            </w:r>
            <w:r w:rsidR="00BA645B">
              <w:rPr>
                <w:noProof/>
                <w:webHidden/>
              </w:rPr>
            </w:r>
            <w:r w:rsidR="00BA645B">
              <w:rPr>
                <w:noProof/>
                <w:webHidden/>
              </w:rPr>
              <w:fldChar w:fldCharType="separate"/>
            </w:r>
            <w:r w:rsidR="00BA645B">
              <w:rPr>
                <w:noProof/>
                <w:webHidden/>
              </w:rPr>
              <w:t>29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17" w:history="1">
            <w:r w:rsidR="00BA645B" w:rsidRPr="00DF6F9A">
              <w:rPr>
                <w:rStyle w:val="Hyperlink"/>
                <w:noProof/>
              </w:rPr>
              <w:t>4.7.2. Hoe werd het getest</w:t>
            </w:r>
            <w:r w:rsidR="00BA645B">
              <w:rPr>
                <w:noProof/>
                <w:webHidden/>
              </w:rPr>
              <w:tab/>
            </w:r>
            <w:r w:rsidR="00BA645B">
              <w:rPr>
                <w:noProof/>
                <w:webHidden/>
              </w:rPr>
              <w:fldChar w:fldCharType="begin"/>
            </w:r>
            <w:r w:rsidR="00BA645B">
              <w:rPr>
                <w:noProof/>
                <w:webHidden/>
              </w:rPr>
              <w:instrText xml:space="preserve"> PAGEREF _Toc490594517 \h </w:instrText>
            </w:r>
            <w:r w:rsidR="00BA645B">
              <w:rPr>
                <w:noProof/>
                <w:webHidden/>
              </w:rPr>
            </w:r>
            <w:r w:rsidR="00BA645B">
              <w:rPr>
                <w:noProof/>
                <w:webHidden/>
              </w:rPr>
              <w:fldChar w:fldCharType="separate"/>
            </w:r>
            <w:r w:rsidR="00BA645B">
              <w:rPr>
                <w:noProof/>
                <w:webHidden/>
              </w:rPr>
              <w:t>29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18" w:history="1">
            <w:r w:rsidR="00BA645B" w:rsidRPr="00DF6F9A">
              <w:rPr>
                <w:rStyle w:val="Hyperlink"/>
                <w:noProof/>
              </w:rPr>
              <w:t>4.7.3. Besluit</w:t>
            </w:r>
            <w:r w:rsidR="00BA645B">
              <w:rPr>
                <w:noProof/>
                <w:webHidden/>
              </w:rPr>
              <w:tab/>
            </w:r>
            <w:r w:rsidR="00BA645B">
              <w:rPr>
                <w:noProof/>
                <w:webHidden/>
              </w:rPr>
              <w:fldChar w:fldCharType="begin"/>
            </w:r>
            <w:r w:rsidR="00BA645B">
              <w:rPr>
                <w:noProof/>
                <w:webHidden/>
              </w:rPr>
              <w:instrText xml:space="preserve"> PAGEREF _Toc490594518 \h </w:instrText>
            </w:r>
            <w:r w:rsidR="00BA645B">
              <w:rPr>
                <w:noProof/>
                <w:webHidden/>
              </w:rPr>
            </w:r>
            <w:r w:rsidR="00BA645B">
              <w:rPr>
                <w:noProof/>
                <w:webHidden/>
              </w:rPr>
              <w:fldChar w:fldCharType="separate"/>
            </w:r>
            <w:r w:rsidR="00BA645B">
              <w:rPr>
                <w:noProof/>
                <w:webHidden/>
              </w:rPr>
              <w:t>32</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19" w:history="1">
            <w:r w:rsidR="00BA645B" w:rsidRPr="00DF6F9A">
              <w:rPr>
                <w:rStyle w:val="Hyperlink"/>
                <w:noProof/>
              </w:rPr>
              <w:t>4.8. Conclusie Proof-of-Concept</w:t>
            </w:r>
            <w:r w:rsidR="00BA645B">
              <w:rPr>
                <w:noProof/>
                <w:webHidden/>
              </w:rPr>
              <w:tab/>
            </w:r>
            <w:r w:rsidR="00BA645B">
              <w:rPr>
                <w:noProof/>
                <w:webHidden/>
              </w:rPr>
              <w:fldChar w:fldCharType="begin"/>
            </w:r>
            <w:r w:rsidR="00BA645B">
              <w:rPr>
                <w:noProof/>
                <w:webHidden/>
              </w:rPr>
              <w:instrText xml:space="preserve"> PAGEREF _Toc490594519 \h </w:instrText>
            </w:r>
            <w:r w:rsidR="00BA645B">
              <w:rPr>
                <w:noProof/>
                <w:webHidden/>
              </w:rPr>
            </w:r>
            <w:r w:rsidR="00BA645B">
              <w:rPr>
                <w:noProof/>
                <w:webHidden/>
              </w:rPr>
              <w:fldChar w:fldCharType="separate"/>
            </w:r>
            <w:r w:rsidR="00BA645B">
              <w:rPr>
                <w:noProof/>
                <w:webHidden/>
              </w:rPr>
              <w:t>32</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520" w:history="1">
            <w:r w:rsidR="00BA645B" w:rsidRPr="00DF6F9A">
              <w:rPr>
                <w:rStyle w:val="Hyperlink"/>
                <w:noProof/>
              </w:rPr>
              <w:t>5. Het schrijven van applicatie met en zonder Firebase</w:t>
            </w:r>
            <w:r w:rsidR="00BA645B">
              <w:rPr>
                <w:noProof/>
                <w:webHidden/>
              </w:rPr>
              <w:tab/>
            </w:r>
            <w:r w:rsidR="00BA645B">
              <w:rPr>
                <w:noProof/>
                <w:webHidden/>
              </w:rPr>
              <w:fldChar w:fldCharType="begin"/>
            </w:r>
            <w:r w:rsidR="00BA645B">
              <w:rPr>
                <w:noProof/>
                <w:webHidden/>
              </w:rPr>
              <w:instrText xml:space="preserve"> PAGEREF _Toc490594520 \h </w:instrText>
            </w:r>
            <w:r w:rsidR="00BA645B">
              <w:rPr>
                <w:noProof/>
                <w:webHidden/>
              </w:rPr>
            </w:r>
            <w:r w:rsidR="00BA645B">
              <w:rPr>
                <w:noProof/>
                <w:webHidden/>
              </w:rPr>
              <w:fldChar w:fldCharType="separate"/>
            </w:r>
            <w:r w:rsidR="00BA645B">
              <w:rPr>
                <w:noProof/>
                <w:webHidden/>
              </w:rPr>
              <w:t>34</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21" w:history="1">
            <w:r w:rsidR="00BA645B" w:rsidRPr="00DF6F9A">
              <w:rPr>
                <w:rStyle w:val="Hyperlink"/>
                <w:noProof/>
              </w:rPr>
              <w:t>5.1. Voordelen</w:t>
            </w:r>
            <w:r w:rsidR="00BA645B">
              <w:rPr>
                <w:noProof/>
                <w:webHidden/>
              </w:rPr>
              <w:tab/>
            </w:r>
            <w:r w:rsidR="00BA645B">
              <w:rPr>
                <w:noProof/>
                <w:webHidden/>
              </w:rPr>
              <w:fldChar w:fldCharType="begin"/>
            </w:r>
            <w:r w:rsidR="00BA645B">
              <w:rPr>
                <w:noProof/>
                <w:webHidden/>
              </w:rPr>
              <w:instrText xml:space="preserve"> PAGEREF _Toc490594521 \h </w:instrText>
            </w:r>
            <w:r w:rsidR="00BA645B">
              <w:rPr>
                <w:noProof/>
                <w:webHidden/>
              </w:rPr>
            </w:r>
            <w:r w:rsidR="00BA645B">
              <w:rPr>
                <w:noProof/>
                <w:webHidden/>
              </w:rPr>
              <w:fldChar w:fldCharType="separate"/>
            </w:r>
            <w:r w:rsidR="00BA645B">
              <w:rPr>
                <w:noProof/>
                <w:webHidden/>
              </w:rPr>
              <w:t>34</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22" w:history="1">
            <w:r w:rsidR="00BA645B" w:rsidRPr="00DF6F9A">
              <w:rPr>
                <w:rStyle w:val="Hyperlink"/>
                <w:noProof/>
              </w:rPr>
              <w:t>5.1.1. Met Firebase:</w:t>
            </w:r>
            <w:r w:rsidR="00BA645B">
              <w:rPr>
                <w:noProof/>
                <w:webHidden/>
              </w:rPr>
              <w:tab/>
            </w:r>
            <w:r w:rsidR="00BA645B">
              <w:rPr>
                <w:noProof/>
                <w:webHidden/>
              </w:rPr>
              <w:fldChar w:fldCharType="begin"/>
            </w:r>
            <w:r w:rsidR="00BA645B">
              <w:rPr>
                <w:noProof/>
                <w:webHidden/>
              </w:rPr>
              <w:instrText xml:space="preserve"> PAGEREF _Toc490594522 \h </w:instrText>
            </w:r>
            <w:r w:rsidR="00BA645B">
              <w:rPr>
                <w:noProof/>
                <w:webHidden/>
              </w:rPr>
            </w:r>
            <w:r w:rsidR="00BA645B">
              <w:rPr>
                <w:noProof/>
                <w:webHidden/>
              </w:rPr>
              <w:fldChar w:fldCharType="separate"/>
            </w:r>
            <w:r w:rsidR="00BA645B">
              <w:rPr>
                <w:noProof/>
                <w:webHidden/>
              </w:rPr>
              <w:t>34</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23" w:history="1">
            <w:r w:rsidR="00BA645B" w:rsidRPr="00DF6F9A">
              <w:rPr>
                <w:rStyle w:val="Hyperlink"/>
                <w:noProof/>
              </w:rPr>
              <w:t>5.1.2. Zonder Firebase:</w:t>
            </w:r>
            <w:r w:rsidR="00BA645B">
              <w:rPr>
                <w:noProof/>
                <w:webHidden/>
              </w:rPr>
              <w:tab/>
            </w:r>
            <w:r w:rsidR="00BA645B">
              <w:rPr>
                <w:noProof/>
                <w:webHidden/>
              </w:rPr>
              <w:fldChar w:fldCharType="begin"/>
            </w:r>
            <w:r w:rsidR="00BA645B">
              <w:rPr>
                <w:noProof/>
                <w:webHidden/>
              </w:rPr>
              <w:instrText xml:space="preserve"> PAGEREF _Toc490594523 \h </w:instrText>
            </w:r>
            <w:r w:rsidR="00BA645B">
              <w:rPr>
                <w:noProof/>
                <w:webHidden/>
              </w:rPr>
            </w:r>
            <w:r w:rsidR="00BA645B">
              <w:rPr>
                <w:noProof/>
                <w:webHidden/>
              </w:rPr>
              <w:fldChar w:fldCharType="separate"/>
            </w:r>
            <w:r w:rsidR="00BA645B">
              <w:rPr>
                <w:noProof/>
                <w:webHidden/>
              </w:rPr>
              <w:t>35</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24" w:history="1">
            <w:r w:rsidR="00BA645B" w:rsidRPr="00DF6F9A">
              <w:rPr>
                <w:rStyle w:val="Hyperlink"/>
                <w:noProof/>
              </w:rPr>
              <w:t>5.2. Nadelen</w:t>
            </w:r>
            <w:r w:rsidR="00BA645B">
              <w:rPr>
                <w:noProof/>
                <w:webHidden/>
              </w:rPr>
              <w:tab/>
            </w:r>
            <w:r w:rsidR="00BA645B">
              <w:rPr>
                <w:noProof/>
                <w:webHidden/>
              </w:rPr>
              <w:fldChar w:fldCharType="begin"/>
            </w:r>
            <w:r w:rsidR="00BA645B">
              <w:rPr>
                <w:noProof/>
                <w:webHidden/>
              </w:rPr>
              <w:instrText xml:space="preserve"> PAGEREF _Toc490594524 \h </w:instrText>
            </w:r>
            <w:r w:rsidR="00BA645B">
              <w:rPr>
                <w:noProof/>
                <w:webHidden/>
              </w:rPr>
            </w:r>
            <w:r w:rsidR="00BA645B">
              <w:rPr>
                <w:noProof/>
                <w:webHidden/>
              </w:rPr>
              <w:fldChar w:fldCharType="separate"/>
            </w:r>
            <w:r w:rsidR="00BA645B">
              <w:rPr>
                <w:noProof/>
                <w:webHidden/>
              </w:rPr>
              <w:t>35</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25" w:history="1">
            <w:r w:rsidR="00BA645B" w:rsidRPr="00DF6F9A">
              <w:rPr>
                <w:rStyle w:val="Hyperlink"/>
                <w:noProof/>
              </w:rPr>
              <w:t>5.2.1. Met Firebase:</w:t>
            </w:r>
            <w:r w:rsidR="00BA645B">
              <w:rPr>
                <w:noProof/>
                <w:webHidden/>
              </w:rPr>
              <w:tab/>
            </w:r>
            <w:r w:rsidR="00BA645B">
              <w:rPr>
                <w:noProof/>
                <w:webHidden/>
              </w:rPr>
              <w:fldChar w:fldCharType="begin"/>
            </w:r>
            <w:r w:rsidR="00BA645B">
              <w:rPr>
                <w:noProof/>
                <w:webHidden/>
              </w:rPr>
              <w:instrText xml:space="preserve"> PAGEREF _Toc490594525 \h </w:instrText>
            </w:r>
            <w:r w:rsidR="00BA645B">
              <w:rPr>
                <w:noProof/>
                <w:webHidden/>
              </w:rPr>
            </w:r>
            <w:r w:rsidR="00BA645B">
              <w:rPr>
                <w:noProof/>
                <w:webHidden/>
              </w:rPr>
              <w:fldChar w:fldCharType="separate"/>
            </w:r>
            <w:r w:rsidR="00BA645B">
              <w:rPr>
                <w:noProof/>
                <w:webHidden/>
              </w:rPr>
              <w:t>35</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26" w:history="1">
            <w:r w:rsidR="00BA645B" w:rsidRPr="00DF6F9A">
              <w:rPr>
                <w:rStyle w:val="Hyperlink"/>
                <w:noProof/>
              </w:rPr>
              <w:t>5.2.2. Zonder Firebase:</w:t>
            </w:r>
            <w:r w:rsidR="00BA645B">
              <w:rPr>
                <w:noProof/>
                <w:webHidden/>
              </w:rPr>
              <w:tab/>
            </w:r>
            <w:r w:rsidR="00BA645B">
              <w:rPr>
                <w:noProof/>
                <w:webHidden/>
              </w:rPr>
              <w:fldChar w:fldCharType="begin"/>
            </w:r>
            <w:r w:rsidR="00BA645B">
              <w:rPr>
                <w:noProof/>
                <w:webHidden/>
              </w:rPr>
              <w:instrText xml:space="preserve"> PAGEREF _Toc490594526 \h </w:instrText>
            </w:r>
            <w:r w:rsidR="00BA645B">
              <w:rPr>
                <w:noProof/>
                <w:webHidden/>
              </w:rPr>
            </w:r>
            <w:r w:rsidR="00BA645B">
              <w:rPr>
                <w:noProof/>
                <w:webHidden/>
              </w:rPr>
              <w:fldChar w:fldCharType="separate"/>
            </w:r>
            <w:r w:rsidR="00BA645B">
              <w:rPr>
                <w:noProof/>
                <w:webHidden/>
              </w:rPr>
              <w:t>36</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527" w:history="1">
            <w:r w:rsidR="00BA645B" w:rsidRPr="00DF6F9A">
              <w:rPr>
                <w:rStyle w:val="Hyperlink"/>
                <w:noProof/>
              </w:rPr>
              <w:t>6. Bevraging bij bedrijven</w:t>
            </w:r>
            <w:r w:rsidR="00BA645B">
              <w:rPr>
                <w:noProof/>
                <w:webHidden/>
              </w:rPr>
              <w:tab/>
            </w:r>
            <w:r w:rsidR="00BA645B">
              <w:rPr>
                <w:noProof/>
                <w:webHidden/>
              </w:rPr>
              <w:fldChar w:fldCharType="begin"/>
            </w:r>
            <w:r w:rsidR="00BA645B">
              <w:rPr>
                <w:noProof/>
                <w:webHidden/>
              </w:rPr>
              <w:instrText xml:space="preserve"> PAGEREF _Toc490594527 \h </w:instrText>
            </w:r>
            <w:r w:rsidR="00BA645B">
              <w:rPr>
                <w:noProof/>
                <w:webHidden/>
              </w:rPr>
            </w:r>
            <w:r w:rsidR="00BA645B">
              <w:rPr>
                <w:noProof/>
                <w:webHidden/>
              </w:rPr>
              <w:fldChar w:fldCharType="separate"/>
            </w:r>
            <w:r w:rsidR="00BA645B">
              <w:rPr>
                <w:noProof/>
                <w:webHidden/>
              </w:rPr>
              <w:t>37</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28" w:history="1">
            <w:r w:rsidR="00BA645B" w:rsidRPr="00DF6F9A">
              <w:rPr>
                <w:rStyle w:val="Hyperlink"/>
                <w:noProof/>
              </w:rPr>
              <w:t>6.1. Vraagstelling</w:t>
            </w:r>
            <w:r w:rsidR="00BA645B">
              <w:rPr>
                <w:noProof/>
                <w:webHidden/>
              </w:rPr>
              <w:tab/>
            </w:r>
            <w:r w:rsidR="00BA645B">
              <w:rPr>
                <w:noProof/>
                <w:webHidden/>
              </w:rPr>
              <w:fldChar w:fldCharType="begin"/>
            </w:r>
            <w:r w:rsidR="00BA645B">
              <w:rPr>
                <w:noProof/>
                <w:webHidden/>
              </w:rPr>
              <w:instrText xml:space="preserve"> PAGEREF _Toc490594528 \h </w:instrText>
            </w:r>
            <w:r w:rsidR="00BA645B">
              <w:rPr>
                <w:noProof/>
                <w:webHidden/>
              </w:rPr>
            </w:r>
            <w:r w:rsidR="00BA645B">
              <w:rPr>
                <w:noProof/>
                <w:webHidden/>
              </w:rPr>
              <w:fldChar w:fldCharType="separate"/>
            </w:r>
            <w:r w:rsidR="00BA645B">
              <w:rPr>
                <w:noProof/>
                <w:webHidden/>
              </w:rPr>
              <w:t>37</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29" w:history="1">
            <w:r w:rsidR="00BA645B" w:rsidRPr="00DF6F9A">
              <w:rPr>
                <w:rStyle w:val="Hyperlink"/>
                <w:noProof/>
              </w:rPr>
              <w:t>6.2. Respons bevraagde bedrijven</w:t>
            </w:r>
            <w:r w:rsidR="00BA645B">
              <w:rPr>
                <w:noProof/>
                <w:webHidden/>
              </w:rPr>
              <w:tab/>
            </w:r>
            <w:r w:rsidR="00BA645B">
              <w:rPr>
                <w:noProof/>
                <w:webHidden/>
              </w:rPr>
              <w:fldChar w:fldCharType="begin"/>
            </w:r>
            <w:r w:rsidR="00BA645B">
              <w:rPr>
                <w:noProof/>
                <w:webHidden/>
              </w:rPr>
              <w:instrText xml:space="preserve"> PAGEREF _Toc490594529 \h </w:instrText>
            </w:r>
            <w:r w:rsidR="00BA645B">
              <w:rPr>
                <w:noProof/>
                <w:webHidden/>
              </w:rPr>
            </w:r>
            <w:r w:rsidR="00BA645B">
              <w:rPr>
                <w:noProof/>
                <w:webHidden/>
              </w:rPr>
              <w:fldChar w:fldCharType="separate"/>
            </w:r>
            <w:r w:rsidR="00BA645B">
              <w:rPr>
                <w:noProof/>
                <w:webHidden/>
              </w:rPr>
              <w:t>38</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30" w:history="1">
            <w:r w:rsidR="00BA645B" w:rsidRPr="00DF6F9A">
              <w:rPr>
                <w:rStyle w:val="Hyperlink"/>
                <w:noProof/>
              </w:rPr>
              <w:t>6.3. Analyse van de antwoorden</w:t>
            </w:r>
            <w:r w:rsidR="00BA645B">
              <w:rPr>
                <w:noProof/>
                <w:webHidden/>
              </w:rPr>
              <w:tab/>
            </w:r>
            <w:r w:rsidR="00BA645B">
              <w:rPr>
                <w:noProof/>
                <w:webHidden/>
              </w:rPr>
              <w:fldChar w:fldCharType="begin"/>
            </w:r>
            <w:r w:rsidR="00BA645B">
              <w:rPr>
                <w:noProof/>
                <w:webHidden/>
              </w:rPr>
              <w:instrText xml:space="preserve"> PAGEREF _Toc490594530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1" w:history="1">
            <w:r w:rsidR="00BA645B" w:rsidRPr="00DF6F9A">
              <w:rPr>
                <w:rStyle w:val="Hyperlink"/>
                <w:noProof/>
              </w:rPr>
              <w:t>Vraag 1: Heeft u ooit gehoord van Firebase? Zo ja, waar?</w:t>
            </w:r>
            <w:r w:rsidR="00BA645B">
              <w:rPr>
                <w:noProof/>
                <w:webHidden/>
              </w:rPr>
              <w:tab/>
            </w:r>
            <w:r w:rsidR="00BA645B">
              <w:rPr>
                <w:noProof/>
                <w:webHidden/>
              </w:rPr>
              <w:fldChar w:fldCharType="begin"/>
            </w:r>
            <w:r w:rsidR="00BA645B">
              <w:rPr>
                <w:noProof/>
                <w:webHidden/>
              </w:rPr>
              <w:instrText xml:space="preserve"> PAGEREF _Toc490594531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2" w:history="1">
            <w:r w:rsidR="00BA645B" w:rsidRPr="00DF6F9A">
              <w:rPr>
                <w:rStyle w:val="Hyperlink"/>
                <w:noProof/>
              </w:rPr>
              <w:t>Vraag 2: Indien neen op de eerste vraag: Met de gegeven uitleg zouden jullie overwegen Firebase uit te testen en bij positieve testen het toepassen ervan aan potentiële klanten voor te stellen?</w:t>
            </w:r>
            <w:r w:rsidR="00BA645B">
              <w:rPr>
                <w:noProof/>
                <w:webHidden/>
              </w:rPr>
              <w:tab/>
            </w:r>
            <w:r w:rsidR="00BA645B">
              <w:rPr>
                <w:noProof/>
                <w:webHidden/>
              </w:rPr>
              <w:fldChar w:fldCharType="begin"/>
            </w:r>
            <w:r w:rsidR="00BA645B">
              <w:rPr>
                <w:noProof/>
                <w:webHidden/>
              </w:rPr>
              <w:instrText xml:space="preserve"> PAGEREF _Toc490594532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3" w:history="1">
            <w:r w:rsidR="00BA645B" w:rsidRPr="00DF6F9A">
              <w:rPr>
                <w:rStyle w:val="Hyperlink"/>
                <w:noProof/>
              </w:rPr>
              <w:t>Vraag 3: Heeft u Firebase ooit gebruikt in 1 of meerdere projecten?</w:t>
            </w:r>
            <w:r w:rsidR="00BA645B">
              <w:rPr>
                <w:noProof/>
                <w:webHidden/>
              </w:rPr>
              <w:tab/>
            </w:r>
            <w:r w:rsidR="00BA645B">
              <w:rPr>
                <w:noProof/>
                <w:webHidden/>
              </w:rPr>
              <w:fldChar w:fldCharType="begin"/>
            </w:r>
            <w:r w:rsidR="00BA645B">
              <w:rPr>
                <w:noProof/>
                <w:webHidden/>
              </w:rPr>
              <w:instrText xml:space="preserve"> PAGEREF _Toc490594533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4" w:history="1">
            <w:r w:rsidR="00BA645B" w:rsidRPr="00DF6F9A">
              <w:rPr>
                <w:rStyle w:val="Hyperlink"/>
                <w:noProof/>
              </w:rPr>
              <w:t>Vraag 4: Van welke features, aangeboden door Firebase, heeft u al gebruik gemaakt?</w:t>
            </w:r>
            <w:r w:rsidR="00BA645B">
              <w:rPr>
                <w:noProof/>
                <w:webHidden/>
              </w:rPr>
              <w:tab/>
            </w:r>
            <w:r w:rsidR="00BA645B">
              <w:rPr>
                <w:noProof/>
                <w:webHidden/>
              </w:rPr>
              <w:fldChar w:fldCharType="begin"/>
            </w:r>
            <w:r w:rsidR="00BA645B">
              <w:rPr>
                <w:noProof/>
                <w:webHidden/>
              </w:rPr>
              <w:instrText xml:space="preserve"> PAGEREF _Toc490594534 \h </w:instrText>
            </w:r>
            <w:r w:rsidR="00BA645B">
              <w:rPr>
                <w:noProof/>
                <w:webHidden/>
              </w:rPr>
            </w:r>
            <w:r w:rsidR="00BA645B">
              <w:rPr>
                <w:noProof/>
                <w:webHidden/>
              </w:rPr>
              <w:fldChar w:fldCharType="separate"/>
            </w:r>
            <w:r w:rsidR="00BA645B">
              <w:rPr>
                <w:noProof/>
                <w:webHidden/>
              </w:rPr>
              <w:t>39</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5" w:history="1">
            <w:r w:rsidR="00BA645B" w:rsidRPr="00DF6F9A">
              <w:rPr>
                <w:rStyle w:val="Hyperlink"/>
                <w:noProof/>
              </w:rPr>
              <w:t>Vraag 5: Welke features, aangeboden door Firebase, zijn voor u en uw bedrijf het meest interessant?</w:t>
            </w:r>
            <w:r w:rsidR="00BA645B">
              <w:rPr>
                <w:noProof/>
                <w:webHidden/>
              </w:rPr>
              <w:tab/>
            </w:r>
            <w:r w:rsidR="00BA645B">
              <w:rPr>
                <w:noProof/>
                <w:webHidden/>
              </w:rPr>
              <w:fldChar w:fldCharType="begin"/>
            </w:r>
            <w:r w:rsidR="00BA645B">
              <w:rPr>
                <w:noProof/>
                <w:webHidden/>
              </w:rPr>
              <w:instrText xml:space="preserve"> PAGEREF _Toc490594535 \h </w:instrText>
            </w:r>
            <w:r w:rsidR="00BA645B">
              <w:rPr>
                <w:noProof/>
                <w:webHidden/>
              </w:rPr>
            </w:r>
            <w:r w:rsidR="00BA645B">
              <w:rPr>
                <w:noProof/>
                <w:webHidden/>
              </w:rPr>
              <w:fldChar w:fldCharType="separate"/>
            </w:r>
            <w:r w:rsidR="00BA645B">
              <w:rPr>
                <w:noProof/>
                <w:webHidden/>
              </w:rPr>
              <w:t>40</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6" w:history="1">
            <w:r w:rsidR="00BA645B" w:rsidRPr="00DF6F9A">
              <w:rPr>
                <w:rStyle w:val="Hyperlink"/>
                <w:noProof/>
              </w:rPr>
              <w:t>Vraag 6: Heeft u interesse om Firebase in toekomstige projecten te gebruiken? Zo ja, waarom?</w:t>
            </w:r>
            <w:r w:rsidR="00BA645B">
              <w:rPr>
                <w:noProof/>
                <w:webHidden/>
              </w:rPr>
              <w:tab/>
            </w:r>
            <w:r w:rsidR="00BA645B">
              <w:rPr>
                <w:noProof/>
                <w:webHidden/>
              </w:rPr>
              <w:fldChar w:fldCharType="begin"/>
            </w:r>
            <w:r w:rsidR="00BA645B">
              <w:rPr>
                <w:noProof/>
                <w:webHidden/>
              </w:rPr>
              <w:instrText xml:space="preserve"> PAGEREF _Toc490594536 \h </w:instrText>
            </w:r>
            <w:r w:rsidR="00BA645B">
              <w:rPr>
                <w:noProof/>
                <w:webHidden/>
              </w:rPr>
            </w:r>
            <w:r w:rsidR="00BA645B">
              <w:rPr>
                <w:noProof/>
                <w:webHidden/>
              </w:rPr>
              <w:fldChar w:fldCharType="separate"/>
            </w:r>
            <w:r w:rsidR="00BA645B">
              <w:rPr>
                <w:noProof/>
                <w:webHidden/>
              </w:rPr>
              <w:t>40</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7" w:history="1">
            <w:r w:rsidR="00BA645B" w:rsidRPr="00DF6F9A">
              <w:rPr>
                <w:rStyle w:val="Hyperlink"/>
                <w:noProof/>
              </w:rPr>
              <w:t>Vraag 7: Waarom is Firebase, volgens u, wel of niet beter dan soortgelijke technologieën (Azure, AWS)?</w:t>
            </w:r>
            <w:r w:rsidR="00BA645B">
              <w:rPr>
                <w:noProof/>
                <w:webHidden/>
              </w:rPr>
              <w:tab/>
            </w:r>
            <w:r w:rsidR="00BA645B">
              <w:rPr>
                <w:noProof/>
                <w:webHidden/>
              </w:rPr>
              <w:fldChar w:fldCharType="begin"/>
            </w:r>
            <w:r w:rsidR="00BA645B">
              <w:rPr>
                <w:noProof/>
                <w:webHidden/>
              </w:rPr>
              <w:instrText xml:space="preserve"> PAGEREF _Toc490594537 \h </w:instrText>
            </w:r>
            <w:r w:rsidR="00BA645B">
              <w:rPr>
                <w:noProof/>
                <w:webHidden/>
              </w:rPr>
            </w:r>
            <w:r w:rsidR="00BA645B">
              <w:rPr>
                <w:noProof/>
                <w:webHidden/>
              </w:rPr>
              <w:fldChar w:fldCharType="separate"/>
            </w:r>
            <w:r w:rsidR="00BA645B">
              <w:rPr>
                <w:noProof/>
                <w:webHidden/>
              </w:rPr>
              <w:t>41</w:t>
            </w:r>
            <w:r w:rsidR="00BA645B">
              <w:rPr>
                <w:noProof/>
                <w:webHidden/>
              </w:rPr>
              <w:fldChar w:fldCharType="end"/>
            </w:r>
          </w:hyperlink>
        </w:p>
        <w:p w:rsidR="00BA645B" w:rsidRDefault="00481854">
          <w:pPr>
            <w:pStyle w:val="TOC3"/>
            <w:tabs>
              <w:tab w:val="right" w:leader="dot" w:pos="9737"/>
            </w:tabs>
            <w:rPr>
              <w:rFonts w:eastAsiaTheme="minorEastAsia"/>
              <w:noProof/>
              <w:color w:val="auto"/>
              <w:sz w:val="22"/>
              <w:szCs w:val="22"/>
              <w:lang w:val="en-US" w:eastAsia="en-US"/>
            </w:rPr>
          </w:pPr>
          <w:hyperlink w:anchor="_Toc490594538" w:history="1">
            <w:r w:rsidR="00BA645B" w:rsidRPr="00DF6F9A">
              <w:rPr>
                <w:rStyle w:val="Hyperlink"/>
                <w:noProof/>
              </w:rPr>
              <w:t>Vraag 8: Zou u het gebruik van Firebase aanraden bij andere bedrijven en klanten? Waarom (niet)?</w:t>
            </w:r>
            <w:r w:rsidR="00BA645B">
              <w:rPr>
                <w:noProof/>
                <w:webHidden/>
              </w:rPr>
              <w:tab/>
            </w:r>
            <w:r w:rsidR="00BA645B">
              <w:rPr>
                <w:noProof/>
                <w:webHidden/>
              </w:rPr>
              <w:fldChar w:fldCharType="begin"/>
            </w:r>
            <w:r w:rsidR="00BA645B">
              <w:rPr>
                <w:noProof/>
                <w:webHidden/>
              </w:rPr>
              <w:instrText xml:space="preserve"> PAGEREF _Toc490594538 \h </w:instrText>
            </w:r>
            <w:r w:rsidR="00BA645B">
              <w:rPr>
                <w:noProof/>
                <w:webHidden/>
              </w:rPr>
            </w:r>
            <w:r w:rsidR="00BA645B">
              <w:rPr>
                <w:noProof/>
                <w:webHidden/>
              </w:rPr>
              <w:fldChar w:fldCharType="separate"/>
            </w:r>
            <w:r w:rsidR="00BA645B">
              <w:rPr>
                <w:noProof/>
                <w:webHidden/>
              </w:rPr>
              <w:t>41</w:t>
            </w:r>
            <w:r w:rsidR="00BA645B">
              <w:rPr>
                <w:noProof/>
                <w:webHidden/>
              </w:rPr>
              <w:fldChar w:fldCharType="end"/>
            </w:r>
          </w:hyperlink>
        </w:p>
        <w:p w:rsidR="00BA645B" w:rsidRDefault="00481854">
          <w:pPr>
            <w:pStyle w:val="TOC2"/>
            <w:tabs>
              <w:tab w:val="right" w:leader="dot" w:pos="9737"/>
            </w:tabs>
            <w:rPr>
              <w:rFonts w:eastAsiaTheme="minorEastAsia"/>
              <w:noProof/>
              <w:color w:val="auto"/>
              <w:sz w:val="22"/>
              <w:szCs w:val="22"/>
              <w:lang w:val="en-US" w:eastAsia="en-US"/>
            </w:rPr>
          </w:pPr>
          <w:hyperlink w:anchor="_Toc490594539" w:history="1">
            <w:r w:rsidR="00BA645B" w:rsidRPr="00DF6F9A">
              <w:rPr>
                <w:rStyle w:val="Hyperlink"/>
                <w:noProof/>
              </w:rPr>
              <w:t>6.4. Besluit van de bevraging bij bedrijven</w:t>
            </w:r>
            <w:r w:rsidR="00BA645B">
              <w:rPr>
                <w:noProof/>
                <w:webHidden/>
              </w:rPr>
              <w:tab/>
            </w:r>
            <w:r w:rsidR="00BA645B">
              <w:rPr>
                <w:noProof/>
                <w:webHidden/>
              </w:rPr>
              <w:fldChar w:fldCharType="begin"/>
            </w:r>
            <w:r w:rsidR="00BA645B">
              <w:rPr>
                <w:noProof/>
                <w:webHidden/>
              </w:rPr>
              <w:instrText xml:space="preserve"> PAGEREF _Toc490594539 \h </w:instrText>
            </w:r>
            <w:r w:rsidR="00BA645B">
              <w:rPr>
                <w:noProof/>
                <w:webHidden/>
              </w:rPr>
            </w:r>
            <w:r w:rsidR="00BA645B">
              <w:rPr>
                <w:noProof/>
                <w:webHidden/>
              </w:rPr>
              <w:fldChar w:fldCharType="separate"/>
            </w:r>
            <w:r w:rsidR="00BA645B">
              <w:rPr>
                <w:noProof/>
                <w:webHidden/>
              </w:rPr>
              <w:t>42</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540" w:history="1">
            <w:r w:rsidR="00BA645B" w:rsidRPr="00DF6F9A">
              <w:rPr>
                <w:rStyle w:val="Hyperlink"/>
                <w:noProof/>
              </w:rPr>
              <w:t>7. Algemeen besluit</w:t>
            </w:r>
            <w:r w:rsidR="00BA645B">
              <w:rPr>
                <w:noProof/>
                <w:webHidden/>
              </w:rPr>
              <w:tab/>
            </w:r>
            <w:r w:rsidR="00BA645B">
              <w:rPr>
                <w:noProof/>
                <w:webHidden/>
              </w:rPr>
              <w:fldChar w:fldCharType="begin"/>
            </w:r>
            <w:r w:rsidR="00BA645B">
              <w:rPr>
                <w:noProof/>
                <w:webHidden/>
              </w:rPr>
              <w:instrText xml:space="preserve"> PAGEREF _Toc490594540 \h </w:instrText>
            </w:r>
            <w:r w:rsidR="00BA645B">
              <w:rPr>
                <w:noProof/>
                <w:webHidden/>
              </w:rPr>
            </w:r>
            <w:r w:rsidR="00BA645B">
              <w:rPr>
                <w:noProof/>
                <w:webHidden/>
              </w:rPr>
              <w:fldChar w:fldCharType="separate"/>
            </w:r>
            <w:r w:rsidR="00BA645B">
              <w:rPr>
                <w:noProof/>
                <w:webHidden/>
              </w:rPr>
              <w:t>43</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541" w:history="1">
            <w:r w:rsidR="00BA645B" w:rsidRPr="00DF6F9A">
              <w:rPr>
                <w:rStyle w:val="Hyperlink"/>
                <w:noProof/>
              </w:rPr>
              <w:t>8. Referentielijst</w:t>
            </w:r>
            <w:r w:rsidR="00BA645B">
              <w:rPr>
                <w:noProof/>
                <w:webHidden/>
              </w:rPr>
              <w:tab/>
            </w:r>
            <w:r w:rsidR="00BA645B">
              <w:rPr>
                <w:noProof/>
                <w:webHidden/>
              </w:rPr>
              <w:fldChar w:fldCharType="begin"/>
            </w:r>
            <w:r w:rsidR="00BA645B">
              <w:rPr>
                <w:noProof/>
                <w:webHidden/>
              </w:rPr>
              <w:instrText xml:space="preserve"> PAGEREF _Toc490594541 \h </w:instrText>
            </w:r>
            <w:r w:rsidR="00BA645B">
              <w:rPr>
                <w:noProof/>
                <w:webHidden/>
              </w:rPr>
            </w:r>
            <w:r w:rsidR="00BA645B">
              <w:rPr>
                <w:noProof/>
                <w:webHidden/>
              </w:rPr>
              <w:fldChar w:fldCharType="separate"/>
            </w:r>
            <w:r w:rsidR="00BA645B">
              <w:rPr>
                <w:noProof/>
                <w:webHidden/>
              </w:rPr>
              <w:t>45</w:t>
            </w:r>
            <w:r w:rsidR="00BA645B">
              <w:rPr>
                <w:noProof/>
                <w:webHidden/>
              </w:rPr>
              <w:fldChar w:fldCharType="end"/>
            </w:r>
          </w:hyperlink>
        </w:p>
        <w:p w:rsidR="00BA645B" w:rsidRDefault="00481854">
          <w:pPr>
            <w:pStyle w:val="TOC1"/>
            <w:tabs>
              <w:tab w:val="right" w:leader="dot" w:pos="9737"/>
            </w:tabs>
            <w:rPr>
              <w:rFonts w:eastAsiaTheme="minorEastAsia"/>
              <w:noProof/>
              <w:color w:val="auto"/>
              <w:sz w:val="22"/>
              <w:szCs w:val="22"/>
              <w:lang w:val="en-US" w:eastAsia="en-US"/>
            </w:rPr>
          </w:pPr>
          <w:hyperlink w:anchor="_Toc490594542" w:history="1">
            <w:r w:rsidR="00BA645B" w:rsidRPr="00DF6F9A">
              <w:rPr>
                <w:rStyle w:val="Hyperlink"/>
                <w:noProof/>
              </w:rPr>
              <w:t>9. Bijlages</w:t>
            </w:r>
            <w:r w:rsidR="00BA645B">
              <w:rPr>
                <w:noProof/>
                <w:webHidden/>
              </w:rPr>
              <w:tab/>
            </w:r>
            <w:r w:rsidR="00BA645B">
              <w:rPr>
                <w:noProof/>
                <w:webHidden/>
              </w:rPr>
              <w:fldChar w:fldCharType="begin"/>
            </w:r>
            <w:r w:rsidR="00BA645B">
              <w:rPr>
                <w:noProof/>
                <w:webHidden/>
              </w:rPr>
              <w:instrText xml:space="preserve"> PAGEREF _Toc490594542 \h </w:instrText>
            </w:r>
            <w:r w:rsidR="00BA645B">
              <w:rPr>
                <w:noProof/>
                <w:webHidden/>
              </w:rPr>
            </w:r>
            <w:r w:rsidR="00BA645B">
              <w:rPr>
                <w:noProof/>
                <w:webHidden/>
              </w:rPr>
              <w:fldChar w:fldCharType="separate"/>
            </w:r>
            <w:r w:rsidR="00BA645B">
              <w:rPr>
                <w:noProof/>
                <w:webHidden/>
              </w:rPr>
              <w:t>46</w:t>
            </w:r>
            <w:r w:rsidR="00BA645B">
              <w:rPr>
                <w:noProof/>
                <w:webHidden/>
              </w:rPr>
              <w:fldChar w:fldCharType="end"/>
            </w:r>
          </w:hyperlink>
        </w:p>
        <w:p w:rsidR="00262896" w:rsidRDefault="00262896">
          <w:r>
            <w:rPr>
              <w:b/>
              <w:bCs/>
              <w:noProof/>
            </w:rPr>
            <w:fldChar w:fldCharType="end"/>
          </w:r>
        </w:p>
      </w:sdtContent>
    </w:sdt>
    <w:p w:rsidR="00125F8A" w:rsidRDefault="00125F8A" w:rsidP="00125F8A">
      <w:pPr>
        <w:pStyle w:val="Heading1"/>
        <w:sectPr w:rsidR="00125F8A" w:rsidSect="00D001FB">
          <w:pgSz w:w="11907" w:h="16839" w:code="9"/>
          <w:pgMar w:top="1440" w:right="1080" w:bottom="1440" w:left="1080" w:header="709" w:footer="709" w:gutter="0"/>
          <w:pgNumType w:start="1"/>
          <w:cols w:space="720"/>
          <w:titlePg/>
          <w:docGrid w:linePitch="360"/>
        </w:sectPr>
      </w:pPr>
      <w:bookmarkStart w:id="9" w:name="_Toc490594468"/>
    </w:p>
    <w:p w:rsidR="00FC7EFC" w:rsidRDefault="00D32ED5" w:rsidP="00670316">
      <w:pPr>
        <w:pStyle w:val="Heading1"/>
        <w:numPr>
          <w:ilvl w:val="0"/>
          <w:numId w:val="39"/>
        </w:numPr>
      </w:pPr>
      <w:r>
        <w:lastRenderedPageBreak/>
        <w:t>Inleiding</w:t>
      </w:r>
      <w:bookmarkEnd w:id="9"/>
    </w:p>
    <w:p w:rsidR="00760F94" w:rsidRDefault="00D32ED5" w:rsidP="00425035">
      <w:r>
        <w:t>Entertainme</w:t>
      </w:r>
      <w:r w:rsidR="00F4488A">
        <w:t>nt, gezondheid, business, socia</w:t>
      </w:r>
      <w:r>
        <w:t>l</w:t>
      </w:r>
      <w:r w:rsidR="00F4488A">
        <w:t xml:space="preserve">e media. Apps, vandaag </w:t>
      </w:r>
      <w:r>
        <w:t>kan niemand</w:t>
      </w:r>
      <w:r w:rsidR="00F4488A">
        <w:t xml:space="preserve"> meer</w:t>
      </w:r>
      <w:r>
        <w:t xml:space="preserve"> zonder. Ze vormen </w:t>
      </w:r>
      <w:r w:rsidR="009D22DF">
        <w:t>een essentieel onderdeel van ons</w:t>
      </w:r>
      <w:r>
        <w:t xml:space="preserve"> persoonlijk en professioneel leven.</w:t>
      </w:r>
      <w:r w:rsidR="006A4F58">
        <w:t xml:space="preserve"> Van het spelen van</w:t>
      </w:r>
      <w:r w:rsidR="009D22DF">
        <w:t xml:space="preserve"> spelletjes tot een organisatie</w:t>
      </w:r>
      <w:r w:rsidR="006A4F58">
        <w:t>tool</w:t>
      </w:r>
      <w:r w:rsidR="009D22DF">
        <w:t xml:space="preserve"> voor agendaplanning</w:t>
      </w:r>
      <w:r w:rsidR="006A4F58">
        <w:t xml:space="preserve">, er bestaat wel een app voor. De </w:t>
      </w:r>
      <w:r w:rsidR="009D22DF">
        <w:t>jongste</w:t>
      </w:r>
      <w:r w:rsidR="006A4F58">
        <w:t xml:space="preserve"> tien jaar is het ontwikkelen van software duidelijk verschoven van complexe systemen naar eenvoudigere en modulaire app</w:t>
      </w:r>
      <w:r w:rsidR="00643DA8">
        <w:t>licatie</w:t>
      </w:r>
      <w:r w:rsidR="006A4F58">
        <w:t>s.</w:t>
      </w:r>
      <w:r w:rsidR="00203BDA">
        <w:t xml:space="preserve"> </w:t>
      </w:r>
      <w:r w:rsidR="006A4F58">
        <w:t>Tegenwoordig wille</w:t>
      </w:r>
      <w:r w:rsidR="009D22DF">
        <w:t xml:space="preserve">n gebruikers immers een applicatie op maat </w:t>
      </w:r>
      <w:r w:rsidR="006A4F58">
        <w:t>die overal en te allen tijde toegankelijk is.</w:t>
      </w:r>
      <w:r w:rsidR="005B5399">
        <w:br/>
        <w:t>Met andere woorden</w:t>
      </w:r>
      <w:r w:rsidR="009D22DF">
        <w:t>,</w:t>
      </w:r>
      <w:r w:rsidR="005B5399">
        <w:t xml:space="preserve"> apps zijn big business geworden. Sinds de allereerste smartphone en de bijhorende apps is de markt voor mobiele applicaties </w:t>
      </w:r>
      <w:r w:rsidR="00B308C6">
        <w:t xml:space="preserve">wereldwijd </w:t>
      </w:r>
      <w:r w:rsidR="009D22DF">
        <w:t>een miljarden</w:t>
      </w:r>
      <w:r w:rsidR="005B5399">
        <w:t>industrie geworden.</w:t>
      </w:r>
      <w:r w:rsidR="00203BDA">
        <w:t xml:space="preserve"> </w:t>
      </w:r>
      <w:r w:rsidR="00B308C6">
        <w:t>Met een jaarlijkse groei van 20% sinds 2010</w:t>
      </w:r>
      <w:r w:rsidR="009D22DF">
        <w:t>,</w:t>
      </w:r>
      <w:r w:rsidR="00B308C6">
        <w:t xml:space="preserve"> </w:t>
      </w:r>
      <w:r w:rsidR="00203BDA">
        <w:t>volgt de</w:t>
      </w:r>
      <w:r w:rsidR="00B308C6">
        <w:t xml:space="preserve"> mobiele applicatiemarkt</w:t>
      </w:r>
      <w:r w:rsidR="00203BDA">
        <w:t xml:space="preserve"> in België</w:t>
      </w:r>
      <w:r w:rsidR="00B308C6">
        <w:t xml:space="preserve"> deze </w:t>
      </w:r>
      <w:r w:rsidR="00203BDA">
        <w:t xml:space="preserve">globale </w:t>
      </w:r>
      <w:r w:rsidR="00B308C6">
        <w:t xml:space="preserve">trend. </w:t>
      </w:r>
      <w:r w:rsidR="00203BDA">
        <w:t>Het aantal professionele applicatieontwikkelaars in België stijgt nog elke dag. De meesten werken voor startups, grote be</w:t>
      </w:r>
      <w:r w:rsidR="00760F94">
        <w:t>drijven of voor eigen rekening.</w:t>
      </w:r>
    </w:p>
    <w:p w:rsidR="00203BDA" w:rsidRDefault="009D22DF" w:rsidP="00425035">
      <w:r>
        <w:t>Omdat</w:t>
      </w:r>
      <w:r w:rsidR="00203BDA">
        <w:t xml:space="preserve"> het ontwikkelen van applicaties tot voor kort een tijdrovend, moeizaam </w:t>
      </w:r>
      <w:r w:rsidR="00760F94">
        <w:t>en duur proces was, kwam Google met een oplossing</w:t>
      </w:r>
      <w:r>
        <w:t>, Firebase</w:t>
      </w:r>
      <w:r w:rsidR="00760F94">
        <w:t xml:space="preserve"> genaamd. Firebase werd door Google gecreëerd om snel kwaliteitsvolle applicaties te ontwikkelen zonder </w:t>
      </w:r>
      <w:r>
        <w:t>de verplichting</w:t>
      </w:r>
      <w:r w:rsidR="00760F94">
        <w:t xml:space="preserve"> een eigen backend op te bouwen.</w:t>
      </w:r>
    </w:p>
    <w:p w:rsidR="00AA23A1" w:rsidRDefault="00611C48" w:rsidP="00425035">
      <w:r>
        <w:t xml:space="preserve">Deze bachelorproef zal uitleggen wat Firebase concreet is, welke componenten er deel van uitmaken en hoe </w:t>
      </w:r>
      <w:r w:rsidR="00513F6D">
        <w:t>ze</w:t>
      </w:r>
      <w:r>
        <w:t xml:space="preserve"> werken</w:t>
      </w:r>
      <w:r w:rsidR="00AA23A1">
        <w:t>.</w:t>
      </w:r>
      <w:r w:rsidR="004104EA">
        <w:t xml:space="preserve"> </w:t>
      </w:r>
      <w:r w:rsidR="00513F6D">
        <w:t>Het is niet enkel de bedoeling om een introductie te geven van Firebase maar ook om deze technologie en haar componenten uit te testen door middel van een proof-of-concept.</w:t>
      </w:r>
      <w:r w:rsidR="00513F6D">
        <w:br/>
        <w:t xml:space="preserve">De ontwikkelde demo-applicatie verschaft duidelijkheid over de voornaamste componenten, hoe de werking van elk van hen getest wordt en wat er gemakkelijk en of moeilijk aan is qua implementatie en wat eventueel </w:t>
      </w:r>
      <w:r w:rsidR="009D22DF">
        <w:t>een</w:t>
      </w:r>
      <w:r w:rsidR="00513F6D">
        <w:t xml:space="preserve"> alternatief </w:t>
      </w:r>
      <w:r w:rsidR="009D22DF">
        <w:t>voor</w:t>
      </w:r>
      <w:r w:rsidR="00513F6D">
        <w:t xml:space="preserve"> Firebase zou kunnen zijn. Verder worden de voor- en nadelen van Firebase toegelicht.</w:t>
      </w:r>
      <w:r w:rsidR="00AA23A1">
        <w:t xml:space="preserve"> </w:t>
      </w:r>
      <w:r w:rsidR="00513F6D">
        <w:t xml:space="preserve">Een beknopte vergelijking met het schrijven van een applicatie zonder Firebase moet inzicht bieden </w:t>
      </w:r>
      <w:r w:rsidR="009D22DF">
        <w:t>in</w:t>
      </w:r>
      <w:r w:rsidR="00513F6D">
        <w:t xml:space="preserve"> de beperkingen en obstakels die zich hierbij stellen.</w:t>
      </w:r>
    </w:p>
    <w:p w:rsidR="00986B93" w:rsidRDefault="00643DA8" w:rsidP="00425035">
      <w:r>
        <w:t xml:space="preserve">In een volgende </w:t>
      </w:r>
      <w:r w:rsidR="009D22DF">
        <w:t>fase</w:t>
      </w:r>
      <w:r>
        <w:t xml:space="preserve"> worden bedrijven aangeschreven e</w:t>
      </w:r>
      <w:r w:rsidR="009D22DF">
        <w:t>n bevraagd om na te gaan hoe b</w:t>
      </w:r>
      <w:r>
        <w:t xml:space="preserve">ekend Firebase is sinds </w:t>
      </w:r>
      <w:r w:rsidR="009D22DF">
        <w:t>het</w:t>
      </w:r>
      <w:r>
        <w:t xml:space="preserve"> eind 2016 gelanceerd w</w:t>
      </w:r>
      <w:r w:rsidR="0099311B">
        <w:t>e</w:t>
      </w:r>
      <w:r>
        <w:t xml:space="preserve">rd door Google en of </w:t>
      </w:r>
      <w:r w:rsidR="009D22DF">
        <w:t>het</w:t>
      </w:r>
      <w:r>
        <w:t xml:space="preserve"> al effectief toegepast wordt in het bedrijfsleven.</w:t>
      </w:r>
      <w:r>
        <w:br/>
        <w:t xml:space="preserve">Is Firebase inderdaad de oplossing die </w:t>
      </w:r>
      <w:r w:rsidR="009D22DF">
        <w:t>het</w:t>
      </w:r>
      <w:r>
        <w:t xml:space="preserve"> voorhoudt te zijn om snel kwaliteitsvolle applicaties te ontwikkelen en zal </w:t>
      </w:r>
      <w:r w:rsidR="009D22DF">
        <w:t>het</w:t>
      </w:r>
      <w:r>
        <w:t xml:space="preserve"> nog uitbreiding kennen? </w:t>
      </w:r>
      <w:r w:rsidR="00AA23A1">
        <w:t xml:space="preserve">Op het einde zal duidelijk worden </w:t>
      </w:r>
      <w:r w:rsidR="00D001FB">
        <w:t xml:space="preserve">of </w:t>
      </w:r>
      <w:r w:rsidR="00AA23A1">
        <w:t>het een goede zaak is voor bedrijven om Firebase te gebruiken voor het ontwikkelen van hun applicaties</w:t>
      </w:r>
      <w:r w:rsidR="00D001FB">
        <w:t xml:space="preserve"> of niet</w:t>
      </w:r>
      <w:r w:rsidR="00AA23A1">
        <w:t>.</w:t>
      </w:r>
    </w:p>
    <w:p w:rsidR="00A545E0" w:rsidRDefault="00A545E0">
      <w:r>
        <w:br w:type="page"/>
      </w:r>
    </w:p>
    <w:p w:rsidR="00136038" w:rsidRDefault="001013B6" w:rsidP="001956B1">
      <w:pPr>
        <w:pStyle w:val="Heading1"/>
        <w:numPr>
          <w:ilvl w:val="0"/>
          <w:numId w:val="39"/>
        </w:numPr>
      </w:pPr>
      <w:bookmarkStart w:id="10" w:name="_Toc490594469"/>
      <w:r w:rsidRPr="00E014CE">
        <w:lastRenderedPageBreak/>
        <w:t>Wat is Firebase?</w:t>
      </w:r>
      <w:bookmarkEnd w:id="10"/>
    </w:p>
    <w:p w:rsidR="001956B1" w:rsidRPr="001956B1" w:rsidRDefault="001956B1" w:rsidP="001956B1">
      <w:pPr>
        <w:pStyle w:val="Heading2"/>
        <w:numPr>
          <w:ilvl w:val="1"/>
          <w:numId w:val="39"/>
        </w:numPr>
      </w:pPr>
      <w:bookmarkStart w:id="11" w:name="_Toc490594470"/>
      <w:r>
        <w:t>Beschrijving Firebase</w:t>
      </w:r>
      <w:bookmarkEnd w:id="11"/>
    </w:p>
    <w:p w:rsidR="00DE5CAF" w:rsidRPr="00E014CE" w:rsidRDefault="001013B6" w:rsidP="00425035">
      <w:r w:rsidRPr="00E014CE">
        <w:t>Firebase is een</w:t>
      </w:r>
      <w:r w:rsidR="00374E37" w:rsidRPr="00E014CE">
        <w:t xml:space="preserve"> ontwikkelplatform voor</w:t>
      </w:r>
      <w:r w:rsidRPr="00E014CE">
        <w:t xml:space="preserve"> mob</w:t>
      </w:r>
      <w:r w:rsidR="00DE5CAF" w:rsidRPr="00E014CE">
        <w:t>iel</w:t>
      </w:r>
      <w:r w:rsidR="00374E37" w:rsidRPr="00E014CE">
        <w:t>e- en web</w:t>
      </w:r>
      <w:r w:rsidRPr="00E014CE">
        <w:t>applicatie</w:t>
      </w:r>
      <w:r w:rsidR="00374E37" w:rsidRPr="00E014CE">
        <w:t>s</w:t>
      </w:r>
      <w:r w:rsidR="00DE5CAF" w:rsidRPr="00E014CE">
        <w:t xml:space="preserve"> bestaande uit </w:t>
      </w:r>
      <w:r w:rsidR="00BA2E72" w:rsidRPr="00E014CE">
        <w:t xml:space="preserve">meerdere </w:t>
      </w:r>
      <w:r w:rsidR="00DE5CAF" w:rsidRPr="00E014CE">
        <w:t xml:space="preserve">ondersteunende componenten </w:t>
      </w:r>
      <w:r w:rsidR="00BA2E72" w:rsidRPr="00E014CE">
        <w:t>die door</w:t>
      </w:r>
      <w:r w:rsidR="00DE5CAF" w:rsidRPr="00E014CE">
        <w:t xml:space="preserve"> ontwikkelaars kunnen </w:t>
      </w:r>
      <w:r w:rsidR="00BA2E72" w:rsidRPr="00E014CE">
        <w:t>gebruikt worden</w:t>
      </w:r>
      <w:r w:rsidR="00DE5CAF" w:rsidRPr="00E014CE">
        <w:t>.</w:t>
      </w:r>
      <w:r w:rsidR="00787B48" w:rsidRPr="00E014CE">
        <w:br/>
      </w:r>
      <w:r w:rsidR="00DE5CAF" w:rsidRPr="00E014CE">
        <w:t>Het bedrijf</w:t>
      </w:r>
      <w:r w:rsidR="00BA2E72" w:rsidRPr="00E014CE">
        <w:t>, Firebase,</w:t>
      </w:r>
      <w:r w:rsidR="00DE5CAF" w:rsidRPr="00E014CE">
        <w:t xml:space="preserve"> werd opgericht in 2011 door Andrew Lee en James Tamplin. Het initiële product van Firebase was een </w:t>
      </w:r>
      <w:r w:rsidR="00DE5CAF" w:rsidRPr="00E014CE">
        <w:rPr>
          <w:i/>
        </w:rPr>
        <w:t>Realtime Database</w:t>
      </w:r>
      <w:r w:rsidR="00DE5CAF" w:rsidRPr="00E014CE">
        <w:t xml:space="preserve">. Dit </w:t>
      </w:r>
      <w:r w:rsidR="00BA2E72" w:rsidRPr="00E014CE">
        <w:t>liet</w:t>
      </w:r>
      <w:r w:rsidR="00DE5CAF" w:rsidRPr="00E014CE">
        <w:t xml:space="preserve"> ontwikkelaars toe om data op te slaan en te synchroniseren over verschillende</w:t>
      </w:r>
      <w:r w:rsidR="00BA2E72" w:rsidRPr="00E014CE">
        <w:t xml:space="preserve"> soorten</w:t>
      </w:r>
      <w:r w:rsidR="00DE5CAF" w:rsidRPr="00E014CE">
        <w:t xml:space="preserve"> toestellen</w:t>
      </w:r>
      <w:r w:rsidR="00BA2E72" w:rsidRPr="00E014CE">
        <w:t xml:space="preserve"> (tablets, smartphones, computers, …)</w:t>
      </w:r>
      <w:r w:rsidR="00DE5CAF" w:rsidRPr="00E014CE">
        <w:t>.</w:t>
      </w:r>
      <w:r w:rsidR="00285664" w:rsidRPr="00E014CE">
        <w:br/>
        <w:t>In 2014 werd Firebase door Google overgenomen en in oktober 2016 werden er vele nieuwe componenten geïntroduceerd tijdens de Google I/</w:t>
      </w:r>
      <w:r w:rsidR="00BA2E72" w:rsidRPr="00E014CE">
        <w:t>O, een jaarlijkse ontwikkelaars</w:t>
      </w:r>
      <w:r w:rsidR="00285664" w:rsidRPr="00E014CE">
        <w:t xml:space="preserve">conventie gehouden </w:t>
      </w:r>
      <w:r w:rsidR="00B308C6">
        <w:t>te</w:t>
      </w:r>
      <w:r w:rsidR="00285664" w:rsidRPr="00E014CE">
        <w:t xml:space="preserve"> San Francisco.</w:t>
      </w:r>
    </w:p>
    <w:p w:rsidR="00787B48" w:rsidRPr="00E014CE" w:rsidRDefault="00787B48" w:rsidP="001956B1">
      <w:pPr>
        <w:pStyle w:val="Heading2"/>
        <w:numPr>
          <w:ilvl w:val="1"/>
          <w:numId w:val="39"/>
        </w:numPr>
      </w:pPr>
      <w:bookmarkStart w:id="12" w:name="_Toc490594471"/>
      <w:r w:rsidRPr="00E014CE">
        <w:t>Gebruik Firebase</w:t>
      </w:r>
      <w:bookmarkEnd w:id="12"/>
    </w:p>
    <w:p w:rsidR="00787B48" w:rsidRDefault="00787B48" w:rsidP="00425035">
      <w:r w:rsidRPr="00E014CE">
        <w:t>Ontwikkelaars kunnen</w:t>
      </w:r>
      <w:r w:rsidR="00BA2E72" w:rsidRPr="00E014CE">
        <w:t xml:space="preserve"> Firebase zelf toevoegen aan hun applicatie (Android, iOS, C++, Unity, web) door een stappenplan</w:t>
      </w:r>
      <w:r w:rsidRPr="00E014CE">
        <w:t xml:space="preserve"> </w:t>
      </w:r>
      <w:r w:rsidR="00BA2E72" w:rsidRPr="00E014CE">
        <w:t xml:space="preserve">te volgen </w:t>
      </w:r>
      <w:r w:rsidRPr="00E014CE">
        <w:t>op de site van Google Firebase. Eens toegevoegd kan de ontwikkelaar kiezen uit een reeks aangeboden componenten die</w:t>
      </w:r>
      <w:r w:rsidR="00BA2E72" w:rsidRPr="00E014CE">
        <w:t xml:space="preserve"> aan zijn noden voldoen</w:t>
      </w:r>
      <w:r w:rsidRPr="00E014CE">
        <w:t>.</w:t>
      </w:r>
    </w:p>
    <w:p w:rsidR="00A545E0" w:rsidRDefault="00A545E0">
      <w:r>
        <w:br w:type="page"/>
      </w:r>
    </w:p>
    <w:p w:rsidR="00787B48" w:rsidRPr="00E014CE" w:rsidRDefault="00787B48" w:rsidP="001956B1">
      <w:pPr>
        <w:pStyle w:val="Heading1"/>
        <w:numPr>
          <w:ilvl w:val="0"/>
          <w:numId w:val="39"/>
        </w:numPr>
      </w:pPr>
      <w:bookmarkStart w:id="13" w:name="_Toc490594472"/>
      <w:r w:rsidRPr="00E014CE">
        <w:lastRenderedPageBreak/>
        <w:t>Componenten</w:t>
      </w:r>
      <w:r w:rsidR="001956B1">
        <w:t xml:space="preserve"> van Firebase</w:t>
      </w:r>
      <w:bookmarkEnd w:id="13"/>
    </w:p>
    <w:p w:rsidR="00787B48" w:rsidRPr="00E014CE" w:rsidRDefault="00787B48" w:rsidP="001956B1">
      <w:pPr>
        <w:pStyle w:val="Heading2"/>
        <w:numPr>
          <w:ilvl w:val="1"/>
          <w:numId w:val="39"/>
        </w:numPr>
      </w:pPr>
      <w:bookmarkStart w:id="14" w:name="_Toc490594473"/>
      <w:r w:rsidRPr="00E014CE">
        <w:t>Analyse</w:t>
      </w:r>
      <w:bookmarkEnd w:id="14"/>
    </w:p>
    <w:p w:rsidR="00787B48" w:rsidRPr="00E014CE" w:rsidRDefault="00787B48" w:rsidP="001956B1">
      <w:pPr>
        <w:pStyle w:val="Heading3"/>
        <w:numPr>
          <w:ilvl w:val="2"/>
          <w:numId w:val="39"/>
        </w:numPr>
      </w:pPr>
      <w:bookmarkStart w:id="15" w:name="_Toc490594474"/>
      <w:r w:rsidRPr="00E014CE">
        <w:t>Firebase Analytics</w:t>
      </w:r>
      <w:bookmarkEnd w:id="15"/>
    </w:p>
    <w:p w:rsidR="00D064FA" w:rsidRPr="00E014CE" w:rsidRDefault="00787B48" w:rsidP="00425035">
      <w:r w:rsidRPr="00E014CE">
        <w:t>Firebase Analytics</w:t>
      </w:r>
      <w:r w:rsidR="00FE71C1" w:rsidRPr="00E014CE">
        <w:t xml:space="preserve"> is de kern van Firebase. Het</w:t>
      </w:r>
      <w:r w:rsidRPr="00E014CE">
        <w:t xml:space="preserve"> is een gratis analyse </w:t>
      </w:r>
      <w:r w:rsidR="00101256" w:rsidRPr="00E014CE">
        <w:t>middel dat inzicht biedt op het gebruik van de applicatie en op</w:t>
      </w:r>
      <w:r w:rsidR="00FE71C1" w:rsidRPr="00E014CE">
        <w:t xml:space="preserve"> de</w:t>
      </w:r>
      <w:r w:rsidR="00101256" w:rsidRPr="00E014CE">
        <w:t xml:space="preserve"> gebruikersbetrokkenheid. Firebase Analytics is geïntegreerd over de verscheidene Firebase componenten en laa</w:t>
      </w:r>
      <w:r w:rsidR="00FE71C1" w:rsidRPr="00E014CE">
        <w:t xml:space="preserve">t tot 500 verschillende events </w:t>
      </w:r>
      <w:r w:rsidR="00101256" w:rsidRPr="00E014CE">
        <w:t>toe.</w:t>
      </w:r>
      <w:r w:rsidR="00101256" w:rsidRPr="00E014CE">
        <w:br/>
      </w:r>
      <w:r w:rsidR="00FC6076" w:rsidRPr="00E014CE">
        <w:t>De klant kan met behulp van Firebase Analytics ee</w:t>
      </w:r>
      <w:r w:rsidR="00101256" w:rsidRPr="00E014CE">
        <w:t xml:space="preserve">n analytisch rapport </w:t>
      </w:r>
      <w:r w:rsidR="00FC6076" w:rsidRPr="00E014CE">
        <w:t>laten opstellen</w:t>
      </w:r>
      <w:r w:rsidR="00101256" w:rsidRPr="00E014CE">
        <w:t xml:space="preserve"> om het gedrag van de gebruikers te begrijpen</w:t>
      </w:r>
      <w:r w:rsidR="00F902DD" w:rsidRPr="00E014CE">
        <w:t xml:space="preserve"> door middel van het opschrijven van data</w:t>
      </w:r>
      <w:r w:rsidR="00FC6076" w:rsidRPr="00E014CE">
        <w:t xml:space="preserve"> (events)</w:t>
      </w:r>
      <w:r w:rsidR="00F902DD" w:rsidRPr="00E014CE">
        <w:t xml:space="preserve"> in het logboek en door het zelf aanmaken van doelgroepen</w:t>
      </w:r>
      <w:r w:rsidR="00FC6076" w:rsidRPr="00E014CE">
        <w:t xml:space="preserve"> (audiences)</w:t>
      </w:r>
      <w:r w:rsidR="00101256" w:rsidRPr="00E014CE">
        <w:t>. Dit analytisch rapport staat op zijn beurt toe om geïnformeerde beslissingen omtrent de applicatie te maken.</w:t>
      </w:r>
    </w:p>
    <w:p w:rsidR="00787B48" w:rsidRPr="00E014CE" w:rsidRDefault="00F902DD" w:rsidP="00425035">
      <w:r w:rsidRPr="00E014CE">
        <w:t>Het analytisch rapport is te vinden op het</w:t>
      </w:r>
      <w:r w:rsidR="00D064FA" w:rsidRPr="00E014CE">
        <w:t xml:space="preserve"> linker</w:t>
      </w:r>
      <w:r w:rsidRPr="00E014CE">
        <w:t>paneel in de Firebase Console</w:t>
      </w:r>
      <w:r w:rsidR="003C6C97">
        <w:t xml:space="preserve"> (screenshot 3.1)</w:t>
      </w:r>
      <w:r w:rsidRPr="00E014CE">
        <w:t>.</w:t>
      </w:r>
    </w:p>
    <w:p w:rsidR="003C6C97" w:rsidRPr="00E014CE" w:rsidRDefault="00D064FA" w:rsidP="003C6C97">
      <w:pPr>
        <w:pStyle w:val="Geenregelafstand"/>
      </w:pPr>
      <w:r w:rsidRPr="00E014CE">
        <w:rPr>
          <w:noProof/>
        </w:rPr>
        <w:drawing>
          <wp:inline distT="0" distB="0" distL="0" distR="0">
            <wp:extent cx="1056904" cy="1800477"/>
            <wp:effectExtent l="19050" t="19050" r="10160" b="9525"/>
            <wp:docPr id="3" name="Picture 3" descr="C:\Users\SCHUDDINCK\AppData\Local\Microsoft\Windows\INetCache\Content.Word\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109" cy="1814455"/>
                    </a:xfrm>
                    <a:prstGeom prst="rect">
                      <a:avLst/>
                    </a:prstGeom>
                    <a:noFill/>
                    <a:ln>
                      <a:solidFill>
                        <a:schemeClr val="accent1"/>
                      </a:solidFill>
                    </a:ln>
                  </pic:spPr>
                </pic:pic>
              </a:graphicData>
            </a:graphic>
          </wp:inline>
        </w:drawing>
      </w:r>
      <w:r w:rsidR="003C6C97">
        <w:br/>
        <w:t>(screenshot 3.1)</w:t>
      </w:r>
    </w:p>
    <w:p w:rsidR="00F902DD" w:rsidRPr="00E014CE" w:rsidRDefault="00F902DD" w:rsidP="00425035">
      <w:r w:rsidRPr="00E014CE">
        <w:t>Firebase Analytics is geïntegreerd met andere Firebase componenten:</w:t>
      </w:r>
    </w:p>
    <w:p w:rsidR="00F902DD" w:rsidRPr="00E014CE" w:rsidRDefault="00F902DD" w:rsidP="00425035">
      <w:pPr>
        <w:pStyle w:val="ListParagraph"/>
        <w:numPr>
          <w:ilvl w:val="0"/>
          <w:numId w:val="9"/>
        </w:numPr>
      </w:pPr>
      <w:r w:rsidRPr="00E014CE">
        <w:t>BigQuery</w:t>
      </w:r>
    </w:p>
    <w:p w:rsidR="00F902DD" w:rsidRPr="00E014CE" w:rsidRDefault="00F902DD" w:rsidP="00425035">
      <w:pPr>
        <w:pStyle w:val="ListParagraph"/>
        <w:numPr>
          <w:ilvl w:val="0"/>
          <w:numId w:val="9"/>
        </w:numPr>
      </w:pPr>
      <w:r w:rsidRPr="00E014CE">
        <w:t>Firebase Crash Reporting</w:t>
      </w:r>
    </w:p>
    <w:p w:rsidR="00F902DD" w:rsidRPr="00E014CE" w:rsidRDefault="00F902DD" w:rsidP="00425035">
      <w:pPr>
        <w:pStyle w:val="ListParagraph"/>
        <w:numPr>
          <w:ilvl w:val="0"/>
          <w:numId w:val="9"/>
        </w:numPr>
      </w:pPr>
      <w:r w:rsidRPr="00E014CE">
        <w:t>Firebase Cloud Messaging</w:t>
      </w:r>
    </w:p>
    <w:p w:rsidR="00F902DD" w:rsidRPr="00E014CE" w:rsidRDefault="00F902DD" w:rsidP="00425035">
      <w:pPr>
        <w:pStyle w:val="ListParagraph"/>
        <w:numPr>
          <w:ilvl w:val="0"/>
          <w:numId w:val="9"/>
        </w:numPr>
      </w:pPr>
      <w:r w:rsidRPr="00E014CE">
        <w:t>Firebase Remote Config</w:t>
      </w:r>
    </w:p>
    <w:p w:rsidR="00D064FA" w:rsidRPr="00E014CE" w:rsidRDefault="00F902DD" w:rsidP="00425035">
      <w:pPr>
        <w:pStyle w:val="ListParagraph"/>
        <w:numPr>
          <w:ilvl w:val="0"/>
          <w:numId w:val="9"/>
        </w:numPr>
      </w:pPr>
      <w:r w:rsidRPr="00E014CE">
        <w:t>Google Tag Manager</w:t>
      </w:r>
    </w:p>
    <w:p w:rsidR="00D064FA" w:rsidRPr="00E014CE" w:rsidRDefault="00D064FA" w:rsidP="00DA4836">
      <w:pPr>
        <w:pStyle w:val="Heading3"/>
        <w:numPr>
          <w:ilvl w:val="2"/>
          <w:numId w:val="39"/>
        </w:numPr>
      </w:pPr>
      <w:bookmarkStart w:id="16" w:name="_Toc490594475"/>
      <w:r w:rsidRPr="00E014CE">
        <w:t>Onderdelen van Firebase Analytics</w:t>
      </w:r>
      <w:r w:rsidR="00FD0F32">
        <w:t>:</w:t>
      </w:r>
      <w:bookmarkEnd w:id="16"/>
    </w:p>
    <w:p w:rsidR="00D064FA" w:rsidRPr="00E014CE" w:rsidRDefault="00D064FA" w:rsidP="00425035">
      <w:pPr>
        <w:pStyle w:val="ListParagraph"/>
        <w:numPr>
          <w:ilvl w:val="0"/>
          <w:numId w:val="13"/>
        </w:numPr>
      </w:pPr>
      <w:r w:rsidRPr="00E014CE">
        <w:t>Dashboard:</w:t>
      </w:r>
    </w:p>
    <w:p w:rsidR="00D064FA" w:rsidRPr="00E014CE" w:rsidRDefault="00D064FA" w:rsidP="00425035">
      <w:r w:rsidRPr="00E014CE">
        <w:t>Op h</w:t>
      </w:r>
      <w:r w:rsidR="009D3E9D" w:rsidRPr="00E014CE">
        <w:t>et dashboard</w:t>
      </w:r>
      <w:r w:rsidR="003C6C97">
        <w:t xml:space="preserve"> (screenshot 3.2)</w:t>
      </w:r>
      <w:r w:rsidR="009D3E9D" w:rsidRPr="00E014CE">
        <w:t xml:space="preserve"> is een overzicht te zien van </w:t>
      </w:r>
      <w:r w:rsidR="00FE0B12" w:rsidRPr="00E014CE">
        <w:t xml:space="preserve">de verschillende onderdelen (cohorts, attributen) en extra informatie. De extra informatie geeft de klant meer inzicht over zijn gebruikers (geslacht, locatie, type smartphone en type </w:t>
      </w:r>
      <w:r w:rsidR="00FE0B12" w:rsidRPr="00E014CE">
        <w:lastRenderedPageBreak/>
        <w:t>ondersteunings systeem, hoe actief de app gebruikt wordt</w:t>
      </w:r>
      <w:r w:rsidR="00385B70" w:rsidRPr="00E014CE">
        <w:t>, welke app versies gebruikt worden, welke schermen het vaakst gebruikt worden, hoeveel geld er verdiend is door de app)</w:t>
      </w:r>
    </w:p>
    <w:p w:rsidR="003C6C97" w:rsidRPr="00E014CE" w:rsidRDefault="00FC6076" w:rsidP="003C6C97">
      <w:pPr>
        <w:pStyle w:val="Geenregelafstand"/>
        <w:jc w:val="center"/>
      </w:pPr>
      <w:r w:rsidRPr="00E014CE">
        <w:rPr>
          <w:noProof/>
        </w:rPr>
        <w:drawing>
          <wp:inline distT="0" distB="0" distL="0" distR="0" wp14:anchorId="712A5FF2" wp14:editId="01AFC2A0">
            <wp:extent cx="5322570" cy="2292985"/>
            <wp:effectExtent l="19050" t="19050" r="11430" b="12065"/>
            <wp:docPr id="4" name="Picture 4" descr="C:\Users\SCHUDDINCK\AppData\Local\Microsoft\Windows\INetCache\Content.Word\Analytics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570" cy="2292985"/>
                    </a:xfrm>
                    <a:prstGeom prst="rect">
                      <a:avLst/>
                    </a:prstGeom>
                    <a:noFill/>
                    <a:ln>
                      <a:solidFill>
                        <a:schemeClr val="accent1"/>
                      </a:solidFill>
                    </a:ln>
                  </pic:spPr>
                </pic:pic>
              </a:graphicData>
            </a:graphic>
          </wp:inline>
        </w:drawing>
      </w:r>
      <w:r w:rsidR="003C6C97">
        <w:br/>
        <w:t>(screenshot 3.2)</w:t>
      </w:r>
    </w:p>
    <w:p w:rsidR="00D064FA" w:rsidRPr="00E014CE" w:rsidRDefault="00D064FA" w:rsidP="00425035">
      <w:pPr>
        <w:pStyle w:val="ListParagraph"/>
        <w:numPr>
          <w:ilvl w:val="0"/>
          <w:numId w:val="13"/>
        </w:numPr>
      </w:pPr>
      <w:r w:rsidRPr="00E014CE">
        <w:t>Events:</w:t>
      </w:r>
    </w:p>
    <w:p w:rsidR="00D064FA" w:rsidRPr="00E014CE" w:rsidRDefault="00FC6076" w:rsidP="00425035">
      <w:r w:rsidRPr="00E014CE">
        <w:t>Events zijn gebruikershandelingen of gebeurtenissen in de applicatie zelf. Er zijn een aantal voorgedefinieerde events zoals het eerst openen van de applicatie (op de afbeelding “first_open” event) of het ontvangen van een notificatie (op de afbeelding “notification_receive”). Daarnaast kan de ontwikkelaar zelf nog andere events toevoegen (</w:t>
      </w:r>
      <w:r w:rsidR="003C6C97">
        <w:t>screenshot 3.3</w:t>
      </w:r>
      <w:r w:rsidRPr="00E014CE">
        <w:t>) door gebruik te maken van de Firebase Analytics SDK (Software Development Kit).</w:t>
      </w:r>
    </w:p>
    <w:p w:rsidR="00CE6668" w:rsidRPr="00E014CE" w:rsidRDefault="00FC6076" w:rsidP="003C6C97">
      <w:pPr>
        <w:pStyle w:val="Geenregelafstand"/>
        <w:jc w:val="center"/>
      </w:pPr>
      <w:r w:rsidRPr="00E014CE">
        <w:rPr>
          <w:noProof/>
        </w:rPr>
        <w:drawing>
          <wp:inline distT="0" distB="0" distL="0" distR="0" wp14:anchorId="20A07291" wp14:editId="4657EEB4">
            <wp:extent cx="5332095" cy="2072005"/>
            <wp:effectExtent l="0" t="0" r="1905" b="4445"/>
            <wp:docPr id="1" name="Picture 1"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Analytics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095" cy="2072005"/>
                    </a:xfrm>
                    <a:prstGeom prst="rect">
                      <a:avLst/>
                    </a:prstGeom>
                    <a:noFill/>
                    <a:ln>
                      <a:noFill/>
                    </a:ln>
                  </pic:spPr>
                </pic:pic>
              </a:graphicData>
            </a:graphic>
          </wp:inline>
        </w:drawing>
      </w:r>
      <w:r w:rsidR="003C6C97">
        <w:br/>
        <w:t>(screenshot 3.3)</w:t>
      </w:r>
    </w:p>
    <w:p w:rsidR="00D064FA" w:rsidRPr="00E014CE" w:rsidRDefault="00D064FA" w:rsidP="00425035">
      <w:pPr>
        <w:pStyle w:val="ListParagraph"/>
        <w:numPr>
          <w:ilvl w:val="0"/>
          <w:numId w:val="13"/>
        </w:numPr>
      </w:pPr>
      <w:r w:rsidRPr="00E014CE">
        <w:t>Audiences:</w:t>
      </w:r>
    </w:p>
    <w:p w:rsidR="00D064FA" w:rsidRPr="00E014CE" w:rsidRDefault="00CE6668" w:rsidP="00425035">
      <w:r w:rsidRPr="00E014CE">
        <w:t>Audiences</w:t>
      </w:r>
      <w:r w:rsidR="003C6C97">
        <w:t xml:space="preserve"> (screenshot 3.4)</w:t>
      </w:r>
      <w:r w:rsidRPr="00E014CE">
        <w:t xml:space="preserve"> zijn gegroepeerde gebruikers. Standaard zijn er 2 voorgedefinieerde groepen, “alle gebruikers” en “kopers” (dit zijn gebruikers die al aankopen gemaakt hebben in de applicatie). </w:t>
      </w:r>
      <w:r w:rsidR="00C52016" w:rsidRPr="00E014CE">
        <w:t>Ook kunnen er groepen gebruikers</w:t>
      </w:r>
      <w:r w:rsidRPr="00E014CE">
        <w:t xml:space="preserve"> door </w:t>
      </w:r>
      <w:r w:rsidRPr="00E014CE">
        <w:lastRenderedPageBreak/>
        <w:t xml:space="preserve">de klant gedefinieerd worden. Bijvoorbeeld een groep gebruikers die ouder zijn als 18 jaar of </w:t>
      </w:r>
      <w:r w:rsidR="00C52016" w:rsidRPr="00E014CE">
        <w:t>gebruikers die een bepaalde versie van de app hebben.</w:t>
      </w:r>
    </w:p>
    <w:p w:rsidR="003C6C97" w:rsidRPr="00E014CE" w:rsidRDefault="00C52016" w:rsidP="003C6C97">
      <w:pPr>
        <w:pStyle w:val="Geenregelafstand"/>
        <w:jc w:val="center"/>
      </w:pPr>
      <w:r w:rsidRPr="00E014CE">
        <w:rPr>
          <w:noProof/>
        </w:rPr>
        <w:drawing>
          <wp:inline distT="0" distB="0" distL="0" distR="0">
            <wp:extent cx="5336540" cy="1426210"/>
            <wp:effectExtent l="19050" t="19050" r="16510" b="21590"/>
            <wp:docPr id="5" name="Picture 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Analytics_Audien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40" cy="1426210"/>
                    </a:xfrm>
                    <a:prstGeom prst="rect">
                      <a:avLst/>
                    </a:prstGeom>
                    <a:noFill/>
                    <a:ln>
                      <a:solidFill>
                        <a:schemeClr val="accent1"/>
                      </a:solidFill>
                    </a:ln>
                  </pic:spPr>
                </pic:pic>
              </a:graphicData>
            </a:graphic>
          </wp:inline>
        </w:drawing>
      </w:r>
      <w:r w:rsidR="003C6C97">
        <w:br/>
        <w:t>(screenshot 3.4)</w:t>
      </w:r>
    </w:p>
    <w:p w:rsidR="00C52016" w:rsidRPr="00E014CE" w:rsidRDefault="00C52016" w:rsidP="00425035">
      <w:pPr>
        <w:pStyle w:val="ListParagraph"/>
        <w:numPr>
          <w:ilvl w:val="0"/>
          <w:numId w:val="13"/>
        </w:numPr>
      </w:pPr>
      <w:r w:rsidRPr="00E014CE">
        <w:t xml:space="preserve">Attribution, Funnels, </w:t>
      </w:r>
      <w:r w:rsidR="00726B84" w:rsidRPr="00E014CE">
        <w:t>Cohorts, StreamView/DebugV</w:t>
      </w:r>
      <w:r w:rsidR="006147CE" w:rsidRPr="00E014CE">
        <w:t>iew, User P</w:t>
      </w:r>
      <w:r w:rsidRPr="00E014CE">
        <w:t>roperties</w:t>
      </w:r>
    </w:p>
    <w:p w:rsidR="006147CE" w:rsidRPr="00E014CE" w:rsidRDefault="006147CE" w:rsidP="00425035">
      <w:pPr>
        <w:pStyle w:val="ListParagraph"/>
        <w:numPr>
          <w:ilvl w:val="1"/>
          <w:numId w:val="13"/>
        </w:numPr>
      </w:pPr>
      <w:r w:rsidRPr="00E014CE">
        <w:t>Attribution:</w:t>
      </w:r>
      <w:r w:rsidRPr="00E014CE">
        <w:br/>
        <w:t>Toont hoeveel events gestart zijn door iedere bron en advertentie netwerk</w:t>
      </w:r>
      <w:r w:rsidR="00726B84" w:rsidRPr="00E014CE">
        <w:t>.</w:t>
      </w:r>
    </w:p>
    <w:p w:rsidR="006147CE" w:rsidRPr="00E014CE" w:rsidRDefault="006147CE" w:rsidP="00425035">
      <w:pPr>
        <w:pStyle w:val="ListParagraph"/>
        <w:numPr>
          <w:ilvl w:val="1"/>
          <w:numId w:val="13"/>
        </w:numPr>
      </w:pPr>
      <w:r w:rsidRPr="00E014CE">
        <w:t>Funnels:</w:t>
      </w:r>
      <w:r w:rsidRPr="00E014CE">
        <w:br/>
        <w:t>Visualiseert hoe gebruikers navigeren doorheen de applicatie</w:t>
      </w:r>
      <w:r w:rsidR="00726B84" w:rsidRPr="00E014CE">
        <w:t>.</w:t>
      </w:r>
    </w:p>
    <w:p w:rsidR="006147CE" w:rsidRPr="00E014CE" w:rsidRDefault="006147CE" w:rsidP="00425035">
      <w:pPr>
        <w:pStyle w:val="ListParagraph"/>
        <w:numPr>
          <w:ilvl w:val="1"/>
          <w:numId w:val="13"/>
        </w:numPr>
      </w:pPr>
      <w:r w:rsidRPr="00E014CE">
        <w:t>Cohorts</w:t>
      </w:r>
      <w:r w:rsidR="00DC1D56" w:rsidRPr="00E014CE">
        <w:t>:</w:t>
      </w:r>
      <w:r w:rsidR="00726B84" w:rsidRPr="00E014CE">
        <w:br/>
      </w:r>
      <w:r w:rsidR="00DC1D56" w:rsidRPr="00E014CE">
        <w:t xml:space="preserve">Is een set van gebruikers die </w:t>
      </w:r>
      <w:r w:rsidR="00726B84" w:rsidRPr="00E014CE">
        <w:t>de applicatie gelijktijdig (zoals dezelfde dag of dezelfde week) beginnen gebruiken zijn.</w:t>
      </w:r>
    </w:p>
    <w:p w:rsidR="006147CE" w:rsidRPr="00E014CE" w:rsidRDefault="00726B84" w:rsidP="00425035">
      <w:pPr>
        <w:pStyle w:val="ListParagraph"/>
        <w:numPr>
          <w:ilvl w:val="1"/>
          <w:numId w:val="13"/>
        </w:numPr>
      </w:pPr>
      <w:r w:rsidRPr="00E014CE">
        <w:t>StreamView/DebugV</w:t>
      </w:r>
      <w:r w:rsidR="006147CE" w:rsidRPr="00E014CE">
        <w:t>iew</w:t>
      </w:r>
      <w:r w:rsidRPr="00E014CE">
        <w:t>:</w:t>
      </w:r>
    </w:p>
    <w:p w:rsidR="00726B84" w:rsidRPr="00E014CE" w:rsidRDefault="00726B84" w:rsidP="00CB2954">
      <w:pPr>
        <w:pStyle w:val="ListParagraph"/>
        <w:ind w:left="1418"/>
      </w:pPr>
      <w:r w:rsidRPr="00E014CE">
        <w:t>StreamView geeft een live overzicht van de analytics events die door de Analytics servers worden verzameld.</w:t>
      </w:r>
      <w:r w:rsidRPr="00E014CE">
        <w:br/>
        <w:t>DebugView laat toe om events in realtime te volgen.</w:t>
      </w:r>
    </w:p>
    <w:p w:rsidR="006147CE" w:rsidRDefault="006147CE" w:rsidP="00425035">
      <w:pPr>
        <w:pStyle w:val="ListParagraph"/>
        <w:numPr>
          <w:ilvl w:val="1"/>
          <w:numId w:val="13"/>
        </w:numPr>
      </w:pPr>
      <w:r w:rsidRPr="00E014CE">
        <w:t>User Properties</w:t>
      </w:r>
      <w:r w:rsidR="00726B84" w:rsidRPr="00E014CE">
        <w:br/>
      </w:r>
      <w:r w:rsidR="004D050F" w:rsidRPr="00E014CE">
        <w:t>Zijn eigenschappen van gebruikers die enerzijds voorgedefinieerd zijn, zoals leeftijd en geografische locatie, en anderzijds door de klant kunnen bepaald worden.</w:t>
      </w:r>
    </w:p>
    <w:p w:rsidR="00E336E4" w:rsidRPr="00E014CE" w:rsidRDefault="00E336E4" w:rsidP="00425035">
      <w:r>
        <w:t>Firebase Analytics kan gebruikt worden voor iOS, Android, C++ en Unity applicaties.</w:t>
      </w:r>
    </w:p>
    <w:p w:rsidR="005056B8" w:rsidRPr="00E014CE" w:rsidRDefault="00E26074" w:rsidP="001956B1">
      <w:pPr>
        <w:pStyle w:val="Heading2"/>
        <w:numPr>
          <w:ilvl w:val="1"/>
          <w:numId w:val="39"/>
        </w:numPr>
      </w:pPr>
      <w:bookmarkStart w:id="17" w:name="_Toc490594476"/>
      <w:r w:rsidRPr="00E014CE">
        <w:t>Ontwikkeling</w:t>
      </w:r>
      <w:bookmarkEnd w:id="17"/>
    </w:p>
    <w:p w:rsidR="00E26074" w:rsidRPr="00E014CE" w:rsidRDefault="00BE4803" w:rsidP="001956B1">
      <w:pPr>
        <w:pStyle w:val="Heading3"/>
        <w:numPr>
          <w:ilvl w:val="2"/>
          <w:numId w:val="39"/>
        </w:numPr>
      </w:pPr>
      <w:bookmarkStart w:id="18" w:name="_Toc490594477"/>
      <w:r w:rsidRPr="00E014CE">
        <w:t>Authentication</w:t>
      </w:r>
      <w:r w:rsidR="00133646" w:rsidRPr="00E014CE">
        <w:t xml:space="preserve"> (iOS, Android, Web, C++, Unity)</w:t>
      </w:r>
      <w:bookmarkEnd w:id="18"/>
    </w:p>
    <w:p w:rsidR="00FF3E47" w:rsidRDefault="00DA0716" w:rsidP="00425035">
      <w:r w:rsidRPr="00E014CE">
        <w:t xml:space="preserve">Firebase Authentication geeft </w:t>
      </w:r>
      <w:r w:rsidR="00E4178A" w:rsidRPr="00E014CE">
        <w:t>backend services (backend services ondersteunen de frontend en frontend is wat de gebruiker ziet en waarmee hij kan interageren)</w:t>
      </w:r>
      <w:r w:rsidRPr="00E014CE">
        <w:t>, gemakkelijk toepasbare SDK’s en v</w:t>
      </w:r>
      <w:r w:rsidR="00C91AC2" w:rsidRPr="00E014CE">
        <w:t>oorgeprogrammeerde UI libraries (</w:t>
      </w:r>
      <w:r w:rsidR="00E4178A" w:rsidRPr="00E014CE">
        <w:t>kant en klaar geschreven code om te gebruiken in de layout)</w:t>
      </w:r>
      <w:r w:rsidRPr="00E014CE">
        <w:t xml:space="preserve"> om gebruikers te verifiëren. </w:t>
      </w:r>
      <w:r w:rsidR="00725F68" w:rsidRPr="00E014CE">
        <w:br/>
      </w:r>
      <w:r w:rsidR="008C6C0F" w:rsidRPr="00E014CE">
        <w:t>Ten tweede</w:t>
      </w:r>
      <w:r w:rsidRPr="00E014CE">
        <w:t xml:space="preserve"> voorziet het </w:t>
      </w:r>
      <w:r w:rsidR="008C6C0F" w:rsidRPr="00E014CE">
        <w:t xml:space="preserve">ook </w:t>
      </w:r>
      <w:r w:rsidRPr="00E014CE">
        <w:t xml:space="preserve">mogelijkheden om in te loggen met behulp van Facebook, Twitter, Github en Google. </w:t>
      </w:r>
      <w:r w:rsidR="008C6C0F" w:rsidRPr="00E014CE">
        <w:br/>
      </w:r>
      <w:r w:rsidRPr="00E014CE">
        <w:t>Voor meer flexibiliteit is er altijd een derde mogelijk</w:t>
      </w:r>
      <w:r w:rsidR="008756C7" w:rsidRPr="00E014CE">
        <w:t xml:space="preserve">heid, nl. een eigen </w:t>
      </w:r>
      <w:r w:rsidR="008756C7" w:rsidRPr="00E014CE">
        <w:lastRenderedPageBreak/>
        <w:t>authenticatie</w:t>
      </w:r>
      <w:r w:rsidRPr="00E014CE">
        <w:t xml:space="preserve">systeem uitwerken, </w:t>
      </w:r>
      <w:r w:rsidR="008756C7" w:rsidRPr="00E014CE">
        <w:t xml:space="preserve">die dan kan </w:t>
      </w:r>
      <w:r w:rsidRPr="00E014CE">
        <w:t xml:space="preserve">gekoppeld worden </w:t>
      </w:r>
      <w:r w:rsidR="008756C7" w:rsidRPr="00E014CE">
        <w:t>aan</w:t>
      </w:r>
      <w:r w:rsidRPr="00E014CE">
        <w:t xml:space="preserve"> de </w:t>
      </w:r>
      <w:r w:rsidR="00133646" w:rsidRPr="00E014CE">
        <w:t>Firebase SDK. Een laatste optie is om de gebruiker anoniem te laten inloggen. Hierbij wordt er tijdelijk een anoniem account aangemaakt. De ontwikkelaar beslist dan uiteraard zelf wat een anoniem account kan en niet kan.</w:t>
      </w:r>
    </w:p>
    <w:p w:rsidR="003C6C97" w:rsidRPr="00E014CE" w:rsidRDefault="003C6C97" w:rsidP="00425035">
      <w:r>
        <w:t>Op de screenshot hieronder (screenshot 3.5) kan men de gebruikers zien, wanneer deze aangemaakt zijn, het laatst aangemeld waren en user UID.</w:t>
      </w:r>
    </w:p>
    <w:p w:rsidR="00E4178A" w:rsidRDefault="00E4178A" w:rsidP="003C6C97">
      <w:pPr>
        <w:pStyle w:val="Geenregelafstand"/>
        <w:jc w:val="center"/>
      </w:pPr>
      <w:r w:rsidRPr="00E014CE">
        <w:rPr>
          <w:noProof/>
        </w:rPr>
        <w:drawing>
          <wp:inline distT="0" distB="0" distL="0" distR="0">
            <wp:extent cx="5336540" cy="1699260"/>
            <wp:effectExtent l="19050" t="19050" r="16510" b="15240"/>
            <wp:docPr id="7" name="Picture 7" descr="C:\Users\SCHUDDINCK\AppData\Local\Microsoft\Windows\INetCache\Content.Word\Authentication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Authentication_Us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6540" cy="1699260"/>
                    </a:xfrm>
                    <a:prstGeom prst="rect">
                      <a:avLst/>
                    </a:prstGeom>
                    <a:noFill/>
                    <a:ln>
                      <a:solidFill>
                        <a:schemeClr val="accent1"/>
                      </a:solidFill>
                    </a:ln>
                  </pic:spPr>
                </pic:pic>
              </a:graphicData>
            </a:graphic>
          </wp:inline>
        </w:drawing>
      </w:r>
    </w:p>
    <w:p w:rsidR="003C6C97" w:rsidRPr="00E014CE" w:rsidRDefault="003C6C97" w:rsidP="003C6C97">
      <w:pPr>
        <w:pStyle w:val="Geenregelafstand"/>
        <w:jc w:val="center"/>
      </w:pPr>
      <w:r>
        <w:t>(screenshot 3.5)</w:t>
      </w:r>
    </w:p>
    <w:p w:rsidR="00E4178A" w:rsidRPr="00E014CE" w:rsidRDefault="008756C7" w:rsidP="00425035">
      <w:r w:rsidRPr="00E014CE">
        <w:t>Verder zijn er ook nog templates voorzien</w:t>
      </w:r>
      <w:r w:rsidR="003C6C97">
        <w:t xml:space="preserve"> (screenshot 3.6)</w:t>
      </w:r>
      <w:r w:rsidRPr="00E014CE">
        <w:t xml:space="preserve"> door Firebase Authentication. Deze kunnen gebruikt worden om een e-mail of sms te versturen </w:t>
      </w:r>
      <w:r w:rsidR="008C6C0F" w:rsidRPr="00E014CE">
        <w:t xml:space="preserve">naar de gebruiker </w:t>
      </w:r>
      <w:r w:rsidRPr="00E014CE">
        <w:t>om zijn e-mailadres te verifiëren, wachtwoord te resetten</w:t>
      </w:r>
      <w:r w:rsidR="008C6C0F" w:rsidRPr="00E014CE">
        <w:t xml:space="preserve"> of</w:t>
      </w:r>
      <w:r w:rsidRPr="00E014CE">
        <w:t xml:space="preserve"> e-mailadres te veranderen.</w:t>
      </w:r>
    </w:p>
    <w:p w:rsidR="008756C7" w:rsidRDefault="008756C7" w:rsidP="003C6C97">
      <w:pPr>
        <w:pStyle w:val="Geenregelafstand"/>
        <w:jc w:val="center"/>
      </w:pPr>
      <w:r w:rsidRPr="00E014CE">
        <w:rPr>
          <w:noProof/>
        </w:rPr>
        <w:drawing>
          <wp:inline distT="0" distB="0" distL="0" distR="0">
            <wp:extent cx="5329555" cy="4039870"/>
            <wp:effectExtent l="19050" t="19050" r="23495" b="17780"/>
            <wp:docPr id="8" name="Picture 8" descr="C:\Users\SCHUDDINCK\AppData\Local\Microsoft\Windows\INetCache\Content.Word\Authentication_Templ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HUDDINCK\AppData\Local\Microsoft\Windows\INetCache\Content.Word\Authentication_Templa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9555" cy="4039870"/>
                    </a:xfrm>
                    <a:prstGeom prst="rect">
                      <a:avLst/>
                    </a:prstGeom>
                    <a:noFill/>
                    <a:ln>
                      <a:solidFill>
                        <a:schemeClr val="accent1"/>
                      </a:solidFill>
                    </a:ln>
                  </pic:spPr>
                </pic:pic>
              </a:graphicData>
            </a:graphic>
          </wp:inline>
        </w:drawing>
      </w:r>
    </w:p>
    <w:p w:rsidR="003C6C97" w:rsidRDefault="003C6C97" w:rsidP="003C6C97">
      <w:pPr>
        <w:pStyle w:val="Geenregelafstand"/>
        <w:jc w:val="center"/>
      </w:pPr>
      <w:r>
        <w:t>(screenshot 3.6)</w:t>
      </w:r>
    </w:p>
    <w:p w:rsidR="00E336E4" w:rsidRPr="00E014CE" w:rsidRDefault="00E336E4" w:rsidP="00425035">
      <w:r>
        <w:lastRenderedPageBreak/>
        <w:t>Firebase Authentication kan gebruikt worden voor iOS, Android, C++, web en Unity applicaties.</w:t>
      </w:r>
    </w:p>
    <w:p w:rsidR="002F2603" w:rsidRPr="00E014CE" w:rsidRDefault="00BE4803" w:rsidP="001956B1">
      <w:pPr>
        <w:pStyle w:val="Heading3"/>
        <w:numPr>
          <w:ilvl w:val="2"/>
          <w:numId w:val="39"/>
        </w:numPr>
      </w:pPr>
      <w:bookmarkStart w:id="19" w:name="_Toc490594478"/>
      <w:r w:rsidRPr="00E014CE">
        <w:t>Cloud functions</w:t>
      </w:r>
      <w:r w:rsidR="002F2603" w:rsidRPr="00E014CE">
        <w:t xml:space="preserve"> (iOS, Android, Web, C++, Unity)</w:t>
      </w:r>
      <w:bookmarkEnd w:id="19"/>
    </w:p>
    <w:p w:rsidR="002F2603" w:rsidRDefault="00342F0C" w:rsidP="00425035">
      <w:r w:rsidRPr="00E014CE">
        <w:t>Niet alle logica mag zomaar in de applicatie geschreven worden. Als dit wel gedaan wordt zorgt d</w:t>
      </w:r>
      <w:r w:rsidR="008C6C0F" w:rsidRPr="00E014CE">
        <w:t>i</w:t>
      </w:r>
      <w:r w:rsidRPr="00E014CE">
        <w:t>t voor ge</w:t>
      </w:r>
      <w:r w:rsidR="008C6C0F" w:rsidRPr="00E014CE">
        <w:t>varen zoals reverse engineering (reverse engineering is het uiteen halen van een object om te zien hoe het werkt en het zo te reproduceren of te veranderen voor andere doeleinden)</w:t>
      </w:r>
      <w:r w:rsidRPr="00E014CE">
        <w:t>. Daarom heeft Firebase ook Cloud Functies geïntroduceerd.</w:t>
      </w:r>
      <w:r w:rsidRPr="00E014CE">
        <w:br/>
        <w:t xml:space="preserve">Belangrijke code of intensieve operaties kunnen geüpload worden naar de Firebase servers </w:t>
      </w:r>
      <w:r w:rsidR="00690A0D" w:rsidRPr="00E014CE">
        <w:t xml:space="preserve">zodat </w:t>
      </w:r>
      <w:r w:rsidR="00193259" w:rsidRPr="00E014CE">
        <w:t xml:space="preserve">deze </w:t>
      </w:r>
      <w:r w:rsidR="008C6C0F" w:rsidRPr="00E014CE">
        <w:t>be</w:t>
      </w:r>
      <w:r w:rsidR="00193259" w:rsidRPr="00E014CE">
        <w:t>veilig</w:t>
      </w:r>
      <w:r w:rsidR="008C6C0F" w:rsidRPr="00E014CE">
        <w:t>d</w:t>
      </w:r>
      <w:r w:rsidR="00193259" w:rsidRPr="00E014CE">
        <w:t xml:space="preserve"> zijn </w:t>
      </w:r>
      <w:r w:rsidR="008C6C0F" w:rsidRPr="00E014CE">
        <w:t>tegen</w:t>
      </w:r>
      <w:r w:rsidR="00193259" w:rsidRPr="00E014CE">
        <w:t xml:space="preserve"> hackers.</w:t>
      </w:r>
    </w:p>
    <w:p w:rsidR="00E336E4" w:rsidRPr="00E014CE" w:rsidRDefault="00E336E4" w:rsidP="00425035">
      <w:r>
        <w:t>Firebase Cloud Functions kan gebruikt worden voor iOS, Android, C++, web en Unity applicaties.</w:t>
      </w:r>
    </w:p>
    <w:p w:rsidR="002F2603" w:rsidRPr="00E014CE" w:rsidRDefault="002F2603" w:rsidP="001956B1">
      <w:pPr>
        <w:pStyle w:val="Heading3"/>
        <w:numPr>
          <w:ilvl w:val="2"/>
          <w:numId w:val="39"/>
        </w:numPr>
      </w:pPr>
      <w:bookmarkStart w:id="20" w:name="_Toc490594479"/>
      <w:r w:rsidRPr="00E014CE">
        <w:t xml:space="preserve">Cloud </w:t>
      </w:r>
      <w:r w:rsidR="00BE4803" w:rsidRPr="00E014CE">
        <w:t>Messaging</w:t>
      </w:r>
      <w:bookmarkEnd w:id="20"/>
    </w:p>
    <w:p w:rsidR="002F2603" w:rsidRDefault="008D489D" w:rsidP="00425035">
      <w:r w:rsidRPr="00E014CE">
        <w:t xml:space="preserve">Firebase Cloud Messaging </w:t>
      </w:r>
      <w:r w:rsidR="00DE1CF0" w:rsidRPr="00E014CE">
        <w:t>laat toe om berichten</w:t>
      </w:r>
      <w:r w:rsidR="004E54EC" w:rsidRPr="00E014CE">
        <w:t xml:space="preserve"> (notificaties)</w:t>
      </w:r>
      <w:r w:rsidR="00547F43" w:rsidRPr="00E014CE">
        <w:t>, van maximaal 4KB,</w:t>
      </w:r>
      <w:r w:rsidR="00DE1CF0" w:rsidRPr="00E014CE">
        <w:t xml:space="preserve"> over meerdere platformen (iOS, Android, Web, C++, Unity)</w:t>
      </w:r>
      <w:r w:rsidR="004E54EC" w:rsidRPr="00E014CE">
        <w:t xml:space="preserve"> te versturen</w:t>
      </w:r>
      <w:r w:rsidR="00DE1CF0" w:rsidRPr="00E014CE">
        <w:t xml:space="preserve">. Berichten kunnen behandeld worden voor enkele toestellen, groepen toestellen (bv. enkel iOS of enkel Android) of topics. Topics zijn </w:t>
      </w:r>
      <w:r w:rsidR="00222AA7">
        <w:t>onderwerpen waarop toestellen zich kunnen abo</w:t>
      </w:r>
      <w:r w:rsidR="00481854">
        <w:t>n</w:t>
      </w:r>
      <w:r w:rsidR="00222AA7">
        <w:t>neren.</w:t>
      </w:r>
    </w:p>
    <w:p w:rsidR="00E336E4" w:rsidRPr="00E014CE" w:rsidRDefault="00E336E4" w:rsidP="00425035">
      <w:r>
        <w:t>Firebase Cloud Messaging kan gebruikt worden voor iOS, Android, C++, web en Unity applicaties.</w:t>
      </w:r>
    </w:p>
    <w:p w:rsidR="00133646" w:rsidRPr="00E014CE" w:rsidRDefault="00133646" w:rsidP="001956B1">
      <w:pPr>
        <w:pStyle w:val="Heading3"/>
        <w:numPr>
          <w:ilvl w:val="2"/>
          <w:numId w:val="39"/>
        </w:numPr>
      </w:pPr>
      <w:bookmarkStart w:id="21" w:name="_Toc490594480"/>
      <w:r w:rsidRPr="00E014CE">
        <w:t xml:space="preserve">Crash </w:t>
      </w:r>
      <w:r w:rsidR="00BE4803" w:rsidRPr="00E014CE">
        <w:t>Reporting</w:t>
      </w:r>
      <w:r w:rsidRPr="00E014CE">
        <w:t xml:space="preserve"> (iOS, Android)</w:t>
      </w:r>
      <w:bookmarkEnd w:id="21"/>
    </w:p>
    <w:p w:rsidR="00133646" w:rsidRPr="00E014CE" w:rsidRDefault="007D4073" w:rsidP="00425035">
      <w:r w:rsidRPr="00E014CE">
        <w:t>Firebase Crash Reporting stelt gedetailleerde rapporten op over fouten in de applicatie. Fouten worden gegroepeerd per gelijkenis en geordend volgens impact op het gebruik van de applicatie. Bij elk rapport</w:t>
      </w:r>
      <w:r w:rsidR="004B729A" w:rsidRPr="00E014CE">
        <w:t xml:space="preserve"> komt er informatie zoals stacktrace (een lijst van methodes die de applicatie aan het uitvoeren was voor er zich een exceptie voordeed), type toestel, app versie, …</w:t>
      </w:r>
      <w:r w:rsidRPr="00E014CE">
        <w:t xml:space="preserve"> maar ook een log</w:t>
      </w:r>
      <w:r w:rsidR="003C6C97">
        <w:t xml:space="preserve"> (screenshot 3.7 en 3.8)</w:t>
      </w:r>
      <w:r w:rsidRPr="00E014CE">
        <w:t xml:space="preserve"> die elke gebeu</w:t>
      </w:r>
      <w:r w:rsidR="00951628" w:rsidRPr="00E014CE">
        <w:t>rtenis registreert en bijhoudt.</w:t>
      </w:r>
    </w:p>
    <w:p w:rsidR="004B729A" w:rsidRDefault="004B729A" w:rsidP="003C6C97">
      <w:pPr>
        <w:pStyle w:val="Geenregelafstand"/>
        <w:jc w:val="center"/>
      </w:pPr>
      <w:r w:rsidRPr="00E014CE">
        <w:rPr>
          <w:noProof/>
        </w:rPr>
        <w:lastRenderedPageBreak/>
        <w:drawing>
          <wp:inline distT="0" distB="0" distL="0" distR="0">
            <wp:extent cx="5336540" cy="3466465"/>
            <wp:effectExtent l="19050" t="19050" r="16510" b="19685"/>
            <wp:docPr id="9" name="Picture 9"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UDDINCK\AppData\Local\Microsoft\Windows\INetCache\Content.Word\CrashReporting_Repor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p>
    <w:p w:rsidR="003C6C97" w:rsidRPr="00E014CE" w:rsidRDefault="003C6C97" w:rsidP="003C6C97">
      <w:pPr>
        <w:pStyle w:val="Geenregelafstand"/>
        <w:jc w:val="center"/>
      </w:pPr>
      <w:r>
        <w:t>(screenshot 3.7)</w:t>
      </w:r>
    </w:p>
    <w:p w:rsidR="003C6C97" w:rsidRDefault="004B729A" w:rsidP="003C6C97">
      <w:pPr>
        <w:pStyle w:val="Geenregelafstand"/>
        <w:jc w:val="center"/>
      </w:pPr>
      <w:r w:rsidRPr="00E014CE">
        <w:rPr>
          <w:noProof/>
        </w:rPr>
        <w:drawing>
          <wp:inline distT="0" distB="0" distL="0" distR="0">
            <wp:extent cx="5336540" cy="4053205"/>
            <wp:effectExtent l="19050" t="19050" r="16510" b="23495"/>
            <wp:docPr id="10" name="Picture 10"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UDDINCK\AppData\Local\Microsoft\Windows\INetCache\Content.Word\CrashReporting_Repo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3C6C97" w:rsidRDefault="003C6C97" w:rsidP="003C6C97">
      <w:pPr>
        <w:pStyle w:val="Geenregelafstand"/>
        <w:jc w:val="center"/>
      </w:pPr>
      <w:r>
        <w:t>(screenshot 3.8)</w:t>
      </w:r>
    </w:p>
    <w:p w:rsidR="00E336E4" w:rsidRPr="00E014CE" w:rsidRDefault="00E336E4" w:rsidP="00425035">
      <w:r>
        <w:t>Firebase Crash Reporting kan gebruikt worden voor iOS en Android applicaties.</w:t>
      </w:r>
    </w:p>
    <w:p w:rsidR="00FD41E5" w:rsidRPr="00E014CE" w:rsidRDefault="00FD41E5" w:rsidP="00DA4836">
      <w:pPr>
        <w:pStyle w:val="Heading3"/>
        <w:numPr>
          <w:ilvl w:val="2"/>
          <w:numId w:val="39"/>
        </w:numPr>
      </w:pPr>
      <w:bookmarkStart w:id="22" w:name="_Toc490594481"/>
      <w:r w:rsidRPr="00E014CE">
        <w:lastRenderedPageBreak/>
        <w:t>Hosting</w:t>
      </w:r>
      <w:bookmarkEnd w:id="22"/>
    </w:p>
    <w:p w:rsidR="00FD41E5" w:rsidRDefault="00FD41E5" w:rsidP="00425035">
      <w:r w:rsidRPr="00E014CE">
        <w:t xml:space="preserve">Firebase Hosting biedt snelle en veilige webhosting. Snel door het gebruik van Content Delivery Network (CDN) en veilig door een 2048-bit SSL certificaat </w:t>
      </w:r>
      <w:sdt>
        <w:sdtPr>
          <w:id w:val="1909037000"/>
          <w:citation/>
        </w:sdtPr>
        <w:sdtContent>
          <w:r w:rsidR="00B24971" w:rsidRPr="00CF369B">
            <w:fldChar w:fldCharType="begin"/>
          </w:r>
          <w:r w:rsidR="00B24971" w:rsidRPr="00CF369B">
            <w:rPr>
              <w:lang w:val="en-US"/>
            </w:rPr>
            <w:instrText xml:space="preserve"> CITATION SSL_Veiligheid \l 1033 </w:instrText>
          </w:r>
          <w:r w:rsidR="00B24971" w:rsidRPr="00CF369B">
            <w:fldChar w:fldCharType="separate"/>
          </w:r>
          <w:r w:rsidR="003C2A94" w:rsidRPr="003C2A94">
            <w:rPr>
              <w:noProof/>
              <w:lang w:val="en-US"/>
            </w:rPr>
            <w:t>(Digicert, n.d.)</w:t>
          </w:r>
          <w:r w:rsidR="00B24971" w:rsidRPr="00CF369B">
            <w:fldChar w:fldCharType="end"/>
          </w:r>
        </w:sdtContent>
      </w:sdt>
      <w:r w:rsidRPr="00CF369B">
        <w:t>.</w:t>
      </w:r>
      <w:r w:rsidRPr="00E014CE">
        <w:br/>
        <w:t>Alle static assets</w:t>
      </w:r>
      <w:r w:rsidR="009445C6" w:rsidRPr="00E014CE">
        <w:t xml:space="preserve"> (zaken die niet veranderen)</w:t>
      </w:r>
      <w:r w:rsidRPr="00E014CE">
        <w:t xml:space="preserve"> zoals HTML, CSS, JS, … kunnen dus hierop gehost worden.</w:t>
      </w:r>
      <w:r w:rsidRPr="00E014CE">
        <w:br/>
        <w:t>Custom domains worden ook gratis aangeboden door Firebase, dit wordt voorzien door een subdomain dat wordt aangemaakt voor het project.</w:t>
      </w:r>
    </w:p>
    <w:p w:rsidR="00E336E4" w:rsidRPr="00E014CE" w:rsidRDefault="00E336E4" w:rsidP="00425035">
      <w:r>
        <w:t>Firebase Hosting kan natuurlijk enkel gebruikt worden voor webapplicaties.</w:t>
      </w:r>
    </w:p>
    <w:p w:rsidR="00FD41E5" w:rsidRPr="00E014CE" w:rsidRDefault="00FD41E5" w:rsidP="00DA4836">
      <w:pPr>
        <w:pStyle w:val="Heading3"/>
        <w:numPr>
          <w:ilvl w:val="2"/>
          <w:numId w:val="39"/>
        </w:numPr>
      </w:pPr>
      <w:bookmarkStart w:id="23" w:name="_Toc490594482"/>
      <w:r w:rsidRPr="00E014CE">
        <w:t>Realtime Database</w:t>
      </w:r>
      <w:bookmarkEnd w:id="23"/>
    </w:p>
    <w:p w:rsidR="00FD41E5" w:rsidRPr="00E014CE" w:rsidRDefault="00FD41E5" w:rsidP="00425035">
      <w:r w:rsidRPr="00E014CE">
        <w:t>De realtime database van Fire</w:t>
      </w:r>
      <w:r w:rsidR="00C67447" w:rsidRPr="00E014CE">
        <w:t xml:space="preserve">base is een cloud hosted NoSQL (Not Only Structured Query Language) </w:t>
      </w:r>
      <w:r w:rsidRPr="00E014CE">
        <w:t xml:space="preserve">database. </w:t>
      </w:r>
      <w:r w:rsidR="00C67447" w:rsidRPr="00E014CE">
        <w:br/>
      </w:r>
      <w:r w:rsidRPr="00E014CE">
        <w:t>Voordelen van een NoSQL database zijn o.a.:</w:t>
      </w:r>
    </w:p>
    <w:p w:rsidR="00FD41E5" w:rsidRPr="00E014CE" w:rsidRDefault="00624F0F" w:rsidP="00425035">
      <w:pPr>
        <w:pStyle w:val="ListParagraph"/>
        <w:numPr>
          <w:ilvl w:val="0"/>
          <w:numId w:val="11"/>
        </w:numPr>
      </w:pPr>
      <w:r w:rsidRPr="00E014CE">
        <w:t>V</w:t>
      </w:r>
      <w:r w:rsidR="00FD41E5" w:rsidRPr="00E014CE">
        <w:t>ermogen tot schaalbaarheid</w:t>
      </w:r>
    </w:p>
    <w:p w:rsidR="00FD41E5" w:rsidRPr="00E014CE" w:rsidRDefault="00624F0F" w:rsidP="00425035">
      <w:pPr>
        <w:pStyle w:val="ListParagraph"/>
        <w:numPr>
          <w:ilvl w:val="0"/>
          <w:numId w:val="11"/>
        </w:numPr>
      </w:pPr>
      <w:r w:rsidRPr="00E014CE">
        <w:t>K</w:t>
      </w:r>
      <w:r w:rsidR="00FD41E5" w:rsidRPr="00E014CE">
        <w:t>an omgaan met veranderingen</w:t>
      </w:r>
    </w:p>
    <w:p w:rsidR="00FD41E5" w:rsidRPr="00E014CE" w:rsidRDefault="00624F0F" w:rsidP="00425035">
      <w:pPr>
        <w:pStyle w:val="ListParagraph"/>
        <w:numPr>
          <w:ilvl w:val="0"/>
          <w:numId w:val="11"/>
        </w:numPr>
      </w:pPr>
      <w:r w:rsidRPr="00E014CE">
        <w:t>K</w:t>
      </w:r>
      <w:r w:rsidR="00C67447" w:rsidRPr="00E014CE">
        <w:t>an omgaan met Big Data</w:t>
      </w:r>
    </w:p>
    <w:p w:rsidR="00C67447" w:rsidRPr="00E014CE" w:rsidRDefault="00624F0F" w:rsidP="00425035">
      <w:pPr>
        <w:pStyle w:val="ListParagraph"/>
        <w:numPr>
          <w:ilvl w:val="0"/>
          <w:numId w:val="11"/>
        </w:numPr>
      </w:pPr>
      <w:r w:rsidRPr="00E014CE">
        <w:t>M</w:t>
      </w:r>
      <w:r w:rsidR="00C67447" w:rsidRPr="00E014CE">
        <w:t>inder nood aan onderhoud</w:t>
      </w:r>
    </w:p>
    <w:p w:rsidR="00FD41E5" w:rsidRPr="00E014CE" w:rsidRDefault="00FD41E5" w:rsidP="00425035">
      <w:r w:rsidRPr="00E014CE">
        <w:t xml:space="preserve">Wanneer er data wordt weggeschreven naar de database wordt dit uiteraard opgeslagen maar </w:t>
      </w:r>
      <w:r w:rsidR="00C67447" w:rsidRPr="00E014CE">
        <w:t>tevens wordt het</w:t>
      </w:r>
      <w:r w:rsidRPr="00E014CE">
        <w:t xml:space="preserve"> ook gesynchroniseerd naar meerdere clients in </w:t>
      </w:r>
      <w:r w:rsidR="00C67447" w:rsidRPr="00E014CE">
        <w:t>geen tijd</w:t>
      </w:r>
      <w:r w:rsidR="00624F0F" w:rsidRPr="00E014CE">
        <w:t xml:space="preserve"> (</w:t>
      </w:r>
      <w:r w:rsidR="003C6C97">
        <w:t>screenshot 3.9</w:t>
      </w:r>
      <w:r w:rsidR="00624F0F" w:rsidRPr="00E014CE">
        <w:t>)</w:t>
      </w:r>
      <w:r w:rsidRPr="00E014CE">
        <w:t>. Dit is onmisbaar voor bijv. collaboratieve apps.</w:t>
      </w:r>
    </w:p>
    <w:p w:rsidR="00624F0F" w:rsidRDefault="00624F0F" w:rsidP="003C6C97">
      <w:pPr>
        <w:pStyle w:val="Geenregelafstand"/>
        <w:jc w:val="center"/>
      </w:pPr>
      <w:r w:rsidRPr="00E014CE">
        <w:rPr>
          <w:noProof/>
          <w:lang w:eastAsia="en-GB"/>
        </w:rPr>
        <w:drawing>
          <wp:inline distT="0" distB="0" distL="0" distR="0" wp14:anchorId="4A6A3327" wp14:editId="67392A9E">
            <wp:extent cx="3930555" cy="2714678"/>
            <wp:effectExtent l="19050" t="19050" r="13335" b="9525"/>
            <wp:docPr id="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915" cy="2724596"/>
                    </a:xfrm>
                    <a:prstGeom prst="rect">
                      <a:avLst/>
                    </a:prstGeom>
                    <a:ln>
                      <a:solidFill>
                        <a:schemeClr val="accent1"/>
                      </a:solidFill>
                    </a:ln>
                  </pic:spPr>
                </pic:pic>
              </a:graphicData>
            </a:graphic>
          </wp:inline>
        </w:drawing>
      </w:r>
    </w:p>
    <w:p w:rsidR="003C6C97" w:rsidRPr="00E014CE" w:rsidRDefault="003C6C97" w:rsidP="003C6C97">
      <w:pPr>
        <w:pStyle w:val="Geenregelafstand"/>
        <w:jc w:val="center"/>
      </w:pPr>
      <w:r>
        <w:t>(screenshot 3.1)</w:t>
      </w:r>
    </w:p>
    <w:p w:rsidR="00FD41E5" w:rsidRDefault="00FD41E5" w:rsidP="00425035">
      <w:r w:rsidRPr="00E014CE">
        <w:t xml:space="preserve">De realtime database heeft nog een andere kernfunctionaliteit, nl. het opslaan van data in het toestel zelf. Het nut hiervan is dat de app responsief blijft, zelfs als de </w:t>
      </w:r>
      <w:r w:rsidRPr="00E014CE">
        <w:lastRenderedPageBreak/>
        <w:t>internetconnectie onderbroken wordt. Als er terug connectie met internet gemaakt is wordt alles terug gesynchroniseerd.</w:t>
      </w:r>
    </w:p>
    <w:p w:rsidR="00E336E4" w:rsidRDefault="00E336E4" w:rsidP="00425035">
      <w:r>
        <w:t>Firebase Realtime Database kan gebruikt worden voor iOS, Android, C++, web en Unity applicaties.</w:t>
      </w:r>
    </w:p>
    <w:p w:rsidR="008C6233" w:rsidRDefault="008C6233" w:rsidP="00DA4836">
      <w:pPr>
        <w:pStyle w:val="Heading3"/>
        <w:numPr>
          <w:ilvl w:val="2"/>
          <w:numId w:val="39"/>
        </w:numPr>
      </w:pPr>
      <w:bookmarkStart w:id="24" w:name="_Toc490594483"/>
      <w:r>
        <w:t>Storage</w:t>
      </w:r>
      <w:bookmarkEnd w:id="24"/>
    </w:p>
    <w:p w:rsidR="00CB3EAB" w:rsidRDefault="00CB3EAB" w:rsidP="00425035">
      <w:r>
        <w:t xml:space="preserve">Cloud Storage geeft aan applicatie ontwikkelaars de mogelijkheid om inhoud gegenereerd door de gebruikers zoals foto's of videos op te slaan en te beheren. Het uploaden van foto's of videos wordt opgeslaan in de cloud storage. </w:t>
      </w:r>
      <w:r>
        <w:br/>
        <w:t xml:space="preserve">De </w:t>
      </w:r>
      <w:r w:rsidR="00481854">
        <w:t>cloud</w:t>
      </w:r>
      <w:r>
        <w:t xml:space="preserve"> storage is schaalbaar naargelang er meer ruimte nodig is of niet. Elke connectie met de cloud storage is ook beveiligd.</w:t>
      </w:r>
      <w:r>
        <w:br/>
        <w:t xml:space="preserve">Wanneer er zich tijdens het uploaden een storing voordoet bij de connectie met het internet wordt deze tijdelijk gepauzeerd tot wanneer er terug een stabiele connectie is. </w:t>
      </w:r>
      <w:r>
        <w:br/>
        <w:t>Dit component zal vooral zijn nut bewijzen voor sociale media applicaties.</w:t>
      </w:r>
    </w:p>
    <w:p w:rsidR="008C6233" w:rsidRPr="008C6233" w:rsidRDefault="00CB3EAB" w:rsidP="00425035">
      <w:r>
        <w:t>Firebase Cloud Storage kan gebruikt worden voor iOS, Android, C++, web en Unity applicaties.</w:t>
      </w:r>
    </w:p>
    <w:p w:rsidR="00FD41E5" w:rsidRPr="00E014CE" w:rsidRDefault="00E336E4" w:rsidP="00DA4836">
      <w:pPr>
        <w:pStyle w:val="Heading3"/>
        <w:numPr>
          <w:ilvl w:val="2"/>
          <w:numId w:val="39"/>
        </w:numPr>
      </w:pPr>
      <w:bookmarkStart w:id="25" w:name="_Toc490594484"/>
      <w:r>
        <w:t>Test Lab</w:t>
      </w:r>
      <w:bookmarkEnd w:id="25"/>
    </w:p>
    <w:p w:rsidR="00E13B35" w:rsidRDefault="00E13B35" w:rsidP="00425035">
      <w:r w:rsidRPr="00E014CE">
        <w:t>Android is één van de grootste ondersteuningssystemen voor smartphones en wordt dus door vele merken</w:t>
      </w:r>
      <w:r w:rsidR="00DC2534" w:rsidRPr="00E014CE">
        <w:t xml:space="preserve"> gebruikt</w:t>
      </w:r>
      <w:r w:rsidRPr="00E014CE">
        <w:t xml:space="preserve">. Niet elk merk brengt een toestel </w:t>
      </w:r>
      <w:r w:rsidR="006C5291" w:rsidRPr="00E014CE">
        <w:t>met dezelfde scherm</w:t>
      </w:r>
      <w:r w:rsidRPr="00E014CE">
        <w:t>dimensies</w:t>
      </w:r>
      <w:r w:rsidR="006C5291" w:rsidRPr="00E014CE">
        <w:t xml:space="preserve"> uit</w:t>
      </w:r>
      <w:r w:rsidRPr="00E014CE">
        <w:t>, daarom kan het ontwikkelen voor Android soms een hardnekkige karwei zijn.</w:t>
      </w:r>
      <w:r w:rsidRPr="00E014CE">
        <w:br/>
        <w:t xml:space="preserve">Hiervoor </w:t>
      </w:r>
      <w:r w:rsidR="006C5291" w:rsidRPr="00E014CE">
        <w:t>biedt</w:t>
      </w:r>
      <w:r w:rsidRPr="00E014CE">
        <w:t xml:space="preserve"> Firebase een oplossing, nl. Test Lab.</w:t>
      </w:r>
      <w:r w:rsidRPr="00E014CE">
        <w:br/>
        <w:t>Test Lab staat toe om het uitzicht op verschillende toestellen te evalueren door middel van screenshots en tips. Daar</w:t>
      </w:r>
      <w:r w:rsidR="006C5291" w:rsidRPr="00E014CE">
        <w:t>bij biedt Test Lab ook nog voor</w:t>
      </w:r>
      <w:r w:rsidRPr="00E014CE">
        <w:t>gedefinieerde (Robo) en eigen tests</w:t>
      </w:r>
      <w:r w:rsidR="006C5291" w:rsidRPr="00E014CE">
        <w:t>.</w:t>
      </w:r>
      <w:r w:rsidR="006C5291" w:rsidRPr="00E014CE">
        <w:br/>
        <w:t>Test resultaten geven een gede</w:t>
      </w:r>
      <w:r w:rsidRPr="00E014CE">
        <w:t>tailleerd verslag voor elk gebruikt toestel (inclusief screenshots, logs en een lijst van crashes).</w:t>
      </w:r>
    </w:p>
    <w:p w:rsidR="00E336E4" w:rsidRPr="00E014CE" w:rsidRDefault="00E336E4" w:rsidP="00425035">
      <w:r>
        <w:t>Firebase Test Lab kan enkel gebruikt worden voor Android applicaties.</w:t>
      </w:r>
    </w:p>
    <w:p w:rsidR="00FD41E5" w:rsidRPr="00E014CE" w:rsidRDefault="00E13B35" w:rsidP="00DA4836">
      <w:pPr>
        <w:pStyle w:val="Heading2"/>
        <w:numPr>
          <w:ilvl w:val="1"/>
          <w:numId w:val="39"/>
        </w:numPr>
      </w:pPr>
      <w:bookmarkStart w:id="26" w:name="_Toc490594485"/>
      <w:r w:rsidRPr="00E014CE">
        <w:t>Groeimogelijkheden</w:t>
      </w:r>
      <w:bookmarkEnd w:id="26"/>
    </w:p>
    <w:p w:rsidR="00E13B35" w:rsidRPr="00E014CE" w:rsidRDefault="00AB0B50" w:rsidP="00DA4836">
      <w:pPr>
        <w:pStyle w:val="Heading3"/>
        <w:numPr>
          <w:ilvl w:val="2"/>
          <w:numId w:val="39"/>
        </w:numPr>
      </w:pPr>
      <w:bookmarkStart w:id="27" w:name="_Toc490594486"/>
      <w:r w:rsidRPr="00E014CE">
        <w:t>Acquisatie</w:t>
      </w:r>
      <w:bookmarkEnd w:id="27"/>
    </w:p>
    <w:p w:rsidR="00AB0B50" w:rsidRPr="00E014CE" w:rsidRDefault="00AB0B50" w:rsidP="00DA4836">
      <w:pPr>
        <w:pStyle w:val="Heading4"/>
        <w:numPr>
          <w:ilvl w:val="3"/>
          <w:numId w:val="39"/>
        </w:numPr>
      </w:pPr>
      <w:r w:rsidRPr="00E014CE">
        <w:t>Dynamische links</w:t>
      </w:r>
    </w:p>
    <w:p w:rsidR="00AB0B50" w:rsidRPr="00E014CE" w:rsidRDefault="00AB0B50" w:rsidP="00425035">
      <w:r w:rsidRPr="00E014CE">
        <w:t>Apps worden ontdekt door mond-tot-mond reclame, via tekstberichten of tweets. Vaak wordt dan een link voorzien die verwijst naar een statische pagina die niet weet wat voor toestel er gebruikt wordt.</w:t>
      </w:r>
      <w:r w:rsidRPr="00E014CE">
        <w:br/>
      </w:r>
      <w:r w:rsidRPr="00E014CE">
        <w:lastRenderedPageBreak/>
        <w:t>Met Firebase kan er gebruik gemaakt worden van dynamische links die de gebruikers verwijzen naar de gelinkte content op de native app. Deze dynamische link werkt cross-platform en de toestand wordt bijgehouden tijdens het installatieproces (voorbeeld 1.1).</w:t>
      </w:r>
      <w:r w:rsidRPr="00E014CE">
        <w:br/>
        <w:t xml:space="preserve">Ook wordt er een analytisch inzicht gegeven voor </w:t>
      </w:r>
      <w:r w:rsidR="006E47FC" w:rsidRPr="00E014CE">
        <w:t>het gebruik van deze</w:t>
      </w:r>
      <w:r w:rsidRPr="00E014CE">
        <w:t xml:space="preserve"> links</w:t>
      </w:r>
      <w:r w:rsidR="006E47FC" w:rsidRPr="00E014CE">
        <w:t xml:space="preserve"> bij</w:t>
      </w:r>
      <w:r w:rsidRPr="00E014CE">
        <w:t xml:space="preserve"> Firebase Analytics.</w:t>
      </w:r>
    </w:p>
    <w:p w:rsidR="00AB0B50" w:rsidRDefault="00AB0B50" w:rsidP="00425035">
      <w:r w:rsidRPr="00E014CE">
        <w:t>Voorbeeld 1.1:</w:t>
      </w:r>
      <w:r w:rsidR="006E47FC" w:rsidRPr="00E014CE">
        <w:br/>
      </w:r>
      <w:r w:rsidRPr="00E014CE">
        <w:t>Persoon A daagt persoon B uit voor een spel, maar persoon B heeft de app om het spel te spelen nog niet geïnstalleerd. De link verwijst hem naar de Google Play Store of de iTunes Store (afhankelijk van welk toestel er gebruikt wordt) en slaat de toestand van de uitdaging op. Wanneer de app geïnstalleerd is zal de uitdaging verdergaan.</w:t>
      </w:r>
    </w:p>
    <w:p w:rsidR="00E336E4" w:rsidRPr="00E014CE" w:rsidRDefault="00E336E4" w:rsidP="00425035">
      <w:r>
        <w:t>Firebase Dynamic Links kan gebruikt worden voor iOS, Android, C++, web en Unity applicaties.</w:t>
      </w:r>
    </w:p>
    <w:p w:rsidR="00AB0B50" w:rsidRPr="00E014CE" w:rsidRDefault="00DA4836" w:rsidP="00DA4836">
      <w:pPr>
        <w:pStyle w:val="Heading4"/>
      </w:pPr>
      <w:r w:rsidRPr="00DA4836">
        <w:t xml:space="preserve">3.3.1.2. </w:t>
      </w:r>
      <w:r w:rsidR="00AB0B50" w:rsidRPr="00DA4836">
        <w:t>AdWords</w:t>
      </w:r>
    </w:p>
    <w:p w:rsidR="007E49F6" w:rsidRPr="00E014CE" w:rsidRDefault="006E47FC" w:rsidP="00425035">
      <w:r w:rsidRPr="00E014CE">
        <w:t xml:space="preserve">AdWords is een project van Google en wordt gebruikt om producten en diensten </w:t>
      </w:r>
      <w:r w:rsidR="007E49F6" w:rsidRPr="00E014CE">
        <w:t>te adverteren. H</w:t>
      </w:r>
      <w:r w:rsidR="00D311C5" w:rsidRPr="00E014CE">
        <w:t>et steunt op twee belangrijke netwerken: het zoeknetwerk</w:t>
      </w:r>
      <w:r w:rsidR="007E49F6" w:rsidRPr="00E014CE">
        <w:t xml:space="preserve"> (google search)</w:t>
      </w:r>
      <w:r w:rsidR="00D311C5" w:rsidRPr="00E014CE">
        <w:t xml:space="preserve"> en het Display Netwerk. Het zoeknetwerk zal mensen bereiken die op zoek zijn naar specifieke producten of diensten terwijl het Display Netwerk eerder mensen zal bereiken die</w:t>
      </w:r>
      <w:r w:rsidR="007E49F6" w:rsidRPr="00E014CE">
        <w:t xml:space="preserve"> algemene diensten van google </w:t>
      </w:r>
      <w:r w:rsidR="007D2F95" w:rsidRPr="00E014CE">
        <w:t>gebruiken (Google Play Store, YouTube, Gmail).</w:t>
      </w:r>
    </w:p>
    <w:p w:rsidR="006E47FC" w:rsidRDefault="006E47FC" w:rsidP="00425035">
      <w:r w:rsidRPr="00E014CE">
        <w:t>Gebruikers van AdWords bepalen een budget dat mag gebruikt worden en Google AdWords zal bepalen welk kanaal het beste is om advertenties te tonen.</w:t>
      </w:r>
      <w:r w:rsidRPr="00E014CE">
        <w:br/>
        <w:t>AdWords is geïntegreerd in Firebase. Zo kan er gebruik gemaakt worden van de statistieken om te bepalen hoe het project het best geadverteerd wordt.</w:t>
      </w:r>
    </w:p>
    <w:p w:rsidR="00222A1A" w:rsidRDefault="00A43371" w:rsidP="00DA4836">
      <w:pPr>
        <w:pStyle w:val="Heading4"/>
        <w:numPr>
          <w:ilvl w:val="3"/>
          <w:numId w:val="41"/>
        </w:numPr>
      </w:pPr>
      <w:r>
        <w:t>Remote config</w:t>
      </w:r>
    </w:p>
    <w:p w:rsidR="00FF325E" w:rsidRDefault="00FF325E" w:rsidP="00425035">
      <w:r>
        <w:t>Firebase Remote Config is een cloud service dat het gedrag en uitzi</w:t>
      </w:r>
      <w:r w:rsidR="00481854">
        <w:t>cht van een applicatie verandert</w:t>
      </w:r>
      <w:r>
        <w:t xml:space="preserve"> zonder een update van de app uit te brengen. Een update moet doorheen een heel proces van stappen lopen vooraleer het beschikbaar is voor</w:t>
      </w:r>
      <w:r w:rsidR="00E336E4">
        <w:t xml:space="preserve"> </w:t>
      </w:r>
      <w:r>
        <w:t>de gebruikers.</w:t>
      </w:r>
      <w:r w:rsidR="00E336E4">
        <w:br/>
      </w:r>
      <w:r>
        <w:t>Remote Config geeft de mogelijkheid om in-app waarden te definiëren die het toestaan om</w:t>
      </w:r>
      <w:r w:rsidR="00E336E4">
        <w:t xml:space="preserve"> </w:t>
      </w:r>
      <w:r>
        <w:t>het gedrag en uitzicht van de app te beheren. Later kan de Firebase Console gebruikt worden</w:t>
      </w:r>
      <w:r w:rsidR="00E336E4">
        <w:t xml:space="preserve"> </w:t>
      </w:r>
      <w:r>
        <w:t>om standaard waarden aan te passen voor alle gebruikers of naargelang groepen van gebruikers.</w:t>
      </w:r>
      <w:r w:rsidR="00E336E4">
        <w:t xml:space="preserve"> </w:t>
      </w:r>
      <w:r>
        <w:t>Bijvoorbeeld er is een applicatie ontwikkeld maar er is een taalfout ingeslopen. In dit</w:t>
      </w:r>
      <w:r w:rsidR="00E336E4">
        <w:t xml:space="preserve"> </w:t>
      </w:r>
      <w:r>
        <w:t>geval kan de Remote Config gebruikt worden om de fout te corrigeren, mits de tekst</w:t>
      </w:r>
      <w:r w:rsidR="00E336E4">
        <w:t xml:space="preserve"> </w:t>
      </w:r>
      <w:r>
        <w:t xml:space="preserve">als waarde hierin opgeslagen is, zonder een update </w:t>
      </w:r>
      <w:r w:rsidR="00481854">
        <w:t>te hoeven uitbrengen</w:t>
      </w:r>
      <w:r>
        <w:t>.</w:t>
      </w:r>
      <w:r w:rsidR="00E336E4">
        <w:t xml:space="preserve"> </w:t>
      </w:r>
      <w:r w:rsidR="00E336E4">
        <w:br/>
      </w:r>
      <w:r>
        <w:lastRenderedPageBreak/>
        <w:t>Een ander voorbeeld is een applicatie van een spel waarin men de moeilijkheidsgraad</w:t>
      </w:r>
      <w:r w:rsidR="00E336E4">
        <w:t xml:space="preserve"> </w:t>
      </w:r>
      <w:r>
        <w:t>van een bepaald niveau kan aanpassen naargelang de groep van gebruikers om iedereen</w:t>
      </w:r>
      <w:r w:rsidR="00E336E4">
        <w:t xml:space="preserve"> </w:t>
      </w:r>
      <w:r>
        <w:t>tevreden te houden. Zo kan er een onderscheid gemaakt worden tussen "hardcore" en "casual" spelers.</w:t>
      </w:r>
    </w:p>
    <w:p w:rsidR="00A43371" w:rsidRPr="00A43371" w:rsidRDefault="00FF325E" w:rsidP="00425035">
      <w:r>
        <w:t>Firebase Remote Config kan gebruikt worden voor iOS, Android, C++ en Unity applicaties.</w:t>
      </w:r>
    </w:p>
    <w:p w:rsidR="007D2F95" w:rsidRPr="00E014CE" w:rsidRDefault="00683ED2" w:rsidP="00DA4836">
      <w:pPr>
        <w:pStyle w:val="Heading3"/>
        <w:numPr>
          <w:ilvl w:val="2"/>
          <w:numId w:val="41"/>
        </w:numPr>
      </w:pPr>
      <w:bookmarkStart w:id="28" w:name="_Toc490594487"/>
      <w:r w:rsidRPr="00E014CE">
        <w:t>Hernieuwde betrokkenheid</w:t>
      </w:r>
      <w:bookmarkEnd w:id="28"/>
    </w:p>
    <w:p w:rsidR="00683ED2" w:rsidRPr="00E014CE" w:rsidRDefault="00DA4836" w:rsidP="00DA4836">
      <w:pPr>
        <w:pStyle w:val="Heading4"/>
      </w:pPr>
      <w:r>
        <w:t xml:space="preserve">3.3.2.1. </w:t>
      </w:r>
      <w:r w:rsidR="00683ED2" w:rsidRPr="00E014CE">
        <w:t>App Indexing</w:t>
      </w:r>
    </w:p>
    <w:p w:rsidR="00683ED2" w:rsidRDefault="004E54EC" w:rsidP="00425035">
      <w:r w:rsidRPr="00E014CE">
        <w:t>App indexing is een goede manier om apps naar de mensen te brengen d.m.v. Google Search. Wanneer er een google search wordt uitgevoerd, kunnen apps worden weergegeven als zoekresultaten. Hoe meer er op de link naar de app geklikt wordt vanuit de Google Search hoe hoger de app in de Google Search ranking komt te staan.</w:t>
      </w:r>
    </w:p>
    <w:p w:rsidR="00E336E4" w:rsidRPr="00E014CE" w:rsidRDefault="00E336E4" w:rsidP="00425035">
      <w:r>
        <w:t xml:space="preserve">App Indexing </w:t>
      </w:r>
      <w:r w:rsidR="008C6233">
        <w:t>kan gebruikt worden voor iOS en</w:t>
      </w:r>
      <w:r>
        <w:t xml:space="preserve"> Android applicaties.</w:t>
      </w:r>
    </w:p>
    <w:p w:rsidR="004E54EC" w:rsidRPr="00E014CE" w:rsidRDefault="00DA4836" w:rsidP="00DA4836">
      <w:pPr>
        <w:pStyle w:val="Heading4"/>
      </w:pPr>
      <w:r>
        <w:t xml:space="preserve">3.3.2.2. </w:t>
      </w:r>
      <w:r w:rsidR="004E54EC" w:rsidRPr="00E014CE">
        <w:t>Notificaties</w:t>
      </w:r>
    </w:p>
    <w:p w:rsidR="004E54EC" w:rsidRPr="00E014CE" w:rsidRDefault="004E54EC" w:rsidP="00425035">
      <w:r w:rsidRPr="00E014CE">
        <w:t>Firebase notifications met als kern Firebase Cloud Messaging (FCM) laat toe om doelgerichte notificaties naar gebruikers te sturen a.d.h.v.</w:t>
      </w:r>
      <w:r w:rsidR="003C6C97">
        <w:t xml:space="preserve"> een grafisch interface (screenshot 3.10</w:t>
      </w:r>
      <w:r w:rsidRPr="00E014CE">
        <w:t>). Wanneer de notificatie verstuurd is, kan er terug analytische data verzameld worden.</w:t>
      </w:r>
    </w:p>
    <w:p w:rsidR="004E54EC" w:rsidRDefault="004E54EC" w:rsidP="003C6C97">
      <w:pPr>
        <w:pStyle w:val="Geenregelafstand"/>
        <w:jc w:val="center"/>
      </w:pPr>
      <w:r w:rsidRPr="00E014CE">
        <w:rPr>
          <w:noProof/>
        </w:rPr>
        <w:drawing>
          <wp:inline distT="0" distB="0" distL="0" distR="0" wp14:anchorId="1464FD7A">
            <wp:extent cx="5365115" cy="291401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5115" cy="2914015"/>
                    </a:xfrm>
                    <a:prstGeom prst="rect">
                      <a:avLst/>
                    </a:prstGeom>
                    <a:noFill/>
                  </pic:spPr>
                </pic:pic>
              </a:graphicData>
            </a:graphic>
          </wp:inline>
        </w:drawing>
      </w:r>
    </w:p>
    <w:p w:rsidR="003C6C97" w:rsidRPr="00E014CE" w:rsidRDefault="003C6C97" w:rsidP="003C6C97">
      <w:pPr>
        <w:pStyle w:val="Geenregelafstand"/>
        <w:jc w:val="center"/>
      </w:pPr>
      <w:r>
        <w:t>(screenshot 3.10)</w:t>
      </w:r>
    </w:p>
    <w:p w:rsidR="004E54EC" w:rsidRPr="00E014CE" w:rsidRDefault="004E54EC" w:rsidP="00AC2A97">
      <w:pPr>
        <w:pStyle w:val="Heading2"/>
        <w:numPr>
          <w:ilvl w:val="1"/>
          <w:numId w:val="41"/>
        </w:numPr>
      </w:pPr>
      <w:bookmarkStart w:id="29" w:name="_Toc490594488"/>
      <w:r w:rsidRPr="00E014CE">
        <w:lastRenderedPageBreak/>
        <w:t>Winst</w:t>
      </w:r>
      <w:bookmarkEnd w:id="29"/>
    </w:p>
    <w:p w:rsidR="004E54EC" w:rsidRPr="00E014CE" w:rsidRDefault="004E54EC" w:rsidP="00AC2A97">
      <w:pPr>
        <w:pStyle w:val="Heading3"/>
        <w:numPr>
          <w:ilvl w:val="2"/>
          <w:numId w:val="41"/>
        </w:numPr>
      </w:pPr>
      <w:bookmarkStart w:id="30" w:name="_Toc490594489"/>
      <w:r w:rsidRPr="00E014CE">
        <w:t>In-App advertenties</w:t>
      </w:r>
      <w:bookmarkEnd w:id="30"/>
    </w:p>
    <w:p w:rsidR="004E54EC" w:rsidRPr="00AC2A97" w:rsidRDefault="00AC2A97" w:rsidP="00AC2A97">
      <w:pPr>
        <w:pStyle w:val="Heading4"/>
        <w:rPr>
          <w:rStyle w:val="Emphasis"/>
        </w:rPr>
      </w:pPr>
      <w:r>
        <w:rPr>
          <w:rStyle w:val="Emphasis"/>
        </w:rPr>
        <w:t xml:space="preserve">3.4.1.1. </w:t>
      </w:r>
      <w:r w:rsidR="004E54EC" w:rsidRPr="00AC2A97">
        <w:rPr>
          <w:rStyle w:val="Emphasis"/>
        </w:rPr>
        <w:t>AdMob</w:t>
      </w:r>
    </w:p>
    <w:p w:rsidR="004E54EC" w:rsidRDefault="004E54EC" w:rsidP="00425035">
      <w:r w:rsidRPr="00E014CE">
        <w:t>AdMob is een gemakkelijke manier om geld te verdienen met doelgerichte, in-app reclame. Samen met Firebase Analytics verschaft dit meer inzicht in het gebruik van de app bijv. om trends te spotten en daarop in te spelen.</w:t>
      </w:r>
    </w:p>
    <w:p w:rsidR="00E336E4" w:rsidRDefault="00E336E4" w:rsidP="00425035">
      <w:r>
        <w:t>AdMob kan gebruikt worden voor iOS, Android, C++ en Unity applicaties.</w:t>
      </w:r>
    </w:p>
    <w:p w:rsidR="00AC2A97" w:rsidRDefault="00AC2A97">
      <w:r>
        <w:br w:type="page"/>
      </w:r>
    </w:p>
    <w:p w:rsidR="00ED69D7" w:rsidRPr="00E014CE" w:rsidRDefault="00ED69D7" w:rsidP="00AC2A97">
      <w:pPr>
        <w:pStyle w:val="Heading1"/>
        <w:numPr>
          <w:ilvl w:val="0"/>
          <w:numId w:val="41"/>
        </w:numPr>
      </w:pPr>
      <w:bookmarkStart w:id="31" w:name="_Toc490594490"/>
      <w:r w:rsidRPr="00E014CE">
        <w:lastRenderedPageBreak/>
        <w:t>Proof-of-Concept</w:t>
      </w:r>
      <w:bookmarkEnd w:id="31"/>
    </w:p>
    <w:p w:rsidR="0046267F" w:rsidRDefault="00D679BC" w:rsidP="00425035">
      <w:r w:rsidRPr="00E014CE">
        <w:t xml:space="preserve">Uit het vorig hoofdstuk blijkt duidelijk wat Firebase is en kan. Aangezien er nog geen volwaardig onderzoek naar verricht is, </w:t>
      </w:r>
      <w:r w:rsidR="0046267F">
        <w:t>is er voor deze bachelorproef een</w:t>
      </w:r>
      <w:r w:rsidRPr="00E014CE">
        <w:t xml:space="preserve"> proof-of-concept uitgewerkt met als doel bepaalde toepassingsmogelijkheden</w:t>
      </w:r>
      <w:r w:rsidR="00D3180A" w:rsidRPr="00E014CE">
        <w:t xml:space="preserve"> (componenten)</w:t>
      </w:r>
      <w:r w:rsidRPr="00E014CE">
        <w:t xml:space="preserve"> met en zonder Firebase uit te testen.</w:t>
      </w:r>
      <w:r w:rsidR="0046267F">
        <w:t xml:space="preserve"> Iedere app is tenslotte opgebouwd uit een serie componenten.</w:t>
      </w:r>
      <w:r w:rsidR="00AE10E2">
        <w:t xml:space="preserve"> </w:t>
      </w:r>
    </w:p>
    <w:p w:rsidR="00D679BC" w:rsidRPr="00E014CE" w:rsidRDefault="00D679BC" w:rsidP="00425035">
      <w:r w:rsidRPr="00E014CE">
        <w:t>De demo applicatie gemaakt voor deze bachelorproef belicht de volgende</w:t>
      </w:r>
      <w:r w:rsidR="0046267F">
        <w:t xml:space="preserve"> voornaamste</w:t>
      </w:r>
      <w:r w:rsidRPr="00E014CE">
        <w:t xml:space="preserve"> </w:t>
      </w:r>
      <w:r w:rsidR="00D3180A" w:rsidRPr="00E014CE">
        <w:t>componenten</w:t>
      </w:r>
      <w:r w:rsidRPr="00E014CE">
        <w:t>:</w:t>
      </w:r>
    </w:p>
    <w:p w:rsidR="00D679BC" w:rsidRPr="00E014CE" w:rsidRDefault="00D679BC" w:rsidP="00425035">
      <w:pPr>
        <w:pStyle w:val="ListParagraph"/>
        <w:numPr>
          <w:ilvl w:val="0"/>
          <w:numId w:val="13"/>
        </w:numPr>
      </w:pPr>
      <w:r w:rsidRPr="00E014CE">
        <w:t>Authentication</w:t>
      </w:r>
    </w:p>
    <w:p w:rsidR="00D679BC" w:rsidRPr="00E014CE" w:rsidRDefault="00D679BC" w:rsidP="00425035">
      <w:pPr>
        <w:pStyle w:val="ListParagraph"/>
        <w:numPr>
          <w:ilvl w:val="0"/>
          <w:numId w:val="13"/>
        </w:numPr>
      </w:pPr>
      <w:r w:rsidRPr="00E014CE">
        <w:t>Realtime Database</w:t>
      </w:r>
    </w:p>
    <w:p w:rsidR="00D679BC" w:rsidRPr="00E014CE" w:rsidRDefault="00D679BC" w:rsidP="00425035">
      <w:pPr>
        <w:pStyle w:val="ListParagraph"/>
        <w:numPr>
          <w:ilvl w:val="0"/>
          <w:numId w:val="13"/>
        </w:numPr>
      </w:pPr>
      <w:r w:rsidRPr="00E014CE">
        <w:t>Notifications</w:t>
      </w:r>
    </w:p>
    <w:p w:rsidR="00D679BC" w:rsidRPr="00E014CE" w:rsidRDefault="00D679BC" w:rsidP="00425035">
      <w:pPr>
        <w:pStyle w:val="ListParagraph"/>
        <w:numPr>
          <w:ilvl w:val="0"/>
          <w:numId w:val="13"/>
        </w:numPr>
      </w:pPr>
      <w:r w:rsidRPr="00E014CE">
        <w:t>Crash Reporting</w:t>
      </w:r>
    </w:p>
    <w:p w:rsidR="00D679BC" w:rsidRPr="00E014CE" w:rsidRDefault="00D679BC" w:rsidP="00425035">
      <w:pPr>
        <w:pStyle w:val="ListParagraph"/>
        <w:numPr>
          <w:ilvl w:val="0"/>
          <w:numId w:val="13"/>
        </w:numPr>
      </w:pPr>
      <w:r w:rsidRPr="00E014CE">
        <w:t>Performance monitoring</w:t>
      </w:r>
    </w:p>
    <w:p w:rsidR="0046267F" w:rsidRDefault="00D679BC" w:rsidP="00425035">
      <w:pPr>
        <w:pStyle w:val="ListParagraph"/>
        <w:numPr>
          <w:ilvl w:val="0"/>
          <w:numId w:val="13"/>
        </w:numPr>
      </w:pPr>
      <w:r w:rsidRPr="00E014CE">
        <w:t>Analytics</w:t>
      </w:r>
    </w:p>
    <w:p w:rsidR="003D1F94" w:rsidRDefault="003D1F94" w:rsidP="00425035">
      <w:pPr>
        <w:pStyle w:val="ListParagraph"/>
        <w:numPr>
          <w:ilvl w:val="0"/>
          <w:numId w:val="13"/>
        </w:numPr>
      </w:pPr>
      <w:r>
        <w:t>Remote Config</w:t>
      </w:r>
    </w:p>
    <w:p w:rsidR="00AE10E2" w:rsidRDefault="00AE10E2" w:rsidP="00425035">
      <w:r>
        <w:t>Deze componenten kunnen aan de applicatie toegevoegd worden door ze te compileren (bv. compile ‘com.google.firebase:firebase-auth:11.0.2’).</w:t>
      </w:r>
      <w:r w:rsidR="00AC2A97">
        <w:br/>
        <w:t>Implementatie is</w:t>
      </w:r>
      <w:r w:rsidR="00EA4304">
        <w:t xml:space="preserve"> vereist voor de volgende componenten:</w:t>
      </w:r>
    </w:p>
    <w:p w:rsidR="00EA4304" w:rsidRDefault="00EA4304" w:rsidP="00425035">
      <w:pPr>
        <w:pStyle w:val="ListParagraph"/>
        <w:numPr>
          <w:ilvl w:val="0"/>
          <w:numId w:val="30"/>
        </w:numPr>
      </w:pPr>
      <w:r>
        <w:t>Authentication</w:t>
      </w:r>
    </w:p>
    <w:p w:rsidR="00EA4304" w:rsidRDefault="00EA4304" w:rsidP="00425035">
      <w:pPr>
        <w:pStyle w:val="ListParagraph"/>
        <w:numPr>
          <w:ilvl w:val="0"/>
          <w:numId w:val="30"/>
        </w:numPr>
      </w:pPr>
      <w:r>
        <w:t>Realtime Database</w:t>
      </w:r>
    </w:p>
    <w:p w:rsidR="00EA4304" w:rsidRDefault="00EA4304" w:rsidP="00425035">
      <w:pPr>
        <w:pStyle w:val="ListParagraph"/>
        <w:numPr>
          <w:ilvl w:val="0"/>
          <w:numId w:val="30"/>
        </w:numPr>
      </w:pPr>
      <w:r>
        <w:t>Crash Reporting (</w:t>
      </w:r>
      <w:r w:rsidR="001B7D6B">
        <w:t>extra code hierbij is geen noodzaak, maar wel een best practice)</w:t>
      </w:r>
    </w:p>
    <w:p w:rsidR="001B7D6B" w:rsidRDefault="001B7D6B" w:rsidP="00425035">
      <w:pPr>
        <w:pStyle w:val="ListParagraph"/>
        <w:numPr>
          <w:ilvl w:val="0"/>
          <w:numId w:val="30"/>
        </w:numPr>
      </w:pPr>
      <w:r>
        <w:t>Analytics (extra code hierbij is geen noodzaak, maar wel een best practice)</w:t>
      </w:r>
    </w:p>
    <w:p w:rsidR="001B7D6B" w:rsidRDefault="001B7D6B" w:rsidP="00425035">
      <w:pPr>
        <w:pStyle w:val="ListParagraph"/>
        <w:numPr>
          <w:ilvl w:val="0"/>
          <w:numId w:val="30"/>
        </w:numPr>
      </w:pPr>
      <w:r>
        <w:t>Remote Config</w:t>
      </w:r>
    </w:p>
    <w:p w:rsidR="00D679BC" w:rsidRPr="00E014CE" w:rsidRDefault="000130B3" w:rsidP="00AC2A97">
      <w:pPr>
        <w:pStyle w:val="Heading2"/>
        <w:numPr>
          <w:ilvl w:val="1"/>
          <w:numId w:val="42"/>
        </w:numPr>
      </w:pPr>
      <w:bookmarkStart w:id="32" w:name="_Toc490594491"/>
      <w:r w:rsidRPr="00E014CE">
        <w:t>Authentication</w:t>
      </w:r>
      <w:bookmarkEnd w:id="32"/>
    </w:p>
    <w:p w:rsidR="000130B3" w:rsidRPr="00E014CE" w:rsidRDefault="000130B3" w:rsidP="00AC2A97">
      <w:pPr>
        <w:pStyle w:val="Heading3"/>
        <w:numPr>
          <w:ilvl w:val="2"/>
          <w:numId w:val="42"/>
        </w:numPr>
      </w:pPr>
      <w:bookmarkStart w:id="33" w:name="_Toc490594492"/>
      <w:r w:rsidRPr="00E014CE">
        <w:t>Wat</w:t>
      </w:r>
      <w:r w:rsidR="004F1869" w:rsidRPr="00E014CE">
        <w:t xml:space="preserve"> houdt dit in</w:t>
      </w:r>
      <w:r w:rsidR="00E014CE" w:rsidRPr="00E014CE">
        <w:t xml:space="preserve"> en hoe werkt het</w:t>
      </w:r>
      <w:bookmarkEnd w:id="33"/>
    </w:p>
    <w:p w:rsidR="004F1869" w:rsidRPr="00E014CE" w:rsidRDefault="000130B3" w:rsidP="00425035">
      <w:r w:rsidRPr="00E014CE">
        <w:t>Authentication is het proces om te bepalen of iemand wel degelijk is wie hij zegt te zijn.</w:t>
      </w:r>
      <w:r w:rsidR="00FF3E47" w:rsidRPr="00E014CE">
        <w:t xml:space="preserve"> Dit komt er op neer dat er verschillende inlogmogelijkheden zijn, nl. </w:t>
      </w:r>
    </w:p>
    <w:p w:rsidR="004F1869" w:rsidRPr="00E014CE" w:rsidRDefault="004F1869" w:rsidP="00425035">
      <w:pPr>
        <w:pStyle w:val="ListParagraph"/>
        <w:numPr>
          <w:ilvl w:val="0"/>
          <w:numId w:val="18"/>
        </w:numPr>
      </w:pPr>
      <w:r w:rsidRPr="00E014CE">
        <w:t>Het aanmaken van een account bij Firebase</w:t>
      </w:r>
    </w:p>
    <w:p w:rsidR="004F1869" w:rsidRPr="00E014CE" w:rsidRDefault="004F1869" w:rsidP="00425035">
      <w:pPr>
        <w:pStyle w:val="ListParagraph"/>
        <w:numPr>
          <w:ilvl w:val="0"/>
          <w:numId w:val="18"/>
        </w:numPr>
      </w:pPr>
      <w:r w:rsidRPr="00E014CE">
        <w:t>Het gebruiken van een anoniem account bij Firebase</w:t>
      </w:r>
    </w:p>
    <w:p w:rsidR="004F1869" w:rsidRPr="00E014CE" w:rsidRDefault="004F1869" w:rsidP="00425035">
      <w:pPr>
        <w:pStyle w:val="ListParagraph"/>
        <w:numPr>
          <w:ilvl w:val="0"/>
          <w:numId w:val="18"/>
        </w:numPr>
      </w:pPr>
      <w:r w:rsidRPr="00E014CE">
        <w:t>Inloggen via een account van Facebook, Twitter, Github of Google</w:t>
      </w:r>
    </w:p>
    <w:p w:rsidR="004F1869" w:rsidRPr="00E014CE" w:rsidRDefault="004F1869" w:rsidP="00425035">
      <w:pPr>
        <w:pStyle w:val="ListParagraph"/>
        <w:numPr>
          <w:ilvl w:val="0"/>
          <w:numId w:val="18"/>
        </w:numPr>
      </w:pPr>
      <w:r w:rsidRPr="00E014CE">
        <w:t>Het gebruiken van een eigen inlogsysteem dat gekoppeld kan worden aan Firebase</w:t>
      </w:r>
    </w:p>
    <w:p w:rsidR="000130B3" w:rsidRPr="00E014CE" w:rsidRDefault="000130B3" w:rsidP="00425035">
      <w:r w:rsidRPr="00E014CE">
        <w:lastRenderedPageBreak/>
        <w:t>Met behulp van het creëeren van accounts kunnen applicaties de identiteit van een gebruiker verifiëren. Een account wordt geregistreerd door middel van identiteitsgegevens (dit kan bv. onder de vorm van de naam van de gebruiker, een alias of een e-mailadres) en een wachtwoord.</w:t>
      </w:r>
    </w:p>
    <w:p w:rsidR="00BB2015" w:rsidRPr="00E014CE" w:rsidRDefault="008214F8" w:rsidP="0085523C">
      <w:pPr>
        <w:pStyle w:val="Heading3"/>
        <w:numPr>
          <w:ilvl w:val="2"/>
          <w:numId w:val="18"/>
        </w:numPr>
      </w:pPr>
      <w:bookmarkStart w:id="34" w:name="_Toc490594493"/>
      <w:r w:rsidRPr="00E014CE">
        <w:t>Hoe</w:t>
      </w:r>
      <w:r w:rsidR="004F1869" w:rsidRPr="00E014CE">
        <w:t xml:space="preserve"> werd het</w:t>
      </w:r>
      <w:r w:rsidR="00BB2015" w:rsidRPr="00E014CE">
        <w:t xml:space="preserve"> getest</w:t>
      </w:r>
      <w:bookmarkEnd w:id="34"/>
    </w:p>
    <w:p w:rsidR="00A64C5F" w:rsidRDefault="00BB2015" w:rsidP="00425035">
      <w:r w:rsidRPr="00E014CE">
        <w:t xml:space="preserve">Er werden </w:t>
      </w:r>
      <w:r w:rsidR="00481854">
        <w:t>twee</w:t>
      </w:r>
      <w:r w:rsidRPr="00E014CE">
        <w:t xml:space="preserve"> login methodes </w:t>
      </w:r>
      <w:r w:rsidR="00702AD0">
        <w:t>getest</w:t>
      </w:r>
      <w:r w:rsidR="00EC75A8" w:rsidRPr="00E014CE">
        <w:t>.</w:t>
      </w:r>
      <w:r w:rsidR="00EC75A8" w:rsidRPr="00E014CE">
        <w:br/>
        <w:t>De eerste methode is het aanmaken van een standaard account</w:t>
      </w:r>
      <w:r w:rsidR="004F1869" w:rsidRPr="00E014CE">
        <w:t xml:space="preserve"> bij Firebase</w:t>
      </w:r>
      <w:r w:rsidR="00EC75A8" w:rsidRPr="00E014CE">
        <w:t xml:space="preserve"> met een e-mailadres en wachtwoord</w:t>
      </w:r>
      <w:r w:rsidR="00481854">
        <w:t xml:space="preserve"> (zie afbeeldingenrij één en twee)</w:t>
      </w:r>
      <w:r w:rsidR="00EC75A8" w:rsidRPr="00E014CE">
        <w:t>.</w:t>
      </w:r>
      <w:r w:rsidR="00EC75A8" w:rsidRPr="00E014CE">
        <w:br/>
        <w:t>De tweede methode is het inloggen</w:t>
      </w:r>
      <w:r w:rsidR="004F1869" w:rsidRPr="00E014CE">
        <w:t xml:space="preserve"> bij Firebase</w:t>
      </w:r>
      <w:r w:rsidR="00EC75A8" w:rsidRPr="00E014CE">
        <w:t xml:space="preserve"> via een account van Facebook. In dit geval is het wel vereist de applicatie eerst te registreren bij Facebook zelf</w:t>
      </w:r>
      <w:r w:rsidR="00702AD0">
        <w:t xml:space="preserve"> (zie afbeeldingenrij drie)</w:t>
      </w:r>
      <w:r w:rsidR="00EC75A8" w:rsidRPr="00E014CE">
        <w:t>.</w:t>
      </w:r>
    </w:p>
    <w:p w:rsidR="00BD7C1D" w:rsidRDefault="00BD7C1D" w:rsidP="00425035">
      <w:r>
        <w:t>De eerste rij afbeeldingen toont de login sequentie waar er met een e-mailadres</w:t>
      </w:r>
      <w:r w:rsidR="00702AD0">
        <w:t xml:space="preserve"> (test@test.be)</w:t>
      </w:r>
      <w:r>
        <w:t xml:space="preserve"> en wachtwoord wordt aangemeld en afgemeld</w:t>
      </w:r>
      <w:r w:rsidR="00316BD4">
        <w:t>.</w:t>
      </w:r>
      <w:r>
        <w:br/>
        <w:t>De tweede rij afbeeldingen toont de registratie sequentie waar er een account aangemaakt wordt met het e-mailadres test2@test.be. Na het registreren wordt het account ook direct a</w:t>
      </w:r>
      <w:r w:rsidR="00702AD0">
        <w:t>angemeld.</w:t>
      </w:r>
      <w:r w:rsidR="00702AD0">
        <w:br/>
        <w:t>De derde rij afbeelding</w:t>
      </w:r>
      <w:r>
        <w:t>en toont de facebook login sequen</w:t>
      </w:r>
      <w:r w:rsidR="006C36CB">
        <w:t>tie waar er aangemeld wordt met “kevinschuddinck@telenet.be”.</w:t>
      </w:r>
    </w:p>
    <w:tbl>
      <w:tblPr>
        <w:tblStyle w:val="Tabelrappor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9"/>
        <w:gridCol w:w="3249"/>
        <w:gridCol w:w="3249"/>
      </w:tblGrid>
      <w:tr w:rsidR="0026716C" w:rsidTr="00267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Default="00AD3470" w:rsidP="00AD3470">
            <w:pPr>
              <w:jc w:val="center"/>
              <w:rPr>
                <w:rFonts w:ascii="Nirmala UI" w:hAnsi="Nirmala UI" w:cs="Nirmala UI"/>
              </w:rPr>
            </w:pPr>
            <w:r>
              <w:rPr>
                <w:rFonts w:ascii="Nirmala UI" w:hAnsi="Nirmala UI" w:cs="Nirmala UI"/>
                <w:noProof/>
              </w:rPr>
              <w:drawing>
                <wp:inline distT="0" distB="0" distL="0" distR="0">
                  <wp:extent cx="1484884" cy="2384755"/>
                  <wp:effectExtent l="0" t="0" r="1270" b="0"/>
                  <wp:docPr id="40" name="Picture 40" descr="C:\Users\SCHUDDINCK\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HUDDINCK\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7694" cy="2389269"/>
                          </a:xfrm>
                          <a:prstGeom prst="rect">
                            <a:avLst/>
                          </a:prstGeom>
                          <a:noFill/>
                          <a:ln>
                            <a:noFill/>
                          </a:ln>
                        </pic:spPr>
                      </pic:pic>
                    </a:graphicData>
                  </a:graphic>
                </wp:inline>
              </w:drawing>
            </w:r>
          </w:p>
          <w:p w:rsidR="00AD3470" w:rsidRPr="0026716C" w:rsidRDefault="00AD3470" w:rsidP="00AD3470">
            <w:pPr>
              <w:jc w:val="center"/>
              <w:rPr>
                <w:b w:val="0"/>
                <w:sz w:val="20"/>
              </w:rPr>
            </w:pPr>
            <w:r w:rsidRPr="0026716C">
              <w:rPr>
                <w:b w:val="0"/>
                <w:color w:val="595959" w:themeColor="text1" w:themeTint="A6"/>
                <w:sz w:val="20"/>
              </w:rPr>
              <w:t>Login sequentie</w:t>
            </w:r>
          </w:p>
        </w:tc>
        <w:tc>
          <w:tcPr>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Pr="0026716C" w:rsidRDefault="00AD3470" w:rsidP="00AD3470">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62336" behindDoc="0" locked="0" layoutInCell="1" allowOverlap="1">
                  <wp:simplePos x="0" y="0"/>
                  <wp:positionH relativeFrom="column">
                    <wp:posOffset>232410</wp:posOffset>
                  </wp:positionH>
                  <wp:positionV relativeFrom="paragraph">
                    <wp:posOffset>36195</wp:posOffset>
                  </wp:positionV>
                  <wp:extent cx="1427480" cy="2392045"/>
                  <wp:effectExtent l="0" t="0" r="1270" b="8255"/>
                  <wp:wrapTopAndBottom/>
                  <wp:docPr id="41" name="Picture 41" descr="C:\Users\SCHUDDINCK\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HUDDINCK\AppData\Local\Microsoft\Windows\INetCache\Content.Word\Screenshot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7480" cy="239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16C">
              <w:rPr>
                <w:b w:val="0"/>
                <w:color w:val="595959" w:themeColor="text1" w:themeTint="A6"/>
                <w:sz w:val="20"/>
              </w:rPr>
              <w:t xml:space="preserve">aangemeld met </w:t>
            </w:r>
            <w:r w:rsidRPr="0026716C">
              <w:rPr>
                <w:rFonts w:cs="Nirmala UI"/>
                <w:b w:val="0"/>
                <w:color w:val="595959" w:themeColor="text1" w:themeTint="A6"/>
                <w:sz w:val="20"/>
              </w:rPr>
              <w:t>test@test.be</w:t>
            </w:r>
            <w:r w:rsidRPr="0026716C">
              <w:rPr>
                <w:b w:val="0"/>
                <w:color w:val="595959" w:themeColor="text1" w:themeTint="A6"/>
                <w:sz w:val="20"/>
              </w:rPr>
              <w:t xml:space="preserve"> na ingeven van e</w:t>
            </w:r>
            <w:r w:rsidR="00BD7C1D">
              <w:rPr>
                <w:b w:val="0"/>
                <w:color w:val="595959" w:themeColor="text1" w:themeTint="A6"/>
                <w:sz w:val="20"/>
              </w:rPr>
              <w:t>-</w:t>
            </w:r>
            <w:r w:rsidRPr="0026716C">
              <w:rPr>
                <w:b w:val="0"/>
                <w:color w:val="595959" w:themeColor="text1" w:themeTint="A6"/>
                <w:sz w:val="20"/>
              </w:rPr>
              <w:t>mail en wachtwoord</w:t>
            </w:r>
          </w:p>
        </w:tc>
        <w:tc>
          <w:tcPr>
            <w:tcW w:w="32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AD3470" w:rsidRPr="0026716C" w:rsidRDefault="00AD3470" w:rsidP="00AD3470">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63360" behindDoc="0" locked="0" layoutInCell="1" allowOverlap="1">
                  <wp:simplePos x="0" y="0"/>
                  <wp:positionH relativeFrom="column">
                    <wp:posOffset>210185</wp:posOffset>
                  </wp:positionH>
                  <wp:positionV relativeFrom="paragraph">
                    <wp:posOffset>36195</wp:posOffset>
                  </wp:positionV>
                  <wp:extent cx="1474470" cy="2384425"/>
                  <wp:effectExtent l="0" t="0" r="0" b="0"/>
                  <wp:wrapTopAndBottom/>
                  <wp:docPr id="42" name="Picture 42" descr="C:\Users\SCHUDDINCK\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UDDINCK\AppData\Local\Microsoft\Windows\INetCache\Content.Word\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74470" cy="238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716C">
              <w:rPr>
                <w:b w:val="0"/>
                <w:color w:val="595959" w:themeColor="text1" w:themeTint="A6"/>
                <w:sz w:val="20"/>
              </w:rPr>
              <w:t>afgemeld met test@test.be</w:t>
            </w:r>
          </w:p>
        </w:tc>
      </w:tr>
      <w:tr w:rsidR="0026716C" w:rsidTr="0026716C">
        <w:tc>
          <w:tcPr>
            <w:cnfStyle w:val="001000000000" w:firstRow="0" w:lastRow="0" w:firstColumn="1" w:lastColumn="0" w:oddVBand="0" w:evenVBand="0" w:oddHBand="0" w:evenHBand="0" w:firstRowFirstColumn="0" w:firstRowLastColumn="0" w:lastRowFirstColumn="0" w:lastRowLastColumn="0"/>
            <w:tcW w:w="3249" w:type="dxa"/>
          </w:tcPr>
          <w:p w:rsidR="00AD3470" w:rsidRPr="006C36CB" w:rsidRDefault="00AD3470" w:rsidP="00AD3470">
            <w:pPr>
              <w:jc w:val="center"/>
              <w:rPr>
                <w:rFonts w:cs="Nirmala UI"/>
                <w:sz w:val="20"/>
              </w:rPr>
            </w:pPr>
            <w:r w:rsidRPr="006C36CB">
              <w:rPr>
                <w:rFonts w:cs="Nirmala UI"/>
                <w:noProof/>
                <w:sz w:val="20"/>
              </w:rPr>
              <w:lastRenderedPageBreak/>
              <w:drawing>
                <wp:anchor distT="0" distB="0" distL="114300" distR="114300" simplePos="0" relativeHeight="251664384" behindDoc="0" locked="0" layoutInCell="1" allowOverlap="1">
                  <wp:simplePos x="0" y="0"/>
                  <wp:positionH relativeFrom="column">
                    <wp:posOffset>174625</wp:posOffset>
                  </wp:positionH>
                  <wp:positionV relativeFrom="paragraph">
                    <wp:posOffset>37465</wp:posOffset>
                  </wp:positionV>
                  <wp:extent cx="1538605" cy="2472055"/>
                  <wp:effectExtent l="0" t="0" r="4445" b="4445"/>
                  <wp:wrapTopAndBottom/>
                  <wp:docPr id="43" name="Picture 43" descr="C:\Users\SCHUDDINCK\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HUDDINCK\AppData\Local\Microsoft\Windows\INetCache\Content.Word\Screenshot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860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registeren van test2@test.be</w:t>
            </w:r>
          </w:p>
        </w:tc>
        <w:tc>
          <w:tcPr>
            <w:tcW w:w="3249" w:type="dxa"/>
          </w:tcPr>
          <w:p w:rsidR="00AD3470" w:rsidRPr="006C36CB" w:rsidRDefault="00AD3470"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5408" behindDoc="0" locked="0" layoutInCell="1" allowOverlap="1">
                  <wp:simplePos x="0" y="0"/>
                  <wp:positionH relativeFrom="column">
                    <wp:posOffset>167005</wp:posOffset>
                  </wp:positionH>
                  <wp:positionV relativeFrom="paragraph">
                    <wp:posOffset>37465</wp:posOffset>
                  </wp:positionV>
                  <wp:extent cx="1530350" cy="2450465"/>
                  <wp:effectExtent l="0" t="0" r="0" b="6985"/>
                  <wp:wrapTopAndBottom/>
                  <wp:docPr id="44" name="Picture 44" descr="C:\Users\SCHUDDINCK\AppData\Local\Microsoft\Windows\INetCache\Content.Word\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HUDDINCK\AppData\Local\Microsoft\Windows\INetCache\Content.Word\Screenshot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0350"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na registreren wordt het account direct aangemeld</w:t>
            </w:r>
          </w:p>
        </w:tc>
        <w:tc>
          <w:tcPr>
            <w:tcW w:w="3249" w:type="dxa"/>
          </w:tcPr>
          <w:p w:rsidR="00AD3470" w:rsidRPr="006C36CB" w:rsidRDefault="00AD3470"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noProof/>
                <w:sz w:val="20"/>
              </w:rPr>
              <w:drawing>
                <wp:anchor distT="0" distB="0" distL="114300" distR="114300" simplePos="0" relativeHeight="251666432" behindDoc="0" locked="0" layoutInCell="1" allowOverlap="1">
                  <wp:simplePos x="0" y="0"/>
                  <wp:positionH relativeFrom="column">
                    <wp:posOffset>173990</wp:posOffset>
                  </wp:positionH>
                  <wp:positionV relativeFrom="paragraph">
                    <wp:posOffset>37465</wp:posOffset>
                  </wp:positionV>
                  <wp:extent cx="1515110" cy="2450465"/>
                  <wp:effectExtent l="0" t="0" r="8890" b="6985"/>
                  <wp:wrapTopAndBottom/>
                  <wp:docPr id="48" name="Picture 48" descr="C:\Users\SCHUDDINCK\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UDDINCK\AppData\Local\Microsoft\Windows\INetCache\Content.Word\Screenshot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5110"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 xml:space="preserve">afgemeld met test2@test.be </w:t>
            </w:r>
          </w:p>
        </w:tc>
      </w:tr>
      <w:tr w:rsidR="0026716C" w:rsidTr="0026716C">
        <w:tc>
          <w:tcPr>
            <w:cnfStyle w:val="001000000000" w:firstRow="0" w:lastRow="0" w:firstColumn="1" w:lastColumn="0" w:oddVBand="0" w:evenVBand="0" w:oddHBand="0" w:evenHBand="0" w:firstRowFirstColumn="0" w:firstRowLastColumn="0" w:lastRowFirstColumn="0" w:lastRowLastColumn="0"/>
            <w:tcW w:w="3249" w:type="dxa"/>
          </w:tcPr>
          <w:p w:rsidR="00AD3470" w:rsidRPr="006C36CB" w:rsidRDefault="00AD3470" w:rsidP="00AD3470">
            <w:pPr>
              <w:jc w:val="center"/>
              <w:rPr>
                <w:rFonts w:cs="Nirmala UI"/>
                <w:sz w:val="20"/>
              </w:rPr>
            </w:pPr>
            <w:r w:rsidRPr="006C36CB">
              <w:rPr>
                <w:rFonts w:cs="Nirmala UI"/>
                <w:noProof/>
                <w:sz w:val="20"/>
              </w:rPr>
              <w:drawing>
                <wp:anchor distT="0" distB="0" distL="114300" distR="114300" simplePos="0" relativeHeight="251667456" behindDoc="0" locked="0" layoutInCell="1" allowOverlap="1">
                  <wp:simplePos x="0" y="0"/>
                  <wp:positionH relativeFrom="column">
                    <wp:posOffset>189230</wp:posOffset>
                  </wp:positionH>
                  <wp:positionV relativeFrom="paragraph">
                    <wp:posOffset>36195</wp:posOffset>
                  </wp:positionV>
                  <wp:extent cx="1477645" cy="2377440"/>
                  <wp:effectExtent l="0" t="0" r="8255" b="3810"/>
                  <wp:wrapTopAndBottom/>
                  <wp:docPr id="49" name="Picture 49" descr="C:\Users\SCHUDDINCK\AppData\Local\Microsoft\Windows\INetCache\Content.Word\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HUDDINCK\AppData\Local\Microsoft\Windows\INetCache\Content.Word\Screenshot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7645"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16C" w:rsidRPr="006C36CB">
              <w:rPr>
                <w:rFonts w:cs="Nirmala UI"/>
                <w:sz w:val="20"/>
              </w:rPr>
              <w:t>Inloggen met facebook</w:t>
            </w:r>
          </w:p>
        </w:tc>
        <w:tc>
          <w:tcPr>
            <w:tcW w:w="3249" w:type="dxa"/>
          </w:tcPr>
          <w:p w:rsidR="00AD3470" w:rsidRPr="006C36CB" w:rsidRDefault="0026716C"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8480" behindDoc="0" locked="0" layoutInCell="1" allowOverlap="1">
                  <wp:simplePos x="0" y="0"/>
                  <wp:positionH relativeFrom="column">
                    <wp:posOffset>181610</wp:posOffset>
                  </wp:positionH>
                  <wp:positionV relativeFrom="paragraph">
                    <wp:posOffset>36195</wp:posOffset>
                  </wp:positionV>
                  <wp:extent cx="1477645" cy="2360295"/>
                  <wp:effectExtent l="0" t="0" r="8255" b="1905"/>
                  <wp:wrapTopAndBottom/>
                  <wp:docPr id="50" name="Picture 50" descr="C:\Users\SCHUDDINCK\AppData\Local\Microsoft\Windows\INetCache\Content.Word\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HUDDINCK\AppData\Local\Microsoft\Windows\INetCache\Content.Word\Screenshot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764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sz w:val="20"/>
              </w:rPr>
              <w:t>Het accepteren van de voorwaardes (is hierop al gebeurd)</w:t>
            </w:r>
          </w:p>
        </w:tc>
        <w:tc>
          <w:tcPr>
            <w:tcW w:w="3249" w:type="dxa"/>
          </w:tcPr>
          <w:p w:rsidR="00AD3470" w:rsidRPr="006C36CB" w:rsidRDefault="0026716C" w:rsidP="00425035">
            <w:pPr>
              <w:cnfStyle w:val="000000000000" w:firstRow="0" w:lastRow="0" w:firstColumn="0" w:lastColumn="0" w:oddVBand="0" w:evenVBand="0" w:oddHBand="0" w:evenHBand="0" w:firstRowFirstColumn="0" w:firstRowLastColumn="0" w:lastRowFirstColumn="0" w:lastRowLastColumn="0"/>
              <w:rPr>
                <w:rFonts w:cs="Nirmala UI"/>
                <w:sz w:val="20"/>
              </w:rPr>
            </w:pPr>
            <w:r w:rsidRPr="006C36CB">
              <w:rPr>
                <w:rFonts w:cs="Nirmala UI"/>
                <w:noProof/>
                <w:sz w:val="20"/>
              </w:rPr>
              <w:drawing>
                <wp:anchor distT="0" distB="0" distL="114300" distR="114300" simplePos="0" relativeHeight="251669504" behindDoc="0" locked="0" layoutInCell="1" allowOverlap="1">
                  <wp:simplePos x="0" y="0"/>
                  <wp:positionH relativeFrom="column">
                    <wp:posOffset>188595</wp:posOffset>
                  </wp:positionH>
                  <wp:positionV relativeFrom="paragraph">
                    <wp:posOffset>36195</wp:posOffset>
                  </wp:positionV>
                  <wp:extent cx="1475740" cy="2360295"/>
                  <wp:effectExtent l="0" t="0" r="0" b="1905"/>
                  <wp:wrapTopAndBottom/>
                  <wp:docPr id="51" name="Picture 51" descr="C:\Users\SCHUDDINCK\AppData\Local\Microsoft\Windows\INetCache\Content.Word\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HUDDINCK\AppData\Local\Microsoft\Windows\INetCache\Content.Word\Screenshot_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574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36CB">
              <w:rPr>
                <w:rFonts w:cs="Nirmala UI"/>
                <w:noProof/>
                <w:sz w:val="20"/>
              </w:rPr>
              <w:t>Aangemeld met facebook, de log out button van facebook verschijnt</w:t>
            </w:r>
          </w:p>
        </w:tc>
      </w:tr>
    </w:tbl>
    <w:p w:rsidR="00A64C5F" w:rsidRPr="00E014CE" w:rsidRDefault="00AD3470" w:rsidP="00425035">
      <w:pPr>
        <w:rPr>
          <w:rFonts w:ascii="Nirmala UI" w:hAnsi="Nirmala UI" w:cs="Nirmala UI"/>
        </w:rPr>
      </w:pPr>
      <w:r>
        <w:rPr>
          <w:rFonts w:ascii="Nirmala UI" w:hAnsi="Nirmala UI" w:cs="Nirmala UI"/>
        </w:rPr>
        <w:t xml:space="preserve"> </w:t>
      </w:r>
    </w:p>
    <w:p w:rsidR="00EC75A8" w:rsidRPr="00E014CE" w:rsidRDefault="00EC75A8" w:rsidP="0085523C">
      <w:pPr>
        <w:pStyle w:val="Heading3"/>
        <w:numPr>
          <w:ilvl w:val="2"/>
          <w:numId w:val="18"/>
        </w:numPr>
      </w:pPr>
      <w:bookmarkStart w:id="35" w:name="_Toc490594494"/>
      <w:r w:rsidRPr="00E014CE">
        <w:t>Besluit</w:t>
      </w:r>
      <w:bookmarkEnd w:id="35"/>
    </w:p>
    <w:p w:rsidR="00EC75A8" w:rsidRDefault="00481854" w:rsidP="00425035">
      <w:r>
        <w:t>De twee</w:t>
      </w:r>
      <w:r w:rsidR="00EC75A8" w:rsidRPr="00E014CE">
        <w:t xml:space="preserve"> methodes zijn zowel met als zonder Firebase op zich gemakkelijk aan te maken.</w:t>
      </w:r>
      <w:r w:rsidR="00EC75A8" w:rsidRPr="00E014CE">
        <w:br/>
        <w:t>Een groot voordeel echter van Firebase is de</w:t>
      </w:r>
      <w:r w:rsidR="00D3180A" w:rsidRPr="00E014CE">
        <w:t xml:space="preserve"> ingebouwde</w:t>
      </w:r>
      <w:r w:rsidR="00EC75A8" w:rsidRPr="00E014CE">
        <w:t xml:space="preserve"> beveiliging ervan. </w:t>
      </w:r>
      <w:r w:rsidR="00D3180A" w:rsidRPr="00E014CE">
        <w:br/>
      </w:r>
      <w:r w:rsidR="00702AD0">
        <w:t>A</w:t>
      </w:r>
      <w:r w:rsidR="00EC75A8" w:rsidRPr="00E014CE">
        <w:t>ls er</w:t>
      </w:r>
      <w:r w:rsidR="00D3180A" w:rsidRPr="00E014CE">
        <w:t xml:space="preserve"> gebruik gemaakt wordt van een eigen inlogsysteem</w:t>
      </w:r>
      <w:r w:rsidR="00702AD0">
        <w:t xml:space="preserve"> (zowel met als zonder Firebase)</w:t>
      </w:r>
      <w:r w:rsidR="00D3180A" w:rsidRPr="00E014CE">
        <w:t xml:space="preserve"> om</w:t>
      </w:r>
      <w:r w:rsidR="00EC75A8" w:rsidRPr="00E014CE">
        <w:t xml:space="preserve"> een account </w:t>
      </w:r>
      <w:r w:rsidR="00D3180A" w:rsidRPr="00E014CE">
        <w:t>aan te maken</w:t>
      </w:r>
      <w:r w:rsidR="00EC75A8" w:rsidRPr="00E014CE">
        <w:t xml:space="preserve"> moet er voor gezorgd worden dat wachtwoorden ge</w:t>
      </w:r>
      <w:r w:rsidR="00D3180A" w:rsidRPr="00E014CE">
        <w:t>ë</w:t>
      </w:r>
      <w:r w:rsidR="00EC75A8" w:rsidRPr="00E014CE">
        <w:t>ncrypteerd worden alvorens ze opgeslagen worden.</w:t>
      </w:r>
      <w:r w:rsidR="00702AD0">
        <w:t xml:space="preserve"> </w:t>
      </w:r>
      <w:r w:rsidR="00EC75A8" w:rsidRPr="00E014CE">
        <w:t xml:space="preserve">Dit om ze te beveiligen tegen hackers. </w:t>
      </w:r>
      <w:r w:rsidR="00702AD0">
        <w:br/>
      </w:r>
      <w:r w:rsidR="00EC75A8" w:rsidRPr="00E014CE">
        <w:t xml:space="preserve">Bovendien moet er </w:t>
      </w:r>
      <w:r w:rsidR="00702AD0">
        <w:t xml:space="preserve">zonder Firebase </w:t>
      </w:r>
      <w:r w:rsidR="00EC75A8" w:rsidRPr="00E014CE">
        <w:t>een opslagruimte voorzien worden voor de accounts.</w:t>
      </w:r>
      <w:r w:rsidR="00702AD0">
        <w:t xml:space="preserve"> </w:t>
      </w:r>
      <w:r w:rsidR="00EC75A8" w:rsidRPr="00E014CE">
        <w:t xml:space="preserve"> Zowel de </w:t>
      </w:r>
      <w:r w:rsidR="00702AD0">
        <w:t>encryptie</w:t>
      </w:r>
      <w:r w:rsidR="00EC75A8" w:rsidRPr="00E014CE">
        <w:t xml:space="preserve"> als de </w:t>
      </w:r>
      <w:r w:rsidR="00702AD0">
        <w:t>opslagruimte</w:t>
      </w:r>
      <w:r w:rsidR="00D53B40">
        <w:t xml:space="preserve"> worden</w:t>
      </w:r>
      <w:r w:rsidR="00EC75A8" w:rsidRPr="00E014CE">
        <w:t xml:space="preserve"> bij Firebase automatisch </w:t>
      </w:r>
      <w:r w:rsidR="00EC75A8" w:rsidRPr="00E014CE">
        <w:lastRenderedPageBreak/>
        <w:t>voorzien.</w:t>
      </w:r>
      <w:r w:rsidR="00702AD0">
        <w:t xml:space="preserve"> </w:t>
      </w:r>
      <w:r w:rsidR="00D53B40">
        <w:t xml:space="preserve">Daar komt nog bij dat </w:t>
      </w:r>
      <w:r w:rsidR="00702AD0">
        <w:t xml:space="preserve">er bij een eigen inlogsysteem zonder Firebase tokens </w:t>
      </w:r>
      <w:r w:rsidR="00D53B40">
        <w:t xml:space="preserve">moeten </w:t>
      </w:r>
      <w:r w:rsidR="00702AD0">
        <w:t>gegenereerd worden. Bij Firebase is het genereren van tokens al voorzien.</w:t>
      </w:r>
    </w:p>
    <w:p w:rsidR="00003D38" w:rsidRPr="00003D38" w:rsidRDefault="00FF3E47" w:rsidP="0085523C">
      <w:pPr>
        <w:pStyle w:val="Heading2"/>
        <w:numPr>
          <w:ilvl w:val="1"/>
          <w:numId w:val="18"/>
        </w:numPr>
      </w:pPr>
      <w:bookmarkStart w:id="36" w:name="_Toc490594495"/>
      <w:r w:rsidRPr="00E014CE">
        <w:t>Realtime Database</w:t>
      </w:r>
      <w:bookmarkEnd w:id="36"/>
    </w:p>
    <w:p w:rsidR="004F1869" w:rsidRPr="00E014CE" w:rsidRDefault="0085523C" w:rsidP="00425035">
      <w:pPr>
        <w:pStyle w:val="Heading3"/>
      </w:pPr>
      <w:bookmarkStart w:id="37" w:name="_Toc490594496"/>
      <w:r>
        <w:t xml:space="preserve">4.2.1. </w:t>
      </w:r>
      <w:r w:rsidR="006A699B" w:rsidRPr="00E014CE">
        <w:t>Wat houdt dit in</w:t>
      </w:r>
      <w:r w:rsidR="00E014CE" w:rsidRPr="00E014CE">
        <w:t xml:space="preserve"> en hoe werkt het</w:t>
      </w:r>
      <w:bookmarkEnd w:id="37"/>
    </w:p>
    <w:p w:rsidR="006A699B" w:rsidRPr="00E014CE" w:rsidRDefault="00B04B32" w:rsidP="00425035">
      <w:r w:rsidRPr="00E014CE">
        <w:t>Een realtime database is een database dat gebruik maakt van realtime bewerkingen</w:t>
      </w:r>
      <w:r w:rsidR="00E014CE" w:rsidRPr="00E014CE">
        <w:t xml:space="preserve"> </w:t>
      </w:r>
      <w:r w:rsidRPr="00E014CE">
        <w:t>(dit zijn bewerkingen uitgevoerd in een gespecifieerde tijd) om te kunnen omgaan</w:t>
      </w:r>
      <w:r w:rsidR="00E014CE" w:rsidRPr="00E014CE">
        <w:t xml:space="preserve"> </w:t>
      </w:r>
      <w:r w:rsidRPr="00E014CE">
        <w:t>met taken wiens toestand voortdurend verandert. Realtime bewerkingen worden zo snel</w:t>
      </w:r>
      <w:r w:rsidR="00E014CE" w:rsidRPr="00E014CE">
        <w:t xml:space="preserve"> </w:t>
      </w:r>
      <w:r w:rsidRPr="00E014CE">
        <w:t>uitgevoerd zodat het resultaat dat terugkomt direct kan gebruikt worden in volgende stappen.</w:t>
      </w:r>
      <w:r w:rsidR="00E014CE" w:rsidRPr="00E014CE">
        <w:br/>
      </w:r>
      <w:r w:rsidRPr="00E014CE">
        <w:t>Het verschilt van de traditionele databases die persistente data bevatten en niet aangetast worden door tijd.</w:t>
      </w:r>
      <w:r w:rsidR="00E014CE" w:rsidRPr="00E014CE">
        <w:t xml:space="preserve"> </w:t>
      </w:r>
      <w:r w:rsidR="00E014CE" w:rsidRPr="00E014CE">
        <w:br/>
      </w:r>
      <w:r w:rsidRPr="00E014CE">
        <w:t>De realtime database van Firebase voorziet nog een extra component, nl. het lokaal</w:t>
      </w:r>
      <w:r w:rsidR="00E014CE" w:rsidRPr="00E014CE">
        <w:t xml:space="preserve"> </w:t>
      </w:r>
      <w:r w:rsidRPr="00E014CE">
        <w:t>opslaan van data zodat de applicatie responsief blijft. Als dit niet gedaan wordt,</w:t>
      </w:r>
      <w:r w:rsidR="00E014CE" w:rsidRPr="00E014CE">
        <w:t xml:space="preserve"> </w:t>
      </w:r>
      <w:r w:rsidRPr="00E014CE">
        <w:t>bevriest de applicatie tijdens het ophalen van nieuwe data wanneer deze geen</w:t>
      </w:r>
      <w:r w:rsidR="00E014CE" w:rsidRPr="00E014CE">
        <w:t xml:space="preserve"> </w:t>
      </w:r>
      <w:r w:rsidRPr="00E014CE">
        <w:t>connectie heeft met het internet.</w:t>
      </w:r>
    </w:p>
    <w:p w:rsidR="00E014CE" w:rsidRPr="00E014CE" w:rsidRDefault="00E014CE" w:rsidP="0085523C">
      <w:pPr>
        <w:pStyle w:val="Heading3"/>
        <w:numPr>
          <w:ilvl w:val="2"/>
          <w:numId w:val="18"/>
        </w:numPr>
      </w:pPr>
      <w:bookmarkStart w:id="38" w:name="_Toc490594497"/>
      <w:r w:rsidRPr="00E014CE">
        <w:t>Hoe werd het getest</w:t>
      </w:r>
      <w:bookmarkEnd w:id="38"/>
    </w:p>
    <w:p w:rsidR="00E014CE" w:rsidRDefault="00EA5462" w:rsidP="00425035">
      <w:r>
        <w:t>Het testen van de realtime database van Firebase ging als volgt:</w:t>
      </w:r>
    </w:p>
    <w:p w:rsidR="00EA5462" w:rsidRDefault="00EA5462" w:rsidP="00425035">
      <w:pPr>
        <w:pStyle w:val="ListParagraph"/>
        <w:numPr>
          <w:ilvl w:val="0"/>
          <w:numId w:val="19"/>
        </w:numPr>
      </w:pPr>
      <w:r>
        <w:t>De gebruiker verstuurt data (in de vorm van een bericht) naar de bestaande databank van Firebase. Vooraleer de data naar de databank kan verstuurd word</w:t>
      </w:r>
      <w:r w:rsidR="00316BD4">
        <w:t>en, wordt dit omgezet naar JSON-formaat. Een JSON-</w:t>
      </w:r>
      <w:r>
        <w:t>formaat van data is alle data omzetten naar tekst zodat dit gemakkelijk kan opgeslaan worden in de databank.</w:t>
      </w:r>
    </w:p>
    <w:p w:rsidR="00EA5462" w:rsidRDefault="00EA5462" w:rsidP="00425035">
      <w:pPr>
        <w:pStyle w:val="ListParagraph"/>
        <w:numPr>
          <w:ilvl w:val="0"/>
          <w:numId w:val="19"/>
        </w:numPr>
      </w:pPr>
      <w:r>
        <w:t>Deze realtime databank slaat de verandering op</w:t>
      </w:r>
      <w:r w:rsidR="00316BD4">
        <w:t>.</w:t>
      </w:r>
    </w:p>
    <w:p w:rsidR="00EA5462" w:rsidRDefault="00EA5462" w:rsidP="00425035">
      <w:pPr>
        <w:pStyle w:val="ListParagraph"/>
        <w:numPr>
          <w:ilvl w:val="0"/>
          <w:numId w:val="19"/>
        </w:numPr>
      </w:pPr>
      <w:r>
        <w:t>De realtime databank verstuurt alle of de laatste (naargelang</w:t>
      </w:r>
      <w:r w:rsidR="00316BD4">
        <w:t xml:space="preserve"> de instellingen) data  in JSON-</w:t>
      </w:r>
      <w:r>
        <w:t>formaat inclusief veranderingen door naar de clients</w:t>
      </w:r>
      <w:r w:rsidR="00316BD4">
        <w:t xml:space="preserve"> (de toestellen die geabonneerd zijn op de databank)</w:t>
      </w:r>
      <w:r>
        <w:t>.</w:t>
      </w:r>
    </w:p>
    <w:p w:rsidR="00EA5462" w:rsidRDefault="00EA5462" w:rsidP="00425035">
      <w:pPr>
        <w:pStyle w:val="ListParagraph"/>
        <w:numPr>
          <w:ilvl w:val="0"/>
          <w:numId w:val="19"/>
        </w:numPr>
      </w:pPr>
      <w:r>
        <w:t xml:space="preserve">De clients </w:t>
      </w:r>
      <w:r w:rsidR="005E2665">
        <w:t>zetten</w:t>
      </w:r>
      <w:r>
        <w:t xml:space="preserve"> de gekregen data</w:t>
      </w:r>
      <w:r w:rsidR="00316BD4">
        <w:t xml:space="preserve"> (JSON-</w:t>
      </w:r>
      <w:r w:rsidR="005E2665">
        <w:t>formaat)</w:t>
      </w:r>
      <w:r>
        <w:t xml:space="preserve"> </w:t>
      </w:r>
      <w:r w:rsidR="005E2665">
        <w:t>om naar de oorspronkelijke data en handelen de oorspronkelijke data verder intern af.</w:t>
      </w:r>
    </w:p>
    <w:tbl>
      <w:tblPr>
        <w:tblStyle w:val="Tabelrapport"/>
        <w:tblW w:w="0" w:type="auto"/>
        <w:tblLook w:val="04A0" w:firstRow="1" w:lastRow="0" w:firstColumn="1" w:lastColumn="0" w:noHBand="0" w:noVBand="1"/>
      </w:tblPr>
      <w:tblGrid>
        <w:gridCol w:w="3155"/>
        <w:gridCol w:w="3296"/>
        <w:gridCol w:w="3296"/>
      </w:tblGrid>
      <w:tr w:rsidR="0026716C" w:rsidTr="00267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9" w:type="dxa"/>
          </w:tcPr>
          <w:p w:rsidR="0026716C" w:rsidRPr="0026716C" w:rsidRDefault="0026716C" w:rsidP="0026716C">
            <w:pPr>
              <w:jc w:val="center"/>
              <w:rPr>
                <w:b w:val="0"/>
                <w:sz w:val="20"/>
              </w:rPr>
            </w:pPr>
            <w:r w:rsidRPr="0026716C">
              <w:rPr>
                <w:noProof/>
                <w:sz w:val="20"/>
              </w:rPr>
              <w:lastRenderedPageBreak/>
              <w:drawing>
                <wp:anchor distT="0" distB="0" distL="114300" distR="114300" simplePos="0" relativeHeight="251670528" behindDoc="0" locked="0" layoutInCell="1" allowOverlap="1">
                  <wp:simplePos x="0" y="0"/>
                  <wp:positionH relativeFrom="column">
                    <wp:posOffset>-914</wp:posOffset>
                  </wp:positionH>
                  <wp:positionV relativeFrom="paragraph">
                    <wp:posOffset>36576</wp:posOffset>
                  </wp:positionV>
                  <wp:extent cx="1891333" cy="3159241"/>
                  <wp:effectExtent l="0" t="0" r="0" b="3175"/>
                  <wp:wrapTopAndBottom/>
                  <wp:docPr id="52" name="Picture 52" descr="C:\Users\SCHUDDINCK\AppData\Local\Microsoft\Windows\INetCache\Content.Word\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HUDDINCK\AppData\Local\Microsoft\Windows\INetCache\Content.Word\Screenshot_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333" cy="3159241"/>
                          </a:xfrm>
                          <a:prstGeom prst="rect">
                            <a:avLst/>
                          </a:prstGeom>
                          <a:noFill/>
                          <a:ln>
                            <a:noFill/>
                          </a:ln>
                        </pic:spPr>
                      </pic:pic>
                    </a:graphicData>
                  </a:graphic>
                </wp:anchor>
              </w:drawing>
            </w:r>
            <w:r w:rsidRPr="0026716C">
              <w:rPr>
                <w:b w:val="0"/>
                <w:color w:val="595959" w:themeColor="text1" w:themeTint="A6"/>
                <w:sz w:val="20"/>
              </w:rPr>
              <w:t>De reeds verzonden bericht worden opgehaald wanneer er naar dit scherm genavigeerd wordt</w:t>
            </w:r>
          </w:p>
        </w:tc>
        <w:tc>
          <w:tcPr>
            <w:tcW w:w="3249" w:type="dxa"/>
          </w:tcPr>
          <w:p w:rsidR="0026716C" w:rsidRPr="0026716C" w:rsidRDefault="0026716C" w:rsidP="0026716C">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71552" behindDoc="0" locked="0" layoutInCell="1" allowOverlap="1">
                  <wp:simplePos x="0" y="0"/>
                  <wp:positionH relativeFrom="column">
                    <wp:posOffset>25</wp:posOffset>
                  </wp:positionH>
                  <wp:positionV relativeFrom="paragraph">
                    <wp:posOffset>36576</wp:posOffset>
                  </wp:positionV>
                  <wp:extent cx="1978563" cy="3144674"/>
                  <wp:effectExtent l="0" t="0" r="3175" b="0"/>
                  <wp:wrapTopAndBottom/>
                  <wp:docPr id="53" name="Picture 53" descr="C:\Users\SCHUDDINCK\AppData\Local\Microsoft\Windows\INetCache\Content.Word\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HUDDINCK\AppData\Local\Microsoft\Windows\INetCache\Content.Word\Screenshot_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563" cy="3144674"/>
                          </a:xfrm>
                          <a:prstGeom prst="rect">
                            <a:avLst/>
                          </a:prstGeom>
                          <a:noFill/>
                          <a:ln>
                            <a:noFill/>
                          </a:ln>
                        </pic:spPr>
                      </pic:pic>
                    </a:graphicData>
                  </a:graphic>
                </wp:anchor>
              </w:drawing>
            </w:r>
            <w:r w:rsidRPr="0026716C">
              <w:rPr>
                <w:b w:val="0"/>
                <w:color w:val="595959" w:themeColor="text1" w:themeTint="A6"/>
                <w:sz w:val="20"/>
              </w:rPr>
              <w:t>Het verzenden van een nieuw bericht “derde test” wordt hier klaargemaakt</w:t>
            </w:r>
          </w:p>
        </w:tc>
        <w:tc>
          <w:tcPr>
            <w:tcW w:w="3249" w:type="dxa"/>
          </w:tcPr>
          <w:p w:rsidR="0026716C" w:rsidRPr="0026716C" w:rsidRDefault="0026716C" w:rsidP="0026716C">
            <w:pPr>
              <w:cnfStyle w:val="100000000000" w:firstRow="1" w:lastRow="0" w:firstColumn="0" w:lastColumn="0" w:oddVBand="0" w:evenVBand="0" w:oddHBand="0" w:evenHBand="0" w:firstRowFirstColumn="0" w:firstRowLastColumn="0" w:lastRowFirstColumn="0" w:lastRowLastColumn="0"/>
              <w:rPr>
                <w:b w:val="0"/>
                <w:sz w:val="20"/>
              </w:rPr>
            </w:pPr>
            <w:r w:rsidRPr="0026716C">
              <w:rPr>
                <w:noProof/>
                <w:sz w:val="20"/>
              </w:rPr>
              <w:drawing>
                <wp:anchor distT="0" distB="0" distL="114300" distR="114300" simplePos="0" relativeHeight="251672576" behindDoc="0" locked="0" layoutInCell="1" allowOverlap="1">
                  <wp:simplePos x="0" y="0"/>
                  <wp:positionH relativeFrom="column">
                    <wp:posOffset>-787</wp:posOffset>
                  </wp:positionH>
                  <wp:positionV relativeFrom="paragraph">
                    <wp:posOffset>36576</wp:posOffset>
                  </wp:positionV>
                  <wp:extent cx="1976441" cy="3145333"/>
                  <wp:effectExtent l="0" t="0" r="5080" b="0"/>
                  <wp:wrapTopAndBottom/>
                  <wp:docPr id="54" name="Picture 54" descr="C:\Users\SCHUDDINCK\AppData\Local\Microsoft\Windows\INetCache\Content.Word\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HUDDINCK\AppData\Local\Microsoft\Windows\INetCache\Content.Word\Screenshot_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76441" cy="3145333"/>
                          </a:xfrm>
                          <a:prstGeom prst="rect">
                            <a:avLst/>
                          </a:prstGeom>
                          <a:noFill/>
                          <a:ln>
                            <a:noFill/>
                          </a:ln>
                        </pic:spPr>
                      </pic:pic>
                    </a:graphicData>
                  </a:graphic>
                </wp:anchor>
              </w:drawing>
            </w:r>
            <w:r w:rsidRPr="0026716C">
              <w:rPr>
                <w:b w:val="0"/>
                <w:color w:val="595959" w:themeColor="text1" w:themeTint="A6"/>
                <w:sz w:val="20"/>
              </w:rPr>
              <w:t>Na op de knop “Send” gedrukt te hebben wordt het bericht</w:t>
            </w:r>
            <w:r w:rsidR="00316BD4">
              <w:rPr>
                <w:b w:val="0"/>
                <w:color w:val="595959" w:themeColor="text1" w:themeTint="A6"/>
                <w:sz w:val="20"/>
              </w:rPr>
              <w:t xml:space="preserve"> (“derde test”)</w:t>
            </w:r>
            <w:r w:rsidRPr="0026716C">
              <w:rPr>
                <w:b w:val="0"/>
                <w:color w:val="595959" w:themeColor="text1" w:themeTint="A6"/>
                <w:sz w:val="20"/>
              </w:rPr>
              <w:t xml:space="preserve"> verzonden en krijgt de applicatie een update dat de realtime database een nieuw bericht heeft</w:t>
            </w:r>
          </w:p>
        </w:tc>
      </w:tr>
    </w:tbl>
    <w:p w:rsidR="0026716C" w:rsidRDefault="0026716C" w:rsidP="0026716C"/>
    <w:p w:rsidR="005E2665" w:rsidRDefault="00091CE7" w:rsidP="0085523C">
      <w:pPr>
        <w:pStyle w:val="Heading3"/>
        <w:numPr>
          <w:ilvl w:val="2"/>
          <w:numId w:val="19"/>
        </w:numPr>
      </w:pPr>
      <w:bookmarkStart w:id="39" w:name="_Toc490594498"/>
      <w:r>
        <w:t>Besluit</w:t>
      </w:r>
      <w:bookmarkEnd w:id="39"/>
    </w:p>
    <w:p w:rsidR="00091CE7" w:rsidRDefault="00091CE7" w:rsidP="00425035">
      <w:r>
        <w:t xml:space="preserve">Het gebruik van de realtime database van Firebase is een vrij gemakkelijk proces. Verdere mogelijkheden met de databank is dat de nieuwste data gesorteerd (op </w:t>
      </w:r>
      <w:r w:rsidR="00A6096C">
        <w:t>sleutel [een sleutel is een uniek gegeven waarmee de databank data opslaat]</w:t>
      </w:r>
      <w:r>
        <w:t>,</w:t>
      </w:r>
      <w:r w:rsidR="00A6096C">
        <w:t xml:space="preserve"> waardes of een specifieke waarde)</w:t>
      </w:r>
      <w:r>
        <w:t xml:space="preserve"> vestuurd kan worden naar de clients.</w:t>
      </w:r>
    </w:p>
    <w:p w:rsidR="005346B0" w:rsidRDefault="00A6096C" w:rsidP="00425035">
      <w:r>
        <w:t xml:space="preserve">Om een realtime database te gebruiken zonder Firebase kan </w:t>
      </w:r>
      <w:r w:rsidRPr="00A6096C">
        <w:rPr>
          <w:i/>
        </w:rPr>
        <w:t>Realm mobile platform</w:t>
      </w:r>
      <w:r>
        <w:t xml:space="preserve"> gebruikt worden </w:t>
      </w:r>
      <w:sdt>
        <w:sdtPr>
          <w:id w:val="847681989"/>
          <w:citation/>
        </w:sdtPr>
        <w:sdtContent>
          <w:r w:rsidR="00CF369B">
            <w:fldChar w:fldCharType="begin"/>
          </w:r>
          <w:r w:rsidR="00CF369B">
            <w:rPr>
              <w:lang w:val="en-US"/>
            </w:rPr>
            <w:instrText xml:space="preserve"> CITATION Rea \l 1033 </w:instrText>
          </w:r>
          <w:r w:rsidR="00CF369B">
            <w:fldChar w:fldCharType="separate"/>
          </w:r>
          <w:r w:rsidR="003C2A94" w:rsidRPr="003C2A94">
            <w:rPr>
              <w:noProof/>
              <w:lang w:val="en-US"/>
            </w:rPr>
            <w:t>(Realm, n.d.)</w:t>
          </w:r>
          <w:r w:rsidR="00CF369B">
            <w:fldChar w:fldCharType="end"/>
          </w:r>
        </w:sdtContent>
      </w:sdt>
      <w:r w:rsidR="00644969">
        <w:t xml:space="preserve"> maar bij de realtime database van Realm moet de ontwikkelaar zelf nog een server opzetten om daarop de databank te plaatsen</w:t>
      </w:r>
      <w:r>
        <w:t>.</w:t>
      </w:r>
    </w:p>
    <w:p w:rsidR="00003D38" w:rsidRPr="00003D38" w:rsidRDefault="00EF1BFE" w:rsidP="0085523C">
      <w:pPr>
        <w:pStyle w:val="Heading2"/>
        <w:numPr>
          <w:ilvl w:val="1"/>
          <w:numId w:val="19"/>
        </w:numPr>
      </w:pPr>
      <w:bookmarkStart w:id="40" w:name="_Toc490594499"/>
      <w:r>
        <w:t>Notifications</w:t>
      </w:r>
      <w:bookmarkEnd w:id="40"/>
    </w:p>
    <w:p w:rsidR="00EF1BFE" w:rsidRDefault="000D79E4" w:rsidP="0085523C">
      <w:pPr>
        <w:pStyle w:val="Heading3"/>
        <w:numPr>
          <w:ilvl w:val="2"/>
          <w:numId w:val="41"/>
        </w:numPr>
      </w:pPr>
      <w:bookmarkStart w:id="41" w:name="_Toc490594500"/>
      <w:r>
        <w:t>Wat houdt dit in en hoe werkt het</w:t>
      </w:r>
      <w:bookmarkEnd w:id="41"/>
    </w:p>
    <w:p w:rsidR="000D79E4" w:rsidRPr="000D79E4" w:rsidRDefault="000D79E4" w:rsidP="00425035">
      <w:r>
        <w:t>Een notificatie is een bericht van een applicatie dat getoond kan worden aan de gebruiker buiten diezelfde applicatie</w:t>
      </w:r>
      <w:r w:rsidR="00CF369B">
        <w:t xml:space="preserve"> </w:t>
      </w:r>
      <w:sdt>
        <w:sdtPr>
          <w:id w:val="-808625731"/>
          <w:citation/>
        </w:sdtPr>
        <w:sdtContent>
          <w:r w:rsidR="00CF369B">
            <w:fldChar w:fldCharType="begin"/>
          </w:r>
          <w:r w:rsidR="00CF369B">
            <w:rPr>
              <w:lang w:val="en-US"/>
            </w:rPr>
            <w:instrText xml:space="preserve"> CITATION And \l 1033 </w:instrText>
          </w:r>
          <w:r w:rsidR="00CF369B">
            <w:fldChar w:fldCharType="separate"/>
          </w:r>
          <w:r w:rsidR="003C2A94" w:rsidRPr="003C2A94">
            <w:rPr>
              <w:noProof/>
              <w:lang w:val="en-US"/>
            </w:rPr>
            <w:t>(Android, n.d.)</w:t>
          </w:r>
          <w:r w:rsidR="00CF369B">
            <w:fldChar w:fldCharType="end"/>
          </w:r>
        </w:sdtContent>
      </w:sdt>
      <w:r w:rsidR="00CF369B">
        <w:t>.</w:t>
      </w:r>
      <w:r>
        <w:t xml:space="preserve"> Wanneer het systeem een notificatie ontvangt wordt dit eerst getoond als een icoon</w:t>
      </w:r>
      <w:r w:rsidR="00222AA7">
        <w:t xml:space="preserve"> </w:t>
      </w:r>
      <w:r>
        <w:t>in het notificatie gebied (standaard een balk bovenaan het scherm</w:t>
      </w:r>
      <w:r w:rsidR="00086672">
        <w:t xml:space="preserve"> zie afbeelding 4.1</w:t>
      </w:r>
      <w:r>
        <w:t>).</w:t>
      </w:r>
      <w:r w:rsidR="00222AA7">
        <w:t xml:space="preserve"> </w:t>
      </w:r>
      <w:r>
        <w:t>Om de notificatie te bekijken, opent de gebruiker de "notification drawer".</w:t>
      </w:r>
      <w:r w:rsidR="00222AA7">
        <w:t xml:space="preserve"> </w:t>
      </w:r>
      <w:r>
        <w:t xml:space="preserve">De gebruiker kan deze acties </w:t>
      </w:r>
      <w:r>
        <w:lastRenderedPageBreak/>
        <w:t>om het even wanneer verrichten, dus ook tijdens het gebruiken</w:t>
      </w:r>
      <w:r w:rsidR="00222AA7">
        <w:t xml:space="preserve"> </w:t>
      </w:r>
      <w:r>
        <w:t>van een andere applicatie.</w:t>
      </w:r>
    </w:p>
    <w:p w:rsidR="0085523C" w:rsidRDefault="000D79E4" w:rsidP="00086672">
      <w:pPr>
        <w:pStyle w:val="Geenregelafstand"/>
      </w:pPr>
      <w:r>
        <w:rPr>
          <w:noProof/>
        </w:rPr>
        <w:drawing>
          <wp:inline distT="0" distB="0" distL="0" distR="0" wp14:anchorId="58232D8A" wp14:editId="159A120A">
            <wp:extent cx="2524835" cy="632711"/>
            <wp:effectExtent l="0" t="0" r="0" b="0"/>
            <wp:docPr id="12" name="Picture 12" descr="https://developer.android.com/images/ui/notifications/notificatio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android.com/images/ui/notifications/notification_are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1474" cy="639387"/>
                    </a:xfrm>
                    <a:prstGeom prst="rect">
                      <a:avLst/>
                    </a:prstGeom>
                    <a:noFill/>
                    <a:ln>
                      <a:noFill/>
                    </a:ln>
                  </pic:spPr>
                </pic:pic>
              </a:graphicData>
            </a:graphic>
          </wp:inline>
        </w:drawing>
      </w:r>
      <w:r w:rsidR="00222AA7">
        <w:t xml:space="preserve"> </w:t>
      </w:r>
    </w:p>
    <w:p w:rsidR="00086672" w:rsidRDefault="00086672" w:rsidP="00086672">
      <w:pPr>
        <w:pStyle w:val="Geenregelafstand"/>
      </w:pPr>
      <w:r>
        <w:t xml:space="preserve">(afbeelding 4.1 : </w:t>
      </w:r>
      <w:r w:rsidRPr="00086672">
        <w:t>https://developer.android.com/images/ui/notifications/notification_area.png</w:t>
      </w:r>
      <w:r>
        <w:t>)</w:t>
      </w:r>
    </w:p>
    <w:p w:rsidR="000D79E4" w:rsidRDefault="00086672" w:rsidP="00425035">
      <w:r>
        <w:t>D</w:t>
      </w:r>
      <w:r w:rsidR="00222AA7">
        <w:t>e iconen boven de google balk</w:t>
      </w:r>
      <w:r w:rsidR="00AA2A16">
        <w:t xml:space="preserve"> zijn notificaties</w:t>
      </w:r>
      <w:r>
        <w:t>.</w:t>
      </w:r>
    </w:p>
    <w:p w:rsidR="00222AA7" w:rsidRDefault="00222AA7" w:rsidP="0085523C">
      <w:pPr>
        <w:pStyle w:val="Heading3"/>
        <w:numPr>
          <w:ilvl w:val="2"/>
          <w:numId w:val="41"/>
        </w:numPr>
      </w:pPr>
      <w:bookmarkStart w:id="42" w:name="_Toc490594501"/>
      <w:r>
        <w:t>Hoe werd het getest</w:t>
      </w:r>
      <w:bookmarkEnd w:id="42"/>
    </w:p>
    <w:p w:rsidR="005346B0" w:rsidRDefault="00AE10E2" w:rsidP="00425035">
      <w:r>
        <w:t>Door het compileren van Firebase Cloud Messaging in de applicatie, kan de gebruiker van het toestel waarop de applicatie is geïnst</w:t>
      </w:r>
      <w:r w:rsidR="00234123">
        <w:t>alleerd notificaties ontvangen.</w:t>
      </w:r>
    </w:p>
    <w:p w:rsidR="00BE025D" w:rsidRDefault="00AE10E2" w:rsidP="00425035">
      <w:r>
        <w:t>Notificaties kunnen verstuurd worden naar doelgroepen, naar enkele toestellen of enkel naar toestellen die geabonn</w:t>
      </w:r>
      <w:r w:rsidR="00234123">
        <w:t>eerd zijn op specifieke topics.</w:t>
      </w:r>
    </w:p>
    <w:p w:rsidR="00003D38" w:rsidRDefault="00AE10E2" w:rsidP="00425035">
      <w:r>
        <w:t>Doelgroepen zijn groepen bepaald door de klant zelf, deze groepen kunnen gemaakt worden in de “audiences” tab van Firebase Analytics.</w:t>
      </w:r>
      <w:r w:rsidR="00660B81">
        <w:t xml:space="preserve"> Er zijn 2 voorgedefinieerde doelgroepen, nl. alle gebruikers en alle kopers. Om specifieke d</w:t>
      </w:r>
      <w:r w:rsidR="004C378A">
        <w:t xml:space="preserve">oelgroepen </w:t>
      </w:r>
      <w:r w:rsidR="00660B81">
        <w:t xml:space="preserve">aan te maken kunnen er </w:t>
      </w:r>
      <w:r w:rsidR="004C378A">
        <w:t>verschillende “user properties”</w:t>
      </w:r>
      <w:r w:rsidR="00FF213C">
        <w:t xml:space="preserve"> en “events”</w:t>
      </w:r>
      <w:r w:rsidR="00660B81">
        <w:t xml:space="preserve"> geselecteerd worden</w:t>
      </w:r>
      <w:r w:rsidR="00003D38">
        <w:t xml:space="preserve"> (</w:t>
      </w:r>
      <w:r w:rsidR="00086672">
        <w:t>screenshot 4.1</w:t>
      </w:r>
      <w:r w:rsidR="00003D38">
        <w:t>)</w:t>
      </w:r>
      <w:r w:rsidR="004C378A">
        <w:t>. Firebase voorziet zelf een aantal user properties o.a. leeftijd</w:t>
      </w:r>
      <w:r w:rsidR="00BE025D">
        <w:t xml:space="preserve"> en geslacht van de gebruiker</w:t>
      </w:r>
      <w:r w:rsidR="004C378A">
        <w:t>, land waarin het toestel zich momenteel bevindt, applicatie versie, ingestelde taal op het toestel, app store versie, merk</w:t>
      </w:r>
      <w:r w:rsidR="00BE025D">
        <w:t xml:space="preserve"> en model van het toestel</w:t>
      </w:r>
      <w:r w:rsidR="004C378A">
        <w:t>, categorie van het to</w:t>
      </w:r>
      <w:r w:rsidR="00BE025D">
        <w:t>estel</w:t>
      </w:r>
      <w:r w:rsidR="004C378A">
        <w:t xml:space="preserve">, interesses van de gebruiker, LTV van de gebruiker (Life Time Value, dit geeft de waarde weer van de gebruiker gebaseerd op zijn koopgedrag en gebruik van de applicatie) en OS versie (versie van het ondersteuningssysteem van het </w:t>
      </w:r>
      <w:r w:rsidR="00BE025D">
        <w:t xml:space="preserve">toestel). </w:t>
      </w:r>
      <w:r w:rsidR="005346B0">
        <w:t xml:space="preserve">De klant is niet gelimiteerd tot de voorgedefinieerde user properties maar kan er ook specifieke door de ontwikkelaar aan laten toevoegen. </w:t>
      </w:r>
      <w:r w:rsidR="00347D3C">
        <w:t>Een nadeel hiervan is</w:t>
      </w:r>
      <w:r w:rsidR="00BE025D">
        <w:t xml:space="preserve"> dat</w:t>
      </w:r>
      <w:r w:rsidR="00347D3C">
        <w:t xml:space="preserve"> eens een user property is aangemaakt </w:t>
      </w:r>
      <w:r w:rsidR="00BE025D">
        <w:t xml:space="preserve">ze </w:t>
      </w:r>
      <w:r w:rsidR="00347D3C">
        <w:t xml:space="preserve">wel </w:t>
      </w:r>
      <w:r w:rsidR="00BE025D">
        <w:t xml:space="preserve">aangepast kan </w:t>
      </w:r>
      <w:r w:rsidR="00347D3C">
        <w:t xml:space="preserve">worden maar </w:t>
      </w:r>
      <w:r w:rsidR="00316BD4">
        <w:t>niet kan</w:t>
      </w:r>
      <w:r w:rsidR="00347D3C">
        <w:t xml:space="preserve"> verwijderd worden.</w:t>
      </w:r>
      <w:r w:rsidR="00316BD4">
        <w:t xml:space="preserve"> Vooraleer er een user property aangemaakt wordt, moet er dus goed over nagedacht worden.</w:t>
      </w:r>
    </w:p>
    <w:p w:rsidR="00003D38" w:rsidRDefault="00003D38" w:rsidP="00086672">
      <w:pPr>
        <w:pStyle w:val="Geenregelafstand"/>
        <w:jc w:val="center"/>
      </w:pPr>
      <w:r>
        <w:rPr>
          <w:noProof/>
        </w:rPr>
        <w:lastRenderedPageBreak/>
        <w:drawing>
          <wp:inline distT="0" distB="0" distL="0" distR="0">
            <wp:extent cx="4872250" cy="2539166"/>
            <wp:effectExtent l="19050" t="19050" r="24130" b="13970"/>
            <wp:docPr id="15" name="Picture 15" descr="C:\Users\SCHUDDINCK\AppData\Local\Microsoft\Windows\INetCache\Content.Word\Notifications_ComposeMessage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CHUDDINCK\AppData\Local\Microsoft\Windows\INetCache\Content.Word\Notifications_ComposeMessage_Audience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2250" cy="2539166"/>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w:t>
      </w:r>
    </w:p>
    <w:p w:rsidR="005346B0" w:rsidRDefault="00FF213C" w:rsidP="00425035">
      <w:r>
        <w:t>Events aan de andere kant zijn situaties die zich voorgedaan hebben in de applicatie. Bijvoorbeeld een eerste keer de app geopend of een app update of het navigeren naar een bepaald scherm.</w:t>
      </w:r>
    </w:p>
    <w:p w:rsidR="005346B0" w:rsidRDefault="00347D3C" w:rsidP="00425035">
      <w:r>
        <w:t>Notificaties kunnen verstuurd worden naar enkele toestellen door gebruik te maken van hun FCM ID (Firebase Could Messaging Identification). Dit is vanzelfspr</w:t>
      </w:r>
      <w:r w:rsidR="00234123">
        <w:t>ekend uniek voor ieder toestel.</w:t>
      </w:r>
    </w:p>
    <w:p w:rsidR="00891264" w:rsidRDefault="00347D3C" w:rsidP="00425035">
      <w:r>
        <w:t>De laatste mogelijkheid om notificaties te ve</w:t>
      </w:r>
      <w:r w:rsidR="005346B0">
        <w:t>r</w:t>
      </w:r>
      <w:r>
        <w:t>sturen is om gebruikers te laten abonneren op bepaalde “topics” (onderwerpen).</w:t>
      </w:r>
      <w:r w:rsidR="00BE025D">
        <w:t xml:space="preserve"> </w:t>
      </w:r>
    </w:p>
    <w:p w:rsidR="00660B81" w:rsidRDefault="00BE025D" w:rsidP="00425035">
      <w:r>
        <w:t>Vanuit het Notificatie interface van Firebase</w:t>
      </w:r>
      <w:r w:rsidR="005346B0">
        <w:t xml:space="preserve"> kan de klant notifica</w:t>
      </w:r>
      <w:r>
        <w:t>ties versturen naar zijn gebruikers (</w:t>
      </w:r>
      <w:r w:rsidR="00086672">
        <w:t>screenshot 4.2 en 4.3</w:t>
      </w:r>
      <w:r>
        <w:t>)</w:t>
      </w:r>
      <w:r w:rsidR="00660B81">
        <w:t>.</w:t>
      </w:r>
    </w:p>
    <w:p w:rsidR="00891264" w:rsidRDefault="00FF213C" w:rsidP="00425035">
      <w:r>
        <w:t>Wanneer de klant een notificatie wil verzenden vult hij een titel en e</w:t>
      </w:r>
      <w:r w:rsidR="00891264">
        <w:t>en bericht in en</w:t>
      </w:r>
      <w:r>
        <w:t xml:space="preserve"> kiest naar wie deze notificatie verzonden moet worden. Verder kan er nog gespecifieerd worden of deze notificatie nu of later moet verzonden worden en of dit met of zonder geluid gebeurt. </w:t>
      </w:r>
      <w:r w:rsidR="00891264">
        <w:t>Verder in de Advanced option</w:t>
      </w:r>
      <w:r w:rsidR="003C0579">
        <w:t>s</w:t>
      </w:r>
      <w:r w:rsidR="00891264">
        <w:t xml:space="preserve"> is er nog de mogelijkheid om een tijd mee te geven wanneer de notificaties </w:t>
      </w:r>
      <w:r w:rsidR="003C0579">
        <w:t xml:space="preserve">zullen </w:t>
      </w:r>
      <w:r w:rsidR="00891264">
        <w:t>vervallen.</w:t>
      </w:r>
    </w:p>
    <w:p w:rsidR="00003D38" w:rsidRDefault="00BE025D" w:rsidP="00086672">
      <w:pPr>
        <w:pStyle w:val="Geenregelafstand"/>
        <w:jc w:val="center"/>
      </w:pPr>
      <w:r>
        <w:rPr>
          <w:noProof/>
        </w:rPr>
        <w:lastRenderedPageBreak/>
        <w:drawing>
          <wp:inline distT="0" distB="0" distL="0" distR="0">
            <wp:extent cx="5336540" cy="4149090"/>
            <wp:effectExtent l="19050" t="19050" r="16510" b="22860"/>
            <wp:docPr id="13" name="Picture 13" descr="C:\Users\SCHUDDINCK\AppData\Local\Microsoft\Windows\INetCache\Content.Word\Notifications_Compose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HUDDINCK\AppData\Local\Microsoft\Windows\INetCache\Content.Word\Notifications_ComposeMess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6540" cy="414909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4.2)</w:t>
      </w:r>
    </w:p>
    <w:p w:rsidR="00086672" w:rsidRDefault="00086672" w:rsidP="00086672">
      <w:pPr>
        <w:pStyle w:val="Geenregelafstand"/>
      </w:pPr>
    </w:p>
    <w:p w:rsidR="00222AA7" w:rsidRDefault="00891264" w:rsidP="00086672">
      <w:pPr>
        <w:pStyle w:val="Geenregelafstand"/>
        <w:jc w:val="center"/>
      </w:pPr>
      <w:r>
        <w:rPr>
          <w:noProof/>
        </w:rPr>
        <w:drawing>
          <wp:inline distT="0" distB="0" distL="0" distR="0" wp14:anchorId="4B6D17F8" wp14:editId="333D5079">
            <wp:extent cx="5329555" cy="2736215"/>
            <wp:effectExtent l="19050" t="19050" r="23495" b="26035"/>
            <wp:docPr id="14" name="Picture 14" descr="C:\Users\SCHUDDINCK\AppData\Local\Microsoft\Windows\INetCache\Content.Word\Notifications_ComposeMessage_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HUDDINCK\AppData\Local\Microsoft\Windows\INetCache\Content.Word\Notifications_ComposeMessage_Advanc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9555" cy="2736215"/>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4.3)</w:t>
      </w:r>
    </w:p>
    <w:p w:rsidR="006C36CB" w:rsidRDefault="00BF2D68" w:rsidP="006C36CB">
      <w:r>
        <w:t>Volgende gsm-afbeelding</w:t>
      </w:r>
      <w:r w:rsidR="006C36CB">
        <w:t xml:space="preserve"> toont een </w:t>
      </w:r>
      <w:r>
        <w:t xml:space="preserve">notificatie vestuurd met Firebase naar een topic waarop de </w:t>
      </w:r>
      <w:r w:rsidR="00495319">
        <w:t xml:space="preserve">gebruiker van de </w:t>
      </w:r>
      <w:r>
        <w:t>gsm is geabonneerd</w:t>
      </w:r>
      <w:r w:rsidR="00BC2F5D">
        <w:t>:</w:t>
      </w:r>
    </w:p>
    <w:tbl>
      <w:tblPr>
        <w:tblStyle w:val="Tabelrapport"/>
        <w:tblW w:w="0" w:type="auto"/>
        <w:tblLook w:val="0480" w:firstRow="0" w:lastRow="0" w:firstColumn="1" w:lastColumn="0" w:noHBand="0" w:noVBand="1"/>
      </w:tblPr>
      <w:tblGrid>
        <w:gridCol w:w="4868"/>
        <w:gridCol w:w="4869"/>
      </w:tblGrid>
      <w:tr w:rsidR="00A77F86" w:rsidTr="00A77F86">
        <w:tc>
          <w:tcPr>
            <w:cnfStyle w:val="001000000000" w:firstRow="0" w:lastRow="0" w:firstColumn="1" w:lastColumn="0" w:oddVBand="0" w:evenVBand="0" w:oddHBand="0" w:evenHBand="0" w:firstRowFirstColumn="0" w:firstRowLastColumn="0" w:lastRowFirstColumn="0" w:lastRowLastColumn="0"/>
            <w:tcW w:w="4873" w:type="dxa"/>
          </w:tcPr>
          <w:p w:rsidR="00A77F86" w:rsidRDefault="00A77F86" w:rsidP="00A77F86">
            <w:pPr>
              <w:jc w:val="center"/>
            </w:pPr>
            <w:r>
              <w:rPr>
                <w:noProof/>
              </w:rPr>
              <w:lastRenderedPageBreak/>
              <w:drawing>
                <wp:anchor distT="0" distB="0" distL="114300" distR="114300" simplePos="0" relativeHeight="251676672" behindDoc="0" locked="0" layoutInCell="1" allowOverlap="1">
                  <wp:simplePos x="0" y="0"/>
                  <wp:positionH relativeFrom="column">
                    <wp:posOffset>756691</wp:posOffset>
                  </wp:positionH>
                  <wp:positionV relativeFrom="paragraph">
                    <wp:posOffset>39319</wp:posOffset>
                  </wp:positionV>
                  <wp:extent cx="1442603" cy="2413160"/>
                  <wp:effectExtent l="0" t="0" r="5715" b="6350"/>
                  <wp:wrapTopAndBottom/>
                  <wp:docPr id="59" name="Picture 59" descr="C:\Users\SCHUDDINCK\AppData\Local\Microsoft\Windows\INetCache\Content.Word\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HUDDINCK\AppData\Local\Microsoft\Windows\INetCache\Content.Word\Screenshot_1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2603" cy="2413160"/>
                          </a:xfrm>
                          <a:prstGeom prst="rect">
                            <a:avLst/>
                          </a:prstGeom>
                          <a:noFill/>
                          <a:ln>
                            <a:noFill/>
                          </a:ln>
                        </pic:spPr>
                      </pic:pic>
                    </a:graphicData>
                  </a:graphic>
                </wp:anchor>
              </w:drawing>
            </w:r>
            <w:r w:rsidR="00EE3CF2">
              <w:rPr>
                <w:sz w:val="20"/>
              </w:rPr>
              <w:t>De rode pijl wijst naar de notificatie links bovenaan</w:t>
            </w:r>
          </w:p>
        </w:tc>
        <w:tc>
          <w:tcPr>
            <w:tcW w:w="4874" w:type="dxa"/>
          </w:tcPr>
          <w:p w:rsidR="00A77F86" w:rsidRPr="00A77F86" w:rsidRDefault="00A77F86" w:rsidP="006C36CB">
            <w:pPr>
              <w:cnfStyle w:val="000000000000" w:firstRow="0" w:lastRow="0" w:firstColumn="0" w:lastColumn="0" w:oddVBand="0" w:evenVBand="0" w:oddHBand="0" w:evenHBand="0" w:firstRowFirstColumn="0" w:firstRowLastColumn="0" w:lastRowFirstColumn="0" w:lastRowLastColumn="0"/>
              <w:rPr>
                <w:sz w:val="20"/>
              </w:rPr>
            </w:pPr>
            <w:r>
              <w:rPr>
                <w:noProof/>
                <w:sz w:val="20"/>
              </w:rPr>
              <w:drawing>
                <wp:anchor distT="0" distB="0" distL="114300" distR="114300" simplePos="0" relativeHeight="251677696" behindDoc="0" locked="0" layoutInCell="1" allowOverlap="1">
                  <wp:simplePos x="0" y="0"/>
                  <wp:positionH relativeFrom="column">
                    <wp:posOffset>781685</wp:posOffset>
                  </wp:positionH>
                  <wp:positionV relativeFrom="paragraph">
                    <wp:posOffset>38735</wp:posOffset>
                  </wp:positionV>
                  <wp:extent cx="1447800" cy="2409190"/>
                  <wp:effectExtent l="0" t="0" r="0" b="0"/>
                  <wp:wrapTopAndBottom/>
                  <wp:docPr id="60" name="Picture 60" descr="C:\Users\SCHUDDINCK\AppData\Local\Microsoft\Windows\INetCache\Content.Word\Screenshot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HUDDINCK\AppData\Local\Microsoft\Windows\INetCache\Content.Word\Screenshot_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rPr>
              <w:t>De notificatie toont de melding “test”</w:t>
            </w:r>
          </w:p>
        </w:tc>
      </w:tr>
    </w:tbl>
    <w:p w:rsidR="003C0579" w:rsidRDefault="003C0579" w:rsidP="0085523C">
      <w:pPr>
        <w:pStyle w:val="Heading3"/>
        <w:numPr>
          <w:ilvl w:val="2"/>
          <w:numId w:val="41"/>
        </w:numPr>
      </w:pPr>
      <w:bookmarkStart w:id="43" w:name="_Toc490594502"/>
      <w:r>
        <w:t>Besluit</w:t>
      </w:r>
      <w:bookmarkEnd w:id="43"/>
    </w:p>
    <w:p w:rsidR="005340B4" w:rsidRDefault="003C0579" w:rsidP="00425035">
      <w:r>
        <w:t>Het gebruik van Notificaties met Firebase is heel eenvoudig en gebruiksvriendelijk, alles wijst zichzelf uit. Een iets complexer proces is het aanmaken van audiences en user properties.</w:t>
      </w:r>
      <w:r w:rsidR="00003D38">
        <w:t xml:space="preserve"> Bij te vermelden zijn de restricties op sommige doelgroepen. Doelgroepen die gedefinieerd zijn door een leeftijd, geslacht, interesse </w:t>
      </w:r>
      <w:r w:rsidR="00495319">
        <w:t xml:space="preserve">of op </w:t>
      </w:r>
      <w:r w:rsidR="00003D38">
        <w:t>advertentie</w:t>
      </w:r>
      <w:r w:rsidR="00495319">
        <w:t xml:space="preserve"> gebaseerde filters</w:t>
      </w:r>
      <w:r w:rsidR="00003D38">
        <w:t xml:space="preserve"> kunnen niet gebruikt worden om notificaties naar te versturen</w:t>
      </w:r>
      <w:r w:rsidR="005340B4">
        <w:t xml:space="preserve"> (</w:t>
      </w:r>
      <w:r w:rsidR="00086672">
        <w:t>screenshot 4.4</w:t>
      </w:r>
      <w:r w:rsidR="005340B4">
        <w:t>)</w:t>
      </w:r>
      <w:r w:rsidR="00003D38">
        <w:t>.</w:t>
      </w:r>
    </w:p>
    <w:p w:rsidR="00086672" w:rsidRDefault="00003D38" w:rsidP="00086672">
      <w:pPr>
        <w:pStyle w:val="Geenregelafstand"/>
        <w:jc w:val="center"/>
      </w:pPr>
      <w:r>
        <w:rPr>
          <w:noProof/>
        </w:rPr>
        <w:drawing>
          <wp:inline distT="0" distB="0" distL="0" distR="0">
            <wp:extent cx="5329555" cy="546100"/>
            <wp:effectExtent l="19050" t="19050" r="23495" b="25400"/>
            <wp:docPr id="16" name="Picture 16" descr="C:\Users\SCHUDDINCK\AppData\Local\Microsoft\Windows\INetCache\Content.Word\Notifications_ComposeMessage_AudienceRestr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CHUDDINCK\AppData\Local\Microsoft\Windows\INetCache\Content.Word\Notifications_ComposeMessage_AudienceRestric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9555" cy="54610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4.4)</w:t>
      </w:r>
    </w:p>
    <w:p w:rsidR="003C0579" w:rsidRDefault="00495319" w:rsidP="00086672">
      <w:r>
        <w:t>Zonder</w:t>
      </w:r>
      <w:r w:rsidR="00A11490" w:rsidRPr="00086672">
        <w:t xml:space="preserve"> Firebase is er altijd de mogelijkheid </w:t>
      </w:r>
      <w:r>
        <w:t>om</w:t>
      </w:r>
      <w:r w:rsidR="00A11490" w:rsidRPr="00086672">
        <w:t xml:space="preserve"> “One Signal” te gebruiken. Dit platform is enkel gespecifieerd in het verzenden van push notifications op alle soorten toestellen (iOS, Android, Web). </w:t>
      </w:r>
      <w:r w:rsidR="00A11490" w:rsidRPr="00086672">
        <w:br/>
      </w:r>
      <w:r w:rsidR="003C0579" w:rsidRPr="00086672">
        <w:t xml:space="preserve">Binnenin de applicatie is er </w:t>
      </w:r>
      <w:r w:rsidR="00A11490" w:rsidRPr="00086672">
        <w:t>ook</w:t>
      </w:r>
      <w:r w:rsidR="003C0579" w:rsidRPr="00086672">
        <w:t xml:space="preserve"> de mogelijkheid om notificaties te versturen naar de gebruiker</w:t>
      </w:r>
      <w:r w:rsidR="00AA2A16" w:rsidRPr="00086672">
        <w:t xml:space="preserve"> maar dit vraagt extra code</w:t>
      </w:r>
      <w:r w:rsidR="00A11490" w:rsidRPr="00086672">
        <w:t xml:space="preserve"> en gebeurt enkel in voorgedefinieerde situaties zoals bijvoorbeeld </w:t>
      </w:r>
      <w:r w:rsidR="00DC1B91" w:rsidRPr="00086672">
        <w:t xml:space="preserve">wanneer een gebruiker in een game applicatie een bepaald level uitgespeeld heeft, krijgt hij een notificatie </w:t>
      </w:r>
      <w:r w:rsidR="0068302D" w:rsidRPr="00086672">
        <w:t>van zijn overwinning</w:t>
      </w:r>
      <w:r w:rsidR="00AA2A16" w:rsidRPr="00086672">
        <w:t>.</w:t>
      </w:r>
    </w:p>
    <w:p w:rsidR="00506BF0" w:rsidRDefault="00506BF0" w:rsidP="0085523C">
      <w:pPr>
        <w:pStyle w:val="Heading2"/>
        <w:numPr>
          <w:ilvl w:val="1"/>
          <w:numId w:val="41"/>
        </w:numPr>
      </w:pPr>
      <w:bookmarkStart w:id="44" w:name="_Toc490594503"/>
      <w:r>
        <w:t>Crash reporting</w:t>
      </w:r>
      <w:bookmarkEnd w:id="44"/>
    </w:p>
    <w:p w:rsidR="00506BF0" w:rsidRDefault="00506BF0" w:rsidP="0085523C">
      <w:pPr>
        <w:pStyle w:val="Heading3"/>
        <w:numPr>
          <w:ilvl w:val="2"/>
          <w:numId w:val="41"/>
        </w:numPr>
      </w:pPr>
      <w:bookmarkStart w:id="45" w:name="_Toc490594504"/>
      <w:r>
        <w:t>Wat houdt het in</w:t>
      </w:r>
      <w:r w:rsidR="00A323A7">
        <w:t xml:space="preserve"> en hoe werkt het</w:t>
      </w:r>
      <w:bookmarkEnd w:id="45"/>
    </w:p>
    <w:p w:rsidR="00506BF0" w:rsidRDefault="00506BF0" w:rsidP="00425035">
      <w:r>
        <w:t>Crash reports zijn verslagen</w:t>
      </w:r>
      <w:r w:rsidR="00A323A7">
        <w:t xml:space="preserve"> (een overzicht van stack</w:t>
      </w:r>
      <w:r w:rsidR="00495319">
        <w:t xml:space="preserve"> </w:t>
      </w:r>
      <w:r w:rsidR="00A323A7">
        <w:t>trace en logs)</w:t>
      </w:r>
      <w:r>
        <w:t xml:space="preserve"> die opgemaakt worden wanneer er zich een crash voordoet in de applicatie.</w:t>
      </w:r>
      <w:r w:rsidR="00D012F6">
        <w:t xml:space="preserve"> Een crash wordt meestal gezien als een app die ineens wordt afgesloten maar dat is niet alles. Een betere verwoording voor een crash is een onderdeel van een applicatie dat niet naar behoren werkt. Bijvoorbeeld een webpagina </w:t>
      </w:r>
      <w:r w:rsidR="00495319">
        <w:t>die</w:t>
      </w:r>
      <w:r w:rsidR="00D012F6">
        <w:t xml:space="preserve"> niet wil laden of een knop die niet werkt.</w:t>
      </w:r>
    </w:p>
    <w:p w:rsidR="00D012F6" w:rsidRDefault="00D012F6" w:rsidP="0085523C">
      <w:pPr>
        <w:pStyle w:val="Heading3"/>
        <w:numPr>
          <w:ilvl w:val="2"/>
          <w:numId w:val="41"/>
        </w:numPr>
      </w:pPr>
      <w:bookmarkStart w:id="46" w:name="_Toc490594505"/>
      <w:r>
        <w:lastRenderedPageBreak/>
        <w:t>Hoe werd het getest</w:t>
      </w:r>
      <w:bookmarkEnd w:id="46"/>
    </w:p>
    <w:p w:rsidR="007E2F4B" w:rsidRDefault="00D012F6" w:rsidP="00425035">
      <w:r>
        <w:t>In de demo applicatie gemaakt voor deze bachelorproef is er een knop voorzien die een crash report aanmaakt. Op het Crash report interface van Firebase kunnen alle crash reports terug gevonden worden.</w:t>
      </w:r>
      <w:r w:rsidR="00053C82">
        <w:t xml:space="preserve"> De ontwikkelaar moet een crash rapport aanmaken op elke mogelijke plaats waar zich een crash kan voordoen</w:t>
      </w:r>
      <w:r w:rsidR="007E2F4B">
        <w:t xml:space="preserve"> (</w:t>
      </w:r>
      <w:r w:rsidR="00086672">
        <w:t>screenshot 4.5</w:t>
      </w:r>
      <w:r w:rsidR="007E2F4B">
        <w:t>)</w:t>
      </w:r>
      <w:r w:rsidR="00086672">
        <w:t>.</w:t>
      </w:r>
    </w:p>
    <w:p w:rsidR="007E2F4B" w:rsidRDefault="007E2F4B" w:rsidP="00086672">
      <w:pPr>
        <w:pStyle w:val="Geenregelafstand"/>
        <w:jc w:val="center"/>
      </w:pPr>
      <w:r>
        <w:rPr>
          <w:noProof/>
        </w:rPr>
        <w:drawing>
          <wp:inline distT="0" distB="0" distL="0" distR="0" wp14:anchorId="7A4186E6" wp14:editId="3EE12AD8">
            <wp:extent cx="5336540" cy="2647950"/>
            <wp:effectExtent l="0" t="0" r="0" b="0"/>
            <wp:docPr id="17" name="Picture 17" descr="C:\Users\SCHUDDINCK\AppData\Local\Microsoft\Windows\INetCache\Content.Word\CrashReporting_SubmitCr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CHUDDINCK\AppData\Local\Microsoft\Windows\INetCache\Content.Word\CrashReporting_SubmitCras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6540" cy="2647950"/>
                    </a:xfrm>
                    <a:prstGeom prst="rect">
                      <a:avLst/>
                    </a:prstGeom>
                    <a:noFill/>
                    <a:ln>
                      <a:noFill/>
                    </a:ln>
                  </pic:spPr>
                </pic:pic>
              </a:graphicData>
            </a:graphic>
          </wp:inline>
        </w:drawing>
      </w:r>
    </w:p>
    <w:p w:rsidR="00086672" w:rsidRDefault="00086672" w:rsidP="00086672">
      <w:pPr>
        <w:pStyle w:val="Geenregelafstand"/>
        <w:jc w:val="center"/>
      </w:pPr>
      <w:r>
        <w:t>(screenshot 4.5)</w:t>
      </w:r>
    </w:p>
    <w:p w:rsidR="00053C82" w:rsidRDefault="00D012F6" w:rsidP="00425035">
      <w:r>
        <w:t xml:space="preserve">Deze staan gesorteerd volgens impact op de gebruiker en samengevoegd volgens </w:t>
      </w:r>
      <w:r w:rsidR="00053C82">
        <w:t>gelijkenis. In de applicatie worden er logs van de acties van de gebruiker bijgehouden. Als er zich later een crash voordoet, kunnen de logs overlopen worden in het crash rapport</w:t>
      </w:r>
      <w:r w:rsidR="007E2F4B">
        <w:t xml:space="preserve"> (</w:t>
      </w:r>
      <w:r w:rsidR="00086672">
        <w:t>screenshot 4.6 en 4.7</w:t>
      </w:r>
      <w:r w:rsidR="007E2F4B">
        <w:t>)</w:t>
      </w:r>
      <w:r w:rsidR="00053C82">
        <w:t>.</w:t>
      </w:r>
    </w:p>
    <w:p w:rsidR="00086672" w:rsidRDefault="007E2F4B" w:rsidP="00086672">
      <w:pPr>
        <w:pStyle w:val="Geenregelafstand"/>
        <w:jc w:val="center"/>
      </w:pPr>
      <w:r>
        <w:rPr>
          <w:noProof/>
        </w:rPr>
        <w:lastRenderedPageBreak/>
        <w:drawing>
          <wp:inline distT="0" distB="0" distL="0" distR="0">
            <wp:extent cx="5336540" cy="3466465"/>
            <wp:effectExtent l="19050" t="19050" r="16510" b="19685"/>
            <wp:docPr id="18" name="Picture 18" descr="C:\Users\SCHUDDINCK\AppData\Local\Microsoft\Windows\INetCache\Content.Word\CrashReporting_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CHUDDINCK\AppData\Local\Microsoft\Windows\INetCache\Content.Word\CrashReporting_Repor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4.6)</w:t>
      </w:r>
    </w:p>
    <w:p w:rsidR="007E2F4B" w:rsidRDefault="007E2F4B" w:rsidP="00086672">
      <w:pPr>
        <w:pStyle w:val="Geenregelafstand"/>
        <w:jc w:val="center"/>
      </w:pPr>
      <w:r>
        <w:rPr>
          <w:noProof/>
        </w:rPr>
        <w:drawing>
          <wp:inline distT="0" distB="0" distL="0" distR="0">
            <wp:extent cx="5336540" cy="4053205"/>
            <wp:effectExtent l="19050" t="19050" r="16510" b="23495"/>
            <wp:docPr id="19" name="Picture 19" descr="C:\Users\SCHUDDINCK\AppData\Local\Microsoft\Windows\INetCache\Content.Word\CrashReporting_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CHUDDINCK\AppData\Local\Microsoft\Windows\INetCache\Content.Word\CrashReporting_Repor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6540" cy="4053205"/>
                    </a:xfrm>
                    <a:prstGeom prst="rect">
                      <a:avLst/>
                    </a:prstGeom>
                    <a:noFill/>
                    <a:ln>
                      <a:solidFill>
                        <a:schemeClr val="accent1"/>
                      </a:solidFill>
                    </a:ln>
                  </pic:spPr>
                </pic:pic>
              </a:graphicData>
            </a:graphic>
          </wp:inline>
        </w:drawing>
      </w:r>
    </w:p>
    <w:p w:rsidR="00086672" w:rsidRPr="00D012F6" w:rsidRDefault="00086672" w:rsidP="00086672">
      <w:pPr>
        <w:pStyle w:val="Geenregelafstand"/>
        <w:jc w:val="center"/>
      </w:pPr>
      <w:r>
        <w:t>(screenshot 4.7)</w:t>
      </w:r>
    </w:p>
    <w:p w:rsidR="00D012F6" w:rsidRDefault="007E2F4B" w:rsidP="0085523C">
      <w:pPr>
        <w:pStyle w:val="Heading3"/>
        <w:numPr>
          <w:ilvl w:val="2"/>
          <w:numId w:val="41"/>
        </w:numPr>
      </w:pPr>
      <w:bookmarkStart w:id="47" w:name="_Toc490594506"/>
      <w:r>
        <w:t>Besluit</w:t>
      </w:r>
      <w:bookmarkEnd w:id="47"/>
    </w:p>
    <w:p w:rsidR="007E2F4B" w:rsidRDefault="007E2F4B" w:rsidP="00425035">
      <w:r>
        <w:t>Het is zeer voor de hand liggend om dit op te stellen met Firebase.</w:t>
      </w:r>
      <w:r w:rsidR="00A323A7">
        <w:t xml:space="preserve"> De code </w:t>
      </w:r>
      <w:r w:rsidR="00BE4E17">
        <w:t xml:space="preserve">in de applicatie </w:t>
      </w:r>
      <w:r w:rsidR="00A323A7">
        <w:t>moet wel logs en crash reports bevatten.</w:t>
      </w:r>
      <w:r>
        <w:t xml:space="preserve"> </w:t>
      </w:r>
      <w:r w:rsidR="00A323A7">
        <w:br/>
      </w:r>
      <w:r>
        <w:lastRenderedPageBreak/>
        <w:t xml:space="preserve">Zonder Firebase is er nood aan een platform zoals </w:t>
      </w:r>
      <w:r w:rsidR="00A11490">
        <w:t xml:space="preserve">bijvoorbeeld </w:t>
      </w:r>
      <w:r>
        <w:t>“HockeyApp” om crash rapporten te verzenden</w:t>
      </w:r>
      <w:r w:rsidR="00A323A7">
        <w:t xml:space="preserve"> naar een plaats waar</w:t>
      </w:r>
      <w:r>
        <w:t xml:space="preserve"> ze geraadpleegd </w:t>
      </w:r>
      <w:r w:rsidR="00A323A7">
        <w:t xml:space="preserve">kunnen </w:t>
      </w:r>
      <w:r>
        <w:t>worden.</w:t>
      </w:r>
    </w:p>
    <w:p w:rsidR="003B7C64" w:rsidRDefault="000B7C13" w:rsidP="0085523C">
      <w:pPr>
        <w:pStyle w:val="Heading2"/>
        <w:numPr>
          <w:ilvl w:val="1"/>
          <w:numId w:val="41"/>
        </w:numPr>
      </w:pPr>
      <w:bookmarkStart w:id="48" w:name="_Toc490594507"/>
      <w:r>
        <w:t>Performance</w:t>
      </w:r>
      <w:bookmarkEnd w:id="48"/>
    </w:p>
    <w:p w:rsidR="000B7C13" w:rsidRDefault="000B7C13" w:rsidP="0085523C">
      <w:pPr>
        <w:pStyle w:val="Heading3"/>
        <w:numPr>
          <w:ilvl w:val="2"/>
          <w:numId w:val="41"/>
        </w:numPr>
      </w:pPr>
      <w:bookmarkStart w:id="49" w:name="_Toc490594508"/>
      <w:r>
        <w:t>Wat houdt het in en hoe werkt het</w:t>
      </w:r>
      <w:bookmarkEnd w:id="49"/>
    </w:p>
    <w:p w:rsidR="000B7C13" w:rsidRDefault="00DF579A" w:rsidP="00425035">
      <w:r>
        <w:t xml:space="preserve">Performance monitoring wordt gebruikt om inzicht te krijgen in de werking van </w:t>
      </w:r>
      <w:r w:rsidR="00327AA0">
        <w:t>een</w:t>
      </w:r>
      <w:r>
        <w:t xml:space="preserve"> applicatie. Deze informatie kan gebruikt worden om de uitvoering van de applicatie te optimaliseren. Bijvoorbeeld een optima</w:t>
      </w:r>
      <w:r w:rsidR="002511C4">
        <w:t>lisatie bij het opstarten van de applicatie of bij het ophalen van data of bij het afhandelen van geldtransacties</w:t>
      </w:r>
      <w:r>
        <w:t>.</w:t>
      </w:r>
    </w:p>
    <w:p w:rsidR="006E6FF8" w:rsidRDefault="006E6FF8" w:rsidP="0085523C">
      <w:pPr>
        <w:pStyle w:val="Heading3"/>
        <w:numPr>
          <w:ilvl w:val="2"/>
          <w:numId w:val="41"/>
        </w:numPr>
      </w:pPr>
      <w:bookmarkStart w:id="50" w:name="_Toc490594509"/>
      <w:r>
        <w:t>Hoe werd het getest</w:t>
      </w:r>
      <w:bookmarkEnd w:id="50"/>
    </w:p>
    <w:p w:rsidR="00AE4145" w:rsidRDefault="004232C2" w:rsidP="00425035">
      <w:r>
        <w:t>Om Firebase Performance Monitoring te gebruiken in een applicatie moet het gecompileerd worden</w:t>
      </w:r>
      <w:r w:rsidR="002511C4">
        <w:t xml:space="preserve"> in de applicatie (compile ‘</w:t>
      </w:r>
      <w:r w:rsidR="002511C4" w:rsidRPr="002511C4">
        <w:t>com.google.firebase:firebase-perf:11.0.2</w:t>
      </w:r>
      <w:r w:rsidR="002511C4">
        <w:t>’)</w:t>
      </w:r>
      <w:r>
        <w:t>. Verder moet er niks extra geschreven worden.</w:t>
      </w:r>
      <w:r>
        <w:br/>
        <w:t xml:space="preserve">Van hier neemt Firebase Performance Monitoring het over en berekent alles vanzelf zoals de tijd die nodig is om de applicatie op te starten </w:t>
      </w:r>
      <w:r w:rsidR="00E30D03">
        <w:t>of het ophalen van data</w:t>
      </w:r>
      <w:r w:rsidR="0027160A">
        <w:t xml:space="preserve"> (</w:t>
      </w:r>
      <w:r w:rsidR="00086672">
        <w:t>screenshot 4.8</w:t>
      </w:r>
      <w:r w:rsidR="0027160A">
        <w:t>)</w:t>
      </w:r>
      <w:r w:rsidR="001867D2">
        <w:t xml:space="preserve"> door middel van “traces”. Traces zijn</w:t>
      </w:r>
      <w:r w:rsidR="00AE4145">
        <w:t xml:space="preserve"> rapporten van performantie gemeten tussen twee punten in tijd in de applicatie. Het maakt gebruik van method calls (zoals de OnCreate en OnResume methodes van een activity) en notifications om het start- en stopmoment van ieder type van automatische trace te bepalen. Volgende types van automatische traces worden door Firebase aangeboden:</w:t>
      </w:r>
    </w:p>
    <w:p w:rsidR="00AE4145" w:rsidRDefault="00AE4145" w:rsidP="00425035">
      <w:pPr>
        <w:pStyle w:val="ListParagraph"/>
        <w:numPr>
          <w:ilvl w:val="0"/>
          <w:numId w:val="20"/>
        </w:numPr>
      </w:pPr>
      <w:r>
        <w:t>App start traces die de tijd meten tussen het punt waarop de gebruiker de applicatie opent en het punt waarop de applicatie responsief is.</w:t>
      </w:r>
    </w:p>
    <w:p w:rsidR="00AE4145" w:rsidRDefault="00AE4145" w:rsidP="00425035">
      <w:pPr>
        <w:pStyle w:val="ListParagraph"/>
        <w:numPr>
          <w:ilvl w:val="0"/>
          <w:numId w:val="20"/>
        </w:numPr>
      </w:pPr>
      <w:r>
        <w:t>App in background traces die de tijd meten wanneer de applicatie op de achtergrond loopt.</w:t>
      </w:r>
    </w:p>
    <w:p w:rsidR="00AE4145" w:rsidRDefault="00AE4145" w:rsidP="00425035">
      <w:pPr>
        <w:pStyle w:val="ListParagraph"/>
        <w:numPr>
          <w:ilvl w:val="0"/>
          <w:numId w:val="20"/>
        </w:numPr>
      </w:pPr>
      <w:r>
        <w:t>App in foreground traces die de tijd meten wanneer de applicatie op de voorgrond loopt en beschikbaar is voor de gebruiker.</w:t>
      </w:r>
    </w:p>
    <w:p w:rsidR="004B43E2" w:rsidRDefault="004B43E2" w:rsidP="00086672">
      <w:pPr>
        <w:pStyle w:val="Geenregelafstand"/>
        <w:jc w:val="center"/>
      </w:pPr>
      <w:r>
        <w:rPr>
          <w:noProof/>
        </w:rPr>
        <w:lastRenderedPageBreak/>
        <w:drawing>
          <wp:inline distT="0" distB="0" distL="0" distR="0" wp14:anchorId="759FF324" wp14:editId="143FA0BF">
            <wp:extent cx="5329555" cy="4019550"/>
            <wp:effectExtent l="19050" t="19050" r="23495" b="19050"/>
            <wp:docPr id="23" name="Picture 23" descr="C:\Users\SCHUDDINCK\AppData\Local\Microsoft\Windows\INetCache\Content.Word\Performance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CHUDDINCK\AppData\Local\Microsoft\Windows\INetCache\Content.Word\PerformanceMonitor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9555" cy="401955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4.9)</w:t>
      </w:r>
    </w:p>
    <w:p w:rsidR="004B43E2" w:rsidRDefault="00086672" w:rsidP="00425035">
      <w:r>
        <w:t>Naast traces worden er ook http</w:t>
      </w:r>
      <w:r w:rsidR="004B43E2">
        <w:t>s network requests (bv het inloggen via Facebook) opgevolgd</w:t>
      </w:r>
      <w:r>
        <w:t xml:space="preserve"> (screenshot 4.9)</w:t>
      </w:r>
      <w:r w:rsidR="004B43E2">
        <w:t>.</w:t>
      </w:r>
    </w:p>
    <w:p w:rsidR="004B43E2" w:rsidRDefault="004B43E2" w:rsidP="00086672">
      <w:pPr>
        <w:pStyle w:val="Geenregelafstand"/>
        <w:jc w:val="center"/>
      </w:pPr>
      <w:r>
        <w:rPr>
          <w:noProof/>
        </w:rPr>
        <w:drawing>
          <wp:inline distT="0" distB="0" distL="0" distR="0">
            <wp:extent cx="5336540" cy="457200"/>
            <wp:effectExtent l="19050" t="19050" r="16510" b="19050"/>
            <wp:docPr id="11" name="Picture 11" descr="C:\Users\SCHUDDINCK\AppData\Local\Microsoft\Windows\INetCache\Content.Word\PerformanceMonitoring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PerformanceMonitoring_Networ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6540" cy="45720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4.9)</w:t>
      </w:r>
    </w:p>
    <w:p w:rsidR="004B43E2" w:rsidRDefault="004B43E2" w:rsidP="00425035">
      <w:r>
        <w:t>In de traces en network requests kan de ontwikkelaar een filter toepassen om gemakkelijk een bepaalde trace of network request terug te vinden. Er kan gesorteerd worden op:</w:t>
      </w:r>
    </w:p>
    <w:p w:rsidR="004B43E2" w:rsidRDefault="004B43E2" w:rsidP="00425035">
      <w:pPr>
        <w:pStyle w:val="ListParagraph"/>
        <w:numPr>
          <w:ilvl w:val="0"/>
          <w:numId w:val="22"/>
        </w:numPr>
      </w:pPr>
      <w:r>
        <w:t>Country</w:t>
      </w:r>
    </w:p>
    <w:p w:rsidR="004B43E2" w:rsidRDefault="004B43E2" w:rsidP="00425035">
      <w:pPr>
        <w:pStyle w:val="ListParagraph"/>
        <w:numPr>
          <w:ilvl w:val="0"/>
          <w:numId w:val="22"/>
        </w:numPr>
      </w:pPr>
      <w:r>
        <w:t>Device</w:t>
      </w:r>
    </w:p>
    <w:p w:rsidR="004B43E2" w:rsidRDefault="004B43E2" w:rsidP="00425035">
      <w:pPr>
        <w:pStyle w:val="ListParagraph"/>
        <w:numPr>
          <w:ilvl w:val="0"/>
          <w:numId w:val="22"/>
        </w:numPr>
      </w:pPr>
      <w:r>
        <w:t>OS version</w:t>
      </w:r>
    </w:p>
    <w:p w:rsidR="007C4104" w:rsidRDefault="007C4104" w:rsidP="00425035">
      <w:pPr>
        <w:pStyle w:val="ListParagraph"/>
        <w:numPr>
          <w:ilvl w:val="0"/>
          <w:numId w:val="22"/>
        </w:numPr>
      </w:pPr>
      <w:r>
        <w:t>App version</w:t>
      </w:r>
    </w:p>
    <w:p w:rsidR="004B43E2" w:rsidRDefault="004B43E2" w:rsidP="00425035">
      <w:pPr>
        <w:pStyle w:val="ListParagraph"/>
        <w:numPr>
          <w:ilvl w:val="0"/>
          <w:numId w:val="22"/>
        </w:numPr>
      </w:pPr>
      <w:r>
        <w:t>Radio</w:t>
      </w:r>
    </w:p>
    <w:p w:rsidR="004B43E2" w:rsidRDefault="004B43E2" w:rsidP="00425035">
      <w:pPr>
        <w:pStyle w:val="ListParagraph"/>
        <w:numPr>
          <w:ilvl w:val="0"/>
          <w:numId w:val="22"/>
        </w:numPr>
      </w:pPr>
      <w:r>
        <w:t>Carrier</w:t>
      </w:r>
    </w:p>
    <w:p w:rsidR="004B43E2" w:rsidRDefault="004B43E2" w:rsidP="00425035">
      <w:pPr>
        <w:pStyle w:val="ListParagraph"/>
        <w:numPr>
          <w:ilvl w:val="0"/>
          <w:numId w:val="22"/>
        </w:numPr>
      </w:pPr>
      <w:r>
        <w:t xml:space="preserve">MIME type (Multipurpose Internet Mail Extensions, is een internet standaard </w:t>
      </w:r>
      <w:r w:rsidR="007C4104">
        <w:t>die het formaat van emails uitbreidt naar bv. emails met een bijlage</w:t>
      </w:r>
      <w:r>
        <w:t>)</w:t>
      </w:r>
    </w:p>
    <w:p w:rsidR="0027160A" w:rsidRDefault="001867D2" w:rsidP="00425035">
      <w:r>
        <w:t>Alle informatie kan teruggevonden worden op het dashboard van Firebase onder de rubriek Performance.</w:t>
      </w:r>
      <w:r w:rsidR="0027160A">
        <w:br/>
      </w:r>
      <w:r w:rsidR="0027160A">
        <w:lastRenderedPageBreak/>
        <w:t>Firebase Performance Monitoring</w:t>
      </w:r>
      <w:r w:rsidR="00AE4145">
        <w:t xml:space="preserve"> bevindt zich op dit moment n</w:t>
      </w:r>
      <w:r w:rsidR="0027160A">
        <w:t>og in</w:t>
      </w:r>
      <w:r w:rsidR="00AE4145">
        <w:t xml:space="preserve"> een</w:t>
      </w:r>
      <w:r w:rsidR="0027160A">
        <w:t xml:space="preserve"> beta fase en zal in de toekomst meer eigenschappen </w:t>
      </w:r>
      <w:r w:rsidR="00AE4145">
        <w:t>krijgen</w:t>
      </w:r>
      <w:r w:rsidR="0027160A">
        <w:t>.</w:t>
      </w:r>
    </w:p>
    <w:p w:rsidR="006E6FF8" w:rsidRDefault="006E6FF8" w:rsidP="00425035"/>
    <w:p w:rsidR="0027160A" w:rsidRDefault="0027160A" w:rsidP="0085523C">
      <w:pPr>
        <w:pStyle w:val="Heading3"/>
        <w:numPr>
          <w:ilvl w:val="2"/>
          <w:numId w:val="41"/>
        </w:numPr>
      </w:pPr>
      <w:bookmarkStart w:id="51" w:name="_Toc490594510"/>
      <w:r>
        <w:t>Besluit</w:t>
      </w:r>
      <w:bookmarkEnd w:id="51"/>
    </w:p>
    <w:p w:rsidR="00DE089D" w:rsidRDefault="00DE089D" w:rsidP="00425035">
      <w:r>
        <w:t xml:space="preserve">Alhoewel Firebase Performance Monitoring </w:t>
      </w:r>
      <w:r w:rsidR="007C4104">
        <w:t xml:space="preserve">zich </w:t>
      </w:r>
      <w:r>
        <w:t xml:space="preserve">nog maar in </w:t>
      </w:r>
      <w:r w:rsidR="007C4104">
        <w:t xml:space="preserve">een </w:t>
      </w:r>
      <w:r>
        <w:t>beta fase</w:t>
      </w:r>
      <w:r w:rsidR="007C4104">
        <w:t xml:space="preserve"> bevindt</w:t>
      </w:r>
      <w:r>
        <w:t xml:space="preserve">, kan deze tool al zeer handig zijn voor ontwikkelaars om te ontdekken waar bottlenecks </w:t>
      </w:r>
      <w:r w:rsidR="007C4104">
        <w:t>voorkomen</w:t>
      </w:r>
      <w:r>
        <w:t xml:space="preserve"> in </w:t>
      </w:r>
      <w:r w:rsidR="004E1694">
        <w:t xml:space="preserve">applicaties. </w:t>
      </w:r>
      <w:r w:rsidR="007C4104">
        <w:br/>
      </w:r>
      <w:r w:rsidR="004E1694">
        <w:t>Om aan performance monitoring va</w:t>
      </w:r>
      <w:r w:rsidR="001D63CA">
        <w:t xml:space="preserve">n applicaties te doen </w:t>
      </w:r>
      <w:r w:rsidR="007C4104">
        <w:t>zonder</w:t>
      </w:r>
      <w:r w:rsidR="001D63CA">
        <w:t xml:space="preserve"> Firebase, is er de optie om de applicatie te koppelen aan New Relic</w:t>
      </w:r>
      <w:r w:rsidR="00E2712F">
        <w:t xml:space="preserve"> </w:t>
      </w:r>
      <w:sdt>
        <w:sdtPr>
          <w:id w:val="993228634"/>
          <w:citation/>
        </w:sdtPr>
        <w:sdtContent>
          <w:r w:rsidR="00E2712F">
            <w:fldChar w:fldCharType="begin"/>
          </w:r>
          <w:r w:rsidR="00E2712F">
            <w:rPr>
              <w:lang w:val="en-US"/>
            </w:rPr>
            <w:instrText xml:space="preserve"> CITATION New1 \l 1033 </w:instrText>
          </w:r>
          <w:r w:rsidR="00E2712F">
            <w:fldChar w:fldCharType="separate"/>
          </w:r>
          <w:r w:rsidR="003C2A94" w:rsidRPr="003C2A94">
            <w:rPr>
              <w:noProof/>
              <w:lang w:val="en-US"/>
            </w:rPr>
            <w:t>(Relic, Digital Performance Monitoring and Management | New Relic, n.d.)</w:t>
          </w:r>
          <w:r w:rsidR="00E2712F">
            <w:fldChar w:fldCharType="end"/>
          </w:r>
        </w:sdtContent>
      </w:sdt>
      <w:r w:rsidR="001D63CA">
        <w:t>. New Relic specialiseert zich in het meten van de uitvoeringen die een applicatie doet en heeft door zijn jaren ervaring, het bestaat immers al sinds 2008, een grote voorsprong op de Performance Monitoring van Firebase</w:t>
      </w:r>
      <w:r w:rsidR="009E109E">
        <w:t>.</w:t>
      </w:r>
      <w:r w:rsidR="009E109E">
        <w:br/>
        <w:t xml:space="preserve">New Relic biedt </w:t>
      </w:r>
      <w:r w:rsidR="00D5071E">
        <w:t>onder andere Application Monitoring en Database Monitoring aan</w:t>
      </w:r>
      <w:r w:rsidR="00CF369B">
        <w:t xml:space="preserve"> om gebruik van te maken </w:t>
      </w:r>
      <w:sdt>
        <w:sdtPr>
          <w:id w:val="-1911218539"/>
          <w:citation/>
        </w:sdtPr>
        <w:sdtContent>
          <w:r w:rsidR="00CF369B">
            <w:fldChar w:fldCharType="begin"/>
          </w:r>
          <w:r w:rsidR="00E2712F">
            <w:rPr>
              <w:lang w:val="en-US"/>
            </w:rPr>
            <w:instrText xml:space="preserve">CITATION New \l 1033 </w:instrText>
          </w:r>
          <w:r w:rsidR="00CF369B">
            <w:fldChar w:fldCharType="separate"/>
          </w:r>
          <w:r w:rsidR="003C2A94" w:rsidRPr="003C2A94">
            <w:rPr>
              <w:noProof/>
              <w:lang w:val="en-US"/>
            </w:rPr>
            <w:t>(Relic, Application Performance Monitoring Tools and Features | New Relic APM, n.d.)</w:t>
          </w:r>
          <w:r w:rsidR="00CF369B">
            <w:fldChar w:fldCharType="end"/>
          </w:r>
        </w:sdtContent>
      </w:sdt>
      <w:r w:rsidR="00CF369B">
        <w:t>.</w:t>
      </w:r>
      <w:r w:rsidR="00D5071E">
        <w:br/>
        <w:t>Eigenschappen van Application Monitoring:</w:t>
      </w:r>
    </w:p>
    <w:p w:rsidR="00D5071E" w:rsidRDefault="00D5071E" w:rsidP="00425035">
      <w:pPr>
        <w:pStyle w:val="ListParagraph"/>
        <w:numPr>
          <w:ilvl w:val="0"/>
          <w:numId w:val="23"/>
        </w:numPr>
      </w:pPr>
      <w:r w:rsidRPr="00D5071E">
        <w:t>Response Time, Throughput en Error rates van web transacties</w:t>
      </w:r>
    </w:p>
    <w:p w:rsidR="00D5071E" w:rsidRDefault="00D5071E" w:rsidP="00425035">
      <w:pPr>
        <w:pStyle w:val="ListParagraph"/>
        <w:numPr>
          <w:ilvl w:val="0"/>
          <w:numId w:val="23"/>
        </w:numPr>
      </w:pPr>
      <w:r w:rsidRPr="00D5071E">
        <w:t>Application Histograms and Percentiles</w:t>
      </w:r>
    </w:p>
    <w:p w:rsidR="00D5071E" w:rsidRDefault="00D5071E" w:rsidP="00425035">
      <w:pPr>
        <w:pStyle w:val="ListParagraph"/>
        <w:numPr>
          <w:ilvl w:val="0"/>
          <w:numId w:val="23"/>
        </w:numPr>
      </w:pPr>
      <w:r w:rsidRPr="00D5071E">
        <w:t>Most Time-Consuming Transactions</w:t>
      </w:r>
    </w:p>
    <w:p w:rsidR="00D5071E" w:rsidRDefault="00D5071E" w:rsidP="00425035">
      <w:pPr>
        <w:pStyle w:val="ListParagraph"/>
        <w:numPr>
          <w:ilvl w:val="0"/>
          <w:numId w:val="23"/>
        </w:numPr>
      </w:pPr>
      <w:r w:rsidRPr="00D5071E">
        <w:t>Performance of External Services (bv. inloggen met facebook)</w:t>
      </w:r>
    </w:p>
    <w:p w:rsidR="00D5071E" w:rsidRDefault="00D5071E" w:rsidP="00425035">
      <w:pPr>
        <w:pStyle w:val="ListParagraph"/>
        <w:numPr>
          <w:ilvl w:val="0"/>
          <w:numId w:val="23"/>
        </w:numPr>
      </w:pPr>
      <w:r w:rsidRPr="00D5071E">
        <w:t>Thread Profile (vergelijkbaar met crash reporting van Firebase maar minder gedetailleerd)</w:t>
      </w:r>
    </w:p>
    <w:p w:rsidR="00D5071E" w:rsidRDefault="00D5071E" w:rsidP="00425035">
      <w:pPr>
        <w:pStyle w:val="ListParagraph"/>
        <w:numPr>
          <w:ilvl w:val="0"/>
          <w:numId w:val="23"/>
        </w:numPr>
      </w:pPr>
      <w:r w:rsidRPr="00D5071E">
        <w:t>Transaction Metrics and Traces</w:t>
      </w:r>
    </w:p>
    <w:p w:rsidR="00D5071E" w:rsidRDefault="00D5071E" w:rsidP="00425035">
      <w:pPr>
        <w:pStyle w:val="ListParagraph"/>
        <w:numPr>
          <w:ilvl w:val="0"/>
          <w:numId w:val="23"/>
        </w:numPr>
      </w:pPr>
      <w:r w:rsidRPr="00D5071E">
        <w:t>Access to Performance Data API (informatie over het ophalen van data)</w:t>
      </w:r>
    </w:p>
    <w:p w:rsidR="00D5071E" w:rsidRDefault="00D5071E" w:rsidP="00425035">
      <w:pPr>
        <w:pStyle w:val="ListParagraph"/>
        <w:numPr>
          <w:ilvl w:val="0"/>
          <w:numId w:val="23"/>
        </w:numPr>
      </w:pPr>
      <w:r w:rsidRPr="00D5071E">
        <w:t>Track Key Business Transactions (</w:t>
      </w:r>
      <w:r>
        <w:t>pro</w:t>
      </w:r>
      <w:r w:rsidRPr="00D5071E">
        <w:t>)</w:t>
      </w:r>
    </w:p>
    <w:p w:rsidR="00D5071E" w:rsidRDefault="00D5071E" w:rsidP="00425035">
      <w:pPr>
        <w:pStyle w:val="ListParagraph"/>
        <w:numPr>
          <w:ilvl w:val="0"/>
          <w:numId w:val="23"/>
        </w:numPr>
      </w:pPr>
      <w:r w:rsidRPr="00D5071E">
        <w:t>Cross Application Tracing (</w:t>
      </w:r>
      <w:r>
        <w:t>pro</w:t>
      </w:r>
      <w:r w:rsidRPr="00D5071E">
        <w:t>)</w:t>
      </w:r>
    </w:p>
    <w:p w:rsidR="00D5071E" w:rsidRDefault="00D5071E" w:rsidP="00425035">
      <w:pPr>
        <w:pStyle w:val="ListParagraph"/>
        <w:numPr>
          <w:ilvl w:val="0"/>
          <w:numId w:val="23"/>
        </w:numPr>
      </w:pPr>
      <w:r w:rsidRPr="00D5071E">
        <w:t>Transaction Breakdown (</w:t>
      </w:r>
      <w:r>
        <w:t>pro</w:t>
      </w:r>
      <w:r w:rsidRPr="00D5071E">
        <w:t>)</w:t>
      </w:r>
    </w:p>
    <w:p w:rsidR="00D5071E" w:rsidRDefault="00D5071E" w:rsidP="00425035">
      <w:pPr>
        <w:pStyle w:val="ListParagraph"/>
        <w:numPr>
          <w:ilvl w:val="0"/>
          <w:numId w:val="23"/>
        </w:numPr>
      </w:pPr>
      <w:r w:rsidRPr="00D5071E">
        <w:t>X-Ray Sessions (</w:t>
      </w:r>
      <w:r>
        <w:t>pro</w:t>
      </w:r>
      <w:r w:rsidRPr="00D5071E">
        <w:t>)</w:t>
      </w:r>
    </w:p>
    <w:p w:rsidR="00D5071E" w:rsidRDefault="00D5071E" w:rsidP="00425035">
      <w:pPr>
        <w:pStyle w:val="ListParagraph"/>
        <w:numPr>
          <w:ilvl w:val="0"/>
          <w:numId w:val="23"/>
        </w:numPr>
      </w:pPr>
      <w:r w:rsidRPr="00D5071E">
        <w:t>Java Virtual Machine Performance Analyser (</w:t>
      </w:r>
      <w:r>
        <w:t>pro</w:t>
      </w:r>
      <w:r w:rsidRPr="00D5071E">
        <w:t>)</w:t>
      </w:r>
    </w:p>
    <w:p w:rsidR="00D5071E" w:rsidRDefault="00D5071E" w:rsidP="00425035">
      <w:pPr>
        <w:pStyle w:val="ListParagraph"/>
        <w:numPr>
          <w:ilvl w:val="0"/>
          <w:numId w:val="23"/>
        </w:numPr>
      </w:pPr>
      <w:r w:rsidRPr="00D5071E">
        <w:t>Service Map (</w:t>
      </w:r>
      <w:r>
        <w:t>pro</w:t>
      </w:r>
      <w:r w:rsidRPr="00D5071E">
        <w:t>)</w:t>
      </w:r>
    </w:p>
    <w:p w:rsidR="00D5071E" w:rsidRDefault="00D5071E" w:rsidP="00425035">
      <w:pPr>
        <w:pStyle w:val="ListParagraph"/>
        <w:numPr>
          <w:ilvl w:val="0"/>
          <w:numId w:val="23"/>
        </w:numPr>
      </w:pPr>
      <w:r w:rsidRPr="00D5071E">
        <w:t>Deployment Analysis, History, Comparis (</w:t>
      </w:r>
      <w:r>
        <w:t>pro</w:t>
      </w:r>
      <w:r w:rsidRPr="00D5071E">
        <w:t>)</w:t>
      </w:r>
    </w:p>
    <w:p w:rsidR="00D5071E" w:rsidRDefault="00D5071E" w:rsidP="00425035">
      <w:r>
        <w:t>Eigenschappen van Database Monitoring:</w:t>
      </w:r>
    </w:p>
    <w:p w:rsidR="00D5071E" w:rsidRDefault="00D5071E" w:rsidP="00425035">
      <w:pPr>
        <w:pStyle w:val="ListParagraph"/>
        <w:numPr>
          <w:ilvl w:val="0"/>
          <w:numId w:val="25"/>
        </w:numPr>
      </w:pPr>
      <w:r w:rsidRPr="00D5071E">
        <w:t>Time Spent in Database Calls</w:t>
      </w:r>
    </w:p>
    <w:p w:rsidR="00D5071E" w:rsidRDefault="00D5071E" w:rsidP="00425035">
      <w:pPr>
        <w:pStyle w:val="ListParagraph"/>
        <w:numPr>
          <w:ilvl w:val="0"/>
          <w:numId w:val="25"/>
        </w:numPr>
      </w:pPr>
      <w:r>
        <w:t>Database Call Response Time and Throughput</w:t>
      </w:r>
    </w:p>
    <w:p w:rsidR="00D5071E" w:rsidRDefault="00D5071E" w:rsidP="00425035">
      <w:pPr>
        <w:pStyle w:val="ListParagraph"/>
        <w:numPr>
          <w:ilvl w:val="0"/>
          <w:numId w:val="25"/>
        </w:numPr>
      </w:pPr>
      <w:r w:rsidRPr="00D5071E">
        <w:lastRenderedPageBreak/>
        <w:t>Slow SQL Report</w:t>
      </w:r>
    </w:p>
    <w:p w:rsidR="00D5071E" w:rsidRDefault="00D5071E" w:rsidP="00425035">
      <w:pPr>
        <w:pStyle w:val="ListParagraph"/>
        <w:numPr>
          <w:ilvl w:val="0"/>
          <w:numId w:val="25"/>
        </w:numPr>
      </w:pPr>
      <w:r w:rsidRPr="00D5071E">
        <w:t>SQL Queary Analysis</w:t>
      </w:r>
    </w:p>
    <w:p w:rsidR="00D5071E" w:rsidRDefault="00D5071E" w:rsidP="00425035">
      <w:pPr>
        <w:pStyle w:val="ListParagraph"/>
        <w:numPr>
          <w:ilvl w:val="0"/>
          <w:numId w:val="25"/>
        </w:numPr>
      </w:pPr>
      <w:r w:rsidRPr="00D5071E">
        <w:t>Filter to a specific database/cache type</w:t>
      </w:r>
    </w:p>
    <w:p w:rsidR="00D5071E" w:rsidRDefault="00D5071E" w:rsidP="00425035">
      <w:pPr>
        <w:pStyle w:val="ListParagraph"/>
        <w:numPr>
          <w:ilvl w:val="0"/>
          <w:numId w:val="25"/>
        </w:numPr>
      </w:pPr>
      <w:r w:rsidRPr="00D5071E">
        <w:t>See and search all database/cache operations</w:t>
      </w:r>
    </w:p>
    <w:p w:rsidR="00495319" w:rsidRDefault="008F2CC7" w:rsidP="00425035">
      <w:r>
        <w:t>New Relic mag dan wel zeer veel aanbieden maar aan een hoge kostprijs. Er is wel nog een onderscheid tussen PRO en ESSENTI</w:t>
      </w:r>
      <w:r w:rsidR="00495319">
        <w:t>AL klanten maar het blijft duur (vanaf $100/maand en loopt vlug op naarmate men meer gedetailleerde rapporten wil).</w:t>
      </w:r>
    </w:p>
    <w:p w:rsidR="001D63CA" w:rsidRDefault="00B84ECC" w:rsidP="0085523C">
      <w:pPr>
        <w:pStyle w:val="Heading2"/>
        <w:numPr>
          <w:ilvl w:val="1"/>
          <w:numId w:val="41"/>
        </w:numPr>
      </w:pPr>
      <w:bookmarkStart w:id="52" w:name="_Toc490594511"/>
      <w:r>
        <w:t>Analytics</w:t>
      </w:r>
      <w:bookmarkEnd w:id="52"/>
    </w:p>
    <w:p w:rsidR="00B84ECC" w:rsidRDefault="00B84ECC" w:rsidP="0085523C">
      <w:pPr>
        <w:pStyle w:val="Heading3"/>
        <w:numPr>
          <w:ilvl w:val="2"/>
          <w:numId w:val="41"/>
        </w:numPr>
      </w:pPr>
      <w:bookmarkStart w:id="53" w:name="_Toc490594512"/>
      <w:r>
        <w:t>Wat houdt het in en hoe werkt het</w:t>
      </w:r>
      <w:bookmarkEnd w:id="53"/>
    </w:p>
    <w:p w:rsidR="007C1CBC" w:rsidRPr="007C1CBC" w:rsidRDefault="008F2CC7" w:rsidP="00425035">
      <w:r>
        <w:t>Application Analytics is een real-time analyse van verzamelde data over het gebruik van de applicatie en zijn gebruikers. Dit is nodig om inzicht te krijgen in het business aspect van de applicatie. Zo kan er ingespeeld worden op trends of kunnen er promoties gegeven worden voor een select aantal of alle gebruikers.</w:t>
      </w:r>
      <w:r w:rsidR="0056725D">
        <w:t xml:space="preserve"> Dit is dus een handige marketing tool.</w:t>
      </w:r>
    </w:p>
    <w:p w:rsidR="00B84ECC" w:rsidRDefault="00246FF4" w:rsidP="0085523C">
      <w:pPr>
        <w:pStyle w:val="Heading3"/>
        <w:numPr>
          <w:ilvl w:val="2"/>
          <w:numId w:val="41"/>
        </w:numPr>
      </w:pPr>
      <w:bookmarkStart w:id="54" w:name="_Toc490594513"/>
      <w:r>
        <w:t>Hoe werd het getest</w:t>
      </w:r>
      <w:bookmarkEnd w:id="54"/>
    </w:p>
    <w:p w:rsidR="0056725D" w:rsidRDefault="00465F4E" w:rsidP="00425035">
      <w:r>
        <w:t xml:space="preserve">Om Firebase Analytics te implementeren </w:t>
      </w:r>
      <w:r w:rsidR="00FD0F32">
        <w:t xml:space="preserve">moet het enkel gecompileerd worden in de applicatie (compile </w:t>
      </w:r>
      <w:r w:rsidR="00FD0F32" w:rsidRPr="00FD0F32">
        <w:t>'com.google.firebase:firebase-core:11.0.2'</w:t>
      </w:r>
      <w:r w:rsidR="00FD0F32">
        <w:t>). Dit geeft automatisch al toegang tot analytische informatie. Voor meer diepgaande informatie kunnen er custom events en audiences aangemaakt worden.</w:t>
      </w:r>
      <w:r w:rsidR="00FD0F32">
        <w:br/>
      </w:r>
      <w:r w:rsidR="00F6425E">
        <w:t>Op volgende afbeelding</w:t>
      </w:r>
      <w:r w:rsidR="00086672">
        <w:t xml:space="preserve"> (screenshot 4.10)</w:t>
      </w:r>
      <w:r w:rsidR="00F6425E">
        <w:t xml:space="preserve"> staan er voorgedefinieerde en zelf gedefinieerde events. Zelf gedefinieerde events werden geprogrammeerd in de applicatie. Dit wordt gedaan door eigen events te loggen, bv. het navigeren naar een nieuw scherm.</w:t>
      </w:r>
    </w:p>
    <w:p w:rsidR="00F6425E" w:rsidRDefault="00F6425E" w:rsidP="00086672">
      <w:pPr>
        <w:pStyle w:val="Geenregelafstand"/>
        <w:jc w:val="center"/>
      </w:pPr>
      <w:r>
        <w:rPr>
          <w:noProof/>
        </w:rPr>
        <w:drawing>
          <wp:inline distT="0" distB="0" distL="0" distR="0">
            <wp:extent cx="6350593" cy="2465222"/>
            <wp:effectExtent l="19050" t="19050" r="12700" b="11430"/>
            <wp:docPr id="24" name="Picture 24" descr="C:\Users\SCHUDDINCK\AppData\Local\Microsoft\Windows\INetCache\Content.Word\Analytics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Analytics_Even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6148" cy="2486788"/>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4.10)</w:t>
      </w:r>
    </w:p>
    <w:p w:rsidR="00F6425E" w:rsidRDefault="00F6425E" w:rsidP="00425035">
      <w:r>
        <w:lastRenderedPageBreak/>
        <w:t>Wat betreft audiences, deze moeten aangemaakt worden in de Firebase Console. Automatisch maakt Firebase 2 audiences aan, nl. All users en Purchasers (</w:t>
      </w:r>
      <w:r w:rsidR="00086672">
        <w:t>screenshot 4.11</w:t>
      </w:r>
      <w:r>
        <w:t>). Er kunnen custom audiences aangemaakt worden door op de knop “New audience” te klikken en daarna te specifiëren door middel van een keuzemenu (</w:t>
      </w:r>
      <w:r w:rsidR="00086672">
        <w:t>screenshot 4.12</w:t>
      </w:r>
      <w:r>
        <w:t>).</w:t>
      </w:r>
    </w:p>
    <w:p w:rsidR="00F6425E" w:rsidRDefault="00F6425E" w:rsidP="00086672">
      <w:pPr>
        <w:pStyle w:val="Geenregelafstand"/>
        <w:jc w:val="center"/>
      </w:pPr>
      <w:r>
        <w:rPr>
          <w:noProof/>
        </w:rPr>
        <w:drawing>
          <wp:inline distT="0" distB="0" distL="0" distR="0">
            <wp:extent cx="5332730" cy="1426210"/>
            <wp:effectExtent l="19050" t="19050" r="20320" b="21590"/>
            <wp:docPr id="25" name="Picture 25" descr="C:\Users\SCHUDDINCK\AppData\Local\Microsoft\Windows\INetCache\Content.Word\Analytics_Audi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Analytics_Audienc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730" cy="1426210"/>
                    </a:xfrm>
                    <a:prstGeom prst="rect">
                      <a:avLst/>
                    </a:prstGeom>
                    <a:noFill/>
                    <a:ln>
                      <a:solidFill>
                        <a:schemeClr val="accent1"/>
                      </a:solidFill>
                    </a:ln>
                  </pic:spPr>
                </pic:pic>
              </a:graphicData>
            </a:graphic>
          </wp:inline>
        </w:drawing>
      </w:r>
    </w:p>
    <w:p w:rsidR="00086672" w:rsidRDefault="00086672" w:rsidP="00086672">
      <w:pPr>
        <w:pStyle w:val="Geenregelafstand"/>
        <w:jc w:val="center"/>
      </w:pPr>
      <w:r>
        <w:t>(screenshot 4.11)</w:t>
      </w:r>
    </w:p>
    <w:p w:rsidR="00F6425E" w:rsidRDefault="00F6425E" w:rsidP="00086672">
      <w:pPr>
        <w:pStyle w:val="Geenregelafstand"/>
        <w:jc w:val="center"/>
      </w:pPr>
      <w:r>
        <w:rPr>
          <w:noProof/>
        </w:rPr>
        <w:drawing>
          <wp:inline distT="0" distB="0" distL="0" distR="0">
            <wp:extent cx="5332730" cy="2019300"/>
            <wp:effectExtent l="19050" t="19050" r="20320" b="19050"/>
            <wp:docPr id="26" name="Picture 26" descr="C:\Users\SCHUDDINCK\AppData\Local\Microsoft\Windows\INetCache\Content.Word\Analytics_NewAud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Analytics_NewAudienc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2730" cy="2019300"/>
                    </a:xfrm>
                    <a:prstGeom prst="rect">
                      <a:avLst/>
                    </a:prstGeom>
                    <a:noFill/>
                    <a:ln>
                      <a:solidFill>
                        <a:schemeClr val="accent1"/>
                      </a:solidFill>
                    </a:ln>
                  </pic:spPr>
                </pic:pic>
              </a:graphicData>
            </a:graphic>
          </wp:inline>
        </w:drawing>
      </w:r>
    </w:p>
    <w:p w:rsidR="00086672" w:rsidRPr="0056725D" w:rsidRDefault="00086672" w:rsidP="00086672">
      <w:pPr>
        <w:pStyle w:val="Geenregelafstand"/>
        <w:jc w:val="center"/>
      </w:pPr>
      <w:r>
        <w:t>(screenshot 4.12)</w:t>
      </w:r>
    </w:p>
    <w:p w:rsidR="00246FF4" w:rsidRDefault="00246FF4" w:rsidP="0085523C">
      <w:pPr>
        <w:pStyle w:val="Heading3"/>
        <w:numPr>
          <w:ilvl w:val="2"/>
          <w:numId w:val="41"/>
        </w:numPr>
      </w:pPr>
      <w:bookmarkStart w:id="55" w:name="_Toc490594514"/>
      <w:r>
        <w:t>Besluit</w:t>
      </w:r>
      <w:bookmarkEnd w:id="55"/>
    </w:p>
    <w:p w:rsidR="004E7C77" w:rsidRDefault="00F6425E" w:rsidP="00425035">
      <w:r>
        <w:t>Analytics aangeboden door</w:t>
      </w:r>
      <w:r w:rsidR="00822143">
        <w:t xml:space="preserve"> Firebase is een zeer uitgebreidde analytische tool en bovendien volledig gratis. Het is gemakkelijk in gebruik om een basis rapport op te stellen, voor een meer diepgaand rapport is enige kennis van analytische informatie natuurlijk vereist.</w:t>
      </w:r>
    </w:p>
    <w:p w:rsidR="00246FF4" w:rsidRDefault="00822143" w:rsidP="00425035">
      <w:r>
        <w:t>Een alternatief voor Firebase Analytics zijn Google Analytics maar hierop is Firebase Analytics gebasee</w:t>
      </w:r>
      <w:r w:rsidR="00FB41A2">
        <w:t xml:space="preserve">rd en Firebase Analytics is over het algemeen </w:t>
      </w:r>
      <w:r>
        <w:t>beter en uitgebreider</w:t>
      </w:r>
      <w:r w:rsidR="00FB41A2">
        <w:t xml:space="preserve"> maar het grootste </w:t>
      </w:r>
      <w:r w:rsidR="00495319">
        <w:t>voordeel van Google Analytics</w:t>
      </w:r>
      <w:r w:rsidR="00FB41A2">
        <w:t xml:space="preserve"> is dat het realtime data toont. Firebase Analytics heeft momenteel nog geen realtime analytische data</w:t>
      </w:r>
      <w:r>
        <w:t xml:space="preserve">. </w:t>
      </w:r>
      <w:r w:rsidR="00AD51B6">
        <w:t>Google Analytics heeft componenten die Firebase Analytics niet heeft maar dit is te betalen</w:t>
      </w:r>
      <w:r w:rsidR="00FB41A2">
        <w:t xml:space="preserve"> ($12 500 / maand)</w:t>
      </w:r>
      <w:r w:rsidR="00AD51B6">
        <w:t>.</w:t>
      </w:r>
      <w:r w:rsidR="009536FD">
        <w:t xml:space="preserve"> (zie bijlage “V</w:t>
      </w:r>
      <w:r w:rsidR="00086672">
        <w:t>ergelijking Firebase Analytics met Google Analytics</w:t>
      </w:r>
      <w:r w:rsidR="009536FD">
        <w:t>"</w:t>
      </w:r>
      <w:r w:rsidR="004E7C77">
        <w:t>)</w:t>
      </w:r>
      <w:r>
        <w:br/>
        <w:t>Een ander alternatief, buiten Google, is de analytische tool AppDynamics</w:t>
      </w:r>
      <w:r w:rsidR="004E7C77">
        <w:t xml:space="preserve"> van Cisco</w:t>
      </w:r>
      <w:r w:rsidR="00AD51B6">
        <w:t>. Ap</w:t>
      </w:r>
      <w:r w:rsidR="004E7C77">
        <w:t xml:space="preserve">pDynamics heeft geen optie om zelf analytische data aan te maken met eigen criteria (zoals events en audiences). AppDynamics is </w:t>
      </w:r>
      <w:r>
        <w:t xml:space="preserve">te betalen terwijl Google </w:t>
      </w:r>
      <w:r w:rsidR="00AD51B6">
        <w:t>Analytics</w:t>
      </w:r>
      <w:r w:rsidR="00495319">
        <w:t xml:space="preserve"> in eerste instantie</w:t>
      </w:r>
      <w:r w:rsidR="00AD51B6">
        <w:t xml:space="preserve"> </w:t>
      </w:r>
      <w:r>
        <w:t xml:space="preserve">gratis gebruikt </w:t>
      </w:r>
      <w:r w:rsidR="00AD51B6">
        <w:t>kan</w:t>
      </w:r>
      <w:r>
        <w:t xml:space="preserve"> worden en </w:t>
      </w:r>
      <w:r w:rsidR="00495319">
        <w:t>bij nood</w:t>
      </w:r>
      <w:r>
        <w:t xml:space="preserve"> aan </w:t>
      </w:r>
      <w:r w:rsidR="004E7C77">
        <w:t xml:space="preserve">nog </w:t>
      </w:r>
      <w:r>
        <w:t xml:space="preserve">meer </w:t>
      </w:r>
      <w:r>
        <w:lastRenderedPageBreak/>
        <w:t xml:space="preserve">informatie </w:t>
      </w:r>
      <w:r w:rsidR="004E7C77">
        <w:t xml:space="preserve">eventueel </w:t>
      </w:r>
      <w:r>
        <w:t>gekozen</w:t>
      </w:r>
      <w:r w:rsidR="00495319">
        <w:t xml:space="preserve"> kan</w:t>
      </w:r>
      <w:r>
        <w:t xml:space="preserve"> worden voor een betalende versie</w:t>
      </w:r>
      <w:r w:rsidR="00495319">
        <w:t>. Firebase Analytics daare</w:t>
      </w:r>
      <w:r w:rsidR="004E7C77">
        <w:t>ntegen is volledig gratis</w:t>
      </w:r>
      <w:r>
        <w:t>.</w:t>
      </w:r>
    </w:p>
    <w:p w:rsidR="00851233" w:rsidRDefault="00851233" w:rsidP="0085523C">
      <w:pPr>
        <w:pStyle w:val="Heading2"/>
        <w:numPr>
          <w:ilvl w:val="1"/>
          <w:numId w:val="41"/>
        </w:numPr>
      </w:pPr>
      <w:bookmarkStart w:id="56" w:name="_Toc490594515"/>
      <w:r>
        <w:t>Remote Config</w:t>
      </w:r>
      <w:bookmarkEnd w:id="56"/>
    </w:p>
    <w:p w:rsidR="00851233" w:rsidRDefault="00851233" w:rsidP="0085523C">
      <w:pPr>
        <w:pStyle w:val="Heading3"/>
        <w:numPr>
          <w:ilvl w:val="2"/>
          <w:numId w:val="41"/>
        </w:numPr>
      </w:pPr>
      <w:bookmarkStart w:id="57" w:name="_Toc490594516"/>
      <w:r>
        <w:t>Wat houdt het in en hoe werkt het</w:t>
      </w:r>
      <w:bookmarkEnd w:id="57"/>
    </w:p>
    <w:p w:rsidR="00851233" w:rsidRPr="00851233" w:rsidRDefault="00851233" w:rsidP="00425035">
      <w:r>
        <w:t xml:space="preserve">Remote config kan men vertalen naar een configuratie </w:t>
      </w:r>
      <w:r w:rsidR="00086E5F">
        <w:t>die van</w:t>
      </w:r>
      <w:r>
        <w:t xml:space="preserve"> op afstand kan worden veranderd. In het geval van Firebase kan men dus configuraties van de applicatie veranderen vanop afstand</w:t>
      </w:r>
      <w:r w:rsidR="00086E5F">
        <w:t xml:space="preserve"> door middel van Firebase Console</w:t>
      </w:r>
      <w:r>
        <w:t>.</w:t>
      </w:r>
      <w:r w:rsidR="00086E5F">
        <w:t xml:space="preserve"> Met andere woorden er zijn geen updates</w:t>
      </w:r>
      <w:r w:rsidR="00C853E9">
        <w:t xml:space="preserve"> van de applicatie</w:t>
      </w:r>
      <w:r w:rsidR="00086E5F">
        <w:t xml:space="preserve"> vereist maar een voorwaarde is wel dat er in de console nieuwe waardes moeten gepubliceerd worden.</w:t>
      </w:r>
    </w:p>
    <w:p w:rsidR="00851233" w:rsidRDefault="00851233" w:rsidP="0085523C">
      <w:pPr>
        <w:pStyle w:val="Heading3"/>
        <w:numPr>
          <w:ilvl w:val="2"/>
          <w:numId w:val="41"/>
        </w:numPr>
      </w:pPr>
      <w:bookmarkStart w:id="58" w:name="_Toc490594517"/>
      <w:r>
        <w:t>Hoe werd het getest</w:t>
      </w:r>
      <w:bookmarkEnd w:id="58"/>
    </w:p>
    <w:p w:rsidR="00086672" w:rsidRDefault="00851233" w:rsidP="00086672">
      <w:r>
        <w:t xml:space="preserve">Om Firebase Remote Config te testen werd er een nieuw scherm </w:t>
      </w:r>
      <w:r w:rsidR="009B58C0">
        <w:t>in de demo applicatie aangemaakt</w:t>
      </w:r>
      <w:r>
        <w:t>. Dit nieuwe scherm heeft enkel een</w:t>
      </w:r>
      <w:r w:rsidR="009B58C0">
        <w:t xml:space="preserve"> achtergrondkleur, die verandert</w:t>
      </w:r>
      <w:r>
        <w:t xml:space="preserve"> naa</w:t>
      </w:r>
      <w:r w:rsidR="00A41F2A">
        <w:t>r</w:t>
      </w:r>
      <w:r>
        <w:t>gelang de waarde die online gepubliceerd</w:t>
      </w:r>
      <w:r w:rsidR="009B58C0">
        <w:t xml:space="preserve"> wordt </w:t>
      </w:r>
      <w:r w:rsidR="00086E5F">
        <w:t>in</w:t>
      </w:r>
      <w:r w:rsidR="009B58C0">
        <w:t xml:space="preserve"> de Remote Config in de Firebase Console</w:t>
      </w:r>
      <w:r>
        <w:t xml:space="preserve">. Als de applicatie geen toegang heeft tot het internet (bv. doordat de gebruiker </w:t>
      </w:r>
      <w:r w:rsidR="009B58C0">
        <w:t xml:space="preserve">de </w:t>
      </w:r>
      <w:r>
        <w:t xml:space="preserve">verbinding met internet heeft afgesloten of simpelweg </w:t>
      </w:r>
      <w:r w:rsidR="00086E5F">
        <w:t>om</w:t>
      </w:r>
      <w:r>
        <w:t>dat er nergens een connectie te bespeuren is) wordt de in-app waarde genomen.</w:t>
      </w:r>
      <w:r w:rsidR="009B58C0">
        <w:br/>
        <w:t>Om te beginnen</w:t>
      </w:r>
      <w:r w:rsidR="00A41F2A">
        <w:t xml:space="preserve"> moet er een nieuw xml-bestand aangemaakt</w:t>
      </w:r>
      <w:r w:rsidR="009B58C0">
        <w:t xml:space="preserve"> worden die de in-app waarde(s) </w:t>
      </w:r>
      <w:r w:rsidR="00A41F2A">
        <w:t>bevat</w:t>
      </w:r>
      <w:r w:rsidR="009B58C0">
        <w:t>(ten)</w:t>
      </w:r>
      <w:r w:rsidR="00A41F2A">
        <w:t xml:space="preserve"> (</w:t>
      </w:r>
      <w:r w:rsidR="00086672">
        <w:t>screenshot 4.13</w:t>
      </w:r>
      <w:r w:rsidR="00A41F2A">
        <w:t>).</w:t>
      </w:r>
    </w:p>
    <w:p w:rsidR="00851233" w:rsidRDefault="00403718" w:rsidP="00086672">
      <w:pPr>
        <w:pStyle w:val="Geenregelafstand"/>
      </w:pPr>
      <w:r>
        <w:rPr>
          <w:noProof/>
        </w:rPr>
        <w:drawing>
          <wp:inline distT="0" distB="0" distL="0" distR="0">
            <wp:extent cx="3372485" cy="1579880"/>
            <wp:effectExtent l="19050" t="19050" r="18415" b="20320"/>
            <wp:docPr id="32" name="Picture 32" descr="C:\Users\SCHUDDINCK\AppData\Local\Microsoft\Windows\INetCache\Content.Word\RemoteConfig_Fil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UDDINCK\AppData\Local\Microsoft\Windows\INetCache\Content.Word\RemoteConfig_FileNam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2485" cy="1579880"/>
                    </a:xfrm>
                    <a:prstGeom prst="rect">
                      <a:avLst/>
                    </a:prstGeom>
                    <a:noFill/>
                    <a:ln>
                      <a:solidFill>
                        <a:schemeClr val="accent1"/>
                      </a:solidFill>
                    </a:ln>
                  </pic:spPr>
                </pic:pic>
              </a:graphicData>
            </a:graphic>
          </wp:inline>
        </w:drawing>
      </w:r>
    </w:p>
    <w:p w:rsidR="00086672" w:rsidRDefault="00086672" w:rsidP="00086672">
      <w:pPr>
        <w:pStyle w:val="Geenregelafstand"/>
      </w:pPr>
      <w:r>
        <w:t>(screenshot 4.13)</w:t>
      </w:r>
    </w:p>
    <w:p w:rsidR="00A41F2A" w:rsidRDefault="00C05FB9" w:rsidP="00425035">
      <w:r>
        <w:t>Dit bestand heeft als naam “remote_config_defaults” gekregen. Dit is belangrijk omdat deze naam gebruikt moet worden tijdens de setup van de remote config in de applicatie (</w:t>
      </w:r>
      <w:r w:rsidR="00086672">
        <w:t>screenshot 4.14</w:t>
      </w:r>
      <w:r>
        <w:t>)</w:t>
      </w:r>
      <w:r w:rsidR="00536A67">
        <w:t xml:space="preserve"> zodat de standaard in-app waardes kunnen gelezen worden.</w:t>
      </w:r>
    </w:p>
    <w:p w:rsidR="00C05FB9" w:rsidRDefault="00C05FB9" w:rsidP="00086672">
      <w:pPr>
        <w:pStyle w:val="Geenregelafstand"/>
      </w:pPr>
      <w:r>
        <w:rPr>
          <w:noProof/>
        </w:rPr>
        <w:drawing>
          <wp:inline distT="0" distB="0" distL="0" distR="0">
            <wp:extent cx="4469765" cy="197485"/>
            <wp:effectExtent l="19050" t="19050" r="26035" b="12065"/>
            <wp:docPr id="29" name="Picture 29" descr="C:\Users\SCHUDDINCK\AppData\Local\Microsoft\Windows\INetCache\Content.Word\RemoteConfig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Fil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9765" cy="197485"/>
                    </a:xfrm>
                    <a:prstGeom prst="rect">
                      <a:avLst/>
                    </a:prstGeom>
                    <a:noFill/>
                    <a:ln>
                      <a:solidFill>
                        <a:schemeClr val="accent1"/>
                      </a:solidFill>
                    </a:ln>
                  </pic:spPr>
                </pic:pic>
              </a:graphicData>
            </a:graphic>
          </wp:inline>
        </w:drawing>
      </w:r>
    </w:p>
    <w:p w:rsidR="00086672" w:rsidRDefault="00086672" w:rsidP="00086672">
      <w:pPr>
        <w:pStyle w:val="Geenregelafstand"/>
      </w:pPr>
      <w:r>
        <w:t>(screenshot 4.14)</w:t>
      </w:r>
    </w:p>
    <w:p w:rsidR="00536A67" w:rsidRDefault="00536A67" w:rsidP="00425035">
      <w:r>
        <w:t>De volgende stap in de</w:t>
      </w:r>
      <w:r w:rsidR="00C05FB9">
        <w:t xml:space="preserve"> setup </w:t>
      </w:r>
      <w:r>
        <w:t>(</w:t>
      </w:r>
      <w:r w:rsidR="002F2D3E">
        <w:t>screenshot 4.15</w:t>
      </w:r>
      <w:r>
        <w:t>) zorgt ervoor dat de</w:t>
      </w:r>
      <w:r w:rsidR="00C05FB9">
        <w:t xml:space="preserve"> applicatie, iedere keer als er naar dit scherm genavigeerd</w:t>
      </w:r>
      <w:r w:rsidR="00403718">
        <w:t xml:space="preserve"> wordt, de gepubliceerde waarde (</w:t>
      </w:r>
      <w:r w:rsidR="002F2D3E">
        <w:t>screenshot 4.16</w:t>
      </w:r>
      <w:r w:rsidR="00403718">
        <w:t>)</w:t>
      </w:r>
      <w:r w:rsidR="00C05FB9">
        <w:t xml:space="preserve"> </w:t>
      </w:r>
      <w:r>
        <w:t>ophaalt</w:t>
      </w:r>
      <w:r w:rsidR="00C05FB9">
        <w:t xml:space="preserve">. </w:t>
      </w:r>
    </w:p>
    <w:p w:rsidR="00536A67" w:rsidRDefault="00536A67" w:rsidP="002F2D3E">
      <w:pPr>
        <w:pStyle w:val="Geenregelafstand"/>
        <w:jc w:val="center"/>
      </w:pPr>
      <w:r>
        <w:rPr>
          <w:noProof/>
        </w:rPr>
        <w:lastRenderedPageBreak/>
        <w:drawing>
          <wp:inline distT="0" distB="0" distL="0" distR="0">
            <wp:extent cx="5332730" cy="1543685"/>
            <wp:effectExtent l="19050" t="19050" r="20320" b="18415"/>
            <wp:docPr id="31" name="Picture 31" descr="C:\Users\SCHUDDINCK\AppData\Local\Microsoft\Windows\INetCache\Content.Word\RemoteConfig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RemoteConfig_Setu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2730" cy="154368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4.15)</w:t>
      </w:r>
    </w:p>
    <w:p w:rsidR="00403718" w:rsidRDefault="00403718" w:rsidP="002F2D3E">
      <w:pPr>
        <w:pStyle w:val="Geenregelafstand"/>
        <w:jc w:val="center"/>
      </w:pPr>
      <w:r>
        <w:rPr>
          <w:noProof/>
        </w:rPr>
        <w:drawing>
          <wp:inline distT="0" distB="0" distL="0" distR="0">
            <wp:extent cx="5340350" cy="680085"/>
            <wp:effectExtent l="19050" t="19050" r="12700" b="24765"/>
            <wp:docPr id="33" name="Picture 33" descr="C:\Users\SCHUDDINCK\AppData\Local\Microsoft\Windows\INetCache\Content.Word\RemoteConfig_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HUDDINCK\AppData\Local\Microsoft\Windows\INetCache\Content.Word\RemoteConfig_Value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0350" cy="68008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4.16)</w:t>
      </w:r>
    </w:p>
    <w:p w:rsidR="00C05FB9" w:rsidRDefault="00C05FB9" w:rsidP="00425035">
      <w:r>
        <w:t xml:space="preserve">Bij succes wordt de </w:t>
      </w:r>
      <w:r w:rsidR="00403718">
        <w:t>gepubliceerde</w:t>
      </w:r>
      <w:r>
        <w:t xml:space="preserve"> waarde gebruikt om de kleur van het scherm </w:t>
      </w:r>
      <w:r w:rsidR="00403718">
        <w:t>in te stellen (naar groen)</w:t>
      </w:r>
      <w:r>
        <w:t xml:space="preserve">, bij een mislukking wordt er gebruik gemaakt van de </w:t>
      </w:r>
      <w:r w:rsidR="009B58C0">
        <w:t>in-app</w:t>
      </w:r>
      <w:r>
        <w:t xml:space="preserve"> waarde</w:t>
      </w:r>
      <w:r w:rsidR="00403718">
        <w:t xml:space="preserve"> zoals vermeld</w:t>
      </w:r>
      <w:r>
        <w:t xml:space="preserve"> in het xml-bestand (remote_config_defaults).</w:t>
      </w:r>
      <w:r w:rsidR="00403718">
        <w:t xml:space="preserve"> In dit geval zal de kleur van het scherm blauw zijn.</w:t>
      </w:r>
      <w:r w:rsidR="000A7D8E">
        <w:br/>
        <w:t xml:space="preserve">Niet te vergeten is dat eens er een parameter aangemaakt of veranderd is </w:t>
      </w:r>
      <w:r w:rsidR="001228D9">
        <w:t>er nog op de “Publish changes” knop gedrukt moet worden.</w:t>
      </w:r>
    </w:p>
    <w:p w:rsidR="001228D9" w:rsidRDefault="009546CB" w:rsidP="00425035">
      <w:r>
        <w:t xml:space="preserve">Op de volgende </w:t>
      </w:r>
      <w:r w:rsidRPr="002F2D3E">
        <w:t>afbeelding</w:t>
      </w:r>
      <w:r w:rsidR="00E066EA" w:rsidRPr="002F2D3E">
        <w:t>en</w:t>
      </w:r>
      <w:r w:rsidR="002F2D3E">
        <w:t xml:space="preserve"> (screenshot 4.17, 4.18 en 4.19)</w:t>
      </w:r>
      <w:r>
        <w:t xml:space="preserve"> is een overzicht van de Remote Config te zien. Geselecteerd is de parameter die de kleur van het scherm in de demoapplicatie definieert nl. groen (#00ff00). Hieraan kan een conditie toegevoegd worden door op “add value for condition” te drukken. Dan kan er een andere waarde gepubliceerd worden voor bv. mensen die zich in Australië bevinden</w:t>
      </w:r>
      <w:r w:rsidR="00E066EA">
        <w:t xml:space="preserve"> en mensen die zich daarbuiten bevinden</w:t>
      </w:r>
      <w:r w:rsidR="00FE74FB">
        <w:t>. Condities moeten zelf aangemaakt worden</w:t>
      </w:r>
      <w:r w:rsidR="00C853E9">
        <w:t xml:space="preserve"> en er kan gekozen worden uit Audiences of User Properties (standaard [enkel land of</w:t>
      </w:r>
      <w:r w:rsidR="00124F2F">
        <w:t xml:space="preserve"> ingestelde taal van het toestel</w:t>
      </w:r>
      <w:r w:rsidR="00C853E9">
        <w:t>]</w:t>
      </w:r>
      <w:r w:rsidR="00124F2F">
        <w:t xml:space="preserve"> </w:t>
      </w:r>
      <w:r w:rsidR="00C853E9">
        <w:t>of zelf aangemaakte) of een combinatie van beide</w:t>
      </w:r>
      <w:r>
        <w:t xml:space="preserve">. </w:t>
      </w:r>
      <w:r w:rsidR="00E066EA">
        <w:t>Er</w:t>
      </w:r>
      <w:r w:rsidR="00FE74FB">
        <w:t xml:space="preserve"> is ook de mogelijkheid om </w:t>
      </w:r>
      <w:r w:rsidR="00E066EA">
        <w:t xml:space="preserve">meerdere condities </w:t>
      </w:r>
      <w:r w:rsidR="00FE74FB">
        <w:t>toe te voegen</w:t>
      </w:r>
      <w:r w:rsidR="00E066EA">
        <w:t xml:space="preserve"> aan</w:t>
      </w:r>
      <w:r w:rsidR="00FE74FB">
        <w:t xml:space="preserve"> </w:t>
      </w:r>
      <w:r w:rsidR="00C853E9">
        <w:t>één parameter</w:t>
      </w:r>
      <w:r w:rsidR="00E066EA">
        <w:t>.</w:t>
      </w:r>
    </w:p>
    <w:p w:rsidR="009546CB" w:rsidRDefault="009546CB" w:rsidP="002F2D3E">
      <w:pPr>
        <w:pStyle w:val="Geenregelafstand"/>
        <w:jc w:val="center"/>
      </w:pPr>
      <w:r>
        <w:rPr>
          <w:noProof/>
        </w:rPr>
        <w:drawing>
          <wp:inline distT="0" distB="0" distL="0" distR="0">
            <wp:extent cx="5332730" cy="1572895"/>
            <wp:effectExtent l="19050" t="19050" r="20320" b="27305"/>
            <wp:docPr id="35" name="Picture 35" descr="C:\Users\SCHUDDINCK\AppData\Local\Microsoft\Windows\INetCache\Content.Word\RemoteConfig_Parame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RemoteConfig_Parameter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2730" cy="157289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4.17)</w:t>
      </w:r>
    </w:p>
    <w:p w:rsidR="009546CB" w:rsidRDefault="009546CB" w:rsidP="002F2D3E">
      <w:pPr>
        <w:pStyle w:val="Geenregelafstand"/>
        <w:jc w:val="center"/>
      </w:pPr>
      <w:r>
        <w:rPr>
          <w:noProof/>
        </w:rPr>
        <w:lastRenderedPageBreak/>
        <w:drawing>
          <wp:inline distT="0" distB="0" distL="0" distR="0">
            <wp:extent cx="5332730" cy="1485265"/>
            <wp:effectExtent l="19050" t="19050" r="20320" b="19685"/>
            <wp:docPr id="34" name="Picture 34" descr="C:\Users\SCHUDDINCK\AppData\Local\Microsoft\Windows\INetCache\Content.Word\RemoteConfig_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UDDINCK\AppData\Local\Microsoft\Windows\INetCache\Content.Word\RemoteConfig_Parame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2730" cy="148526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4.18)</w:t>
      </w:r>
    </w:p>
    <w:p w:rsidR="00FE74FB" w:rsidRDefault="00FE74FB" w:rsidP="002F2D3E">
      <w:pPr>
        <w:pStyle w:val="Geenregelafstand"/>
        <w:jc w:val="center"/>
      </w:pPr>
      <w:r>
        <w:rPr>
          <w:noProof/>
        </w:rPr>
        <w:drawing>
          <wp:inline distT="0" distB="0" distL="0" distR="0">
            <wp:extent cx="5332730" cy="1024255"/>
            <wp:effectExtent l="19050" t="19050" r="20320" b="23495"/>
            <wp:docPr id="36" name="Picture 36" descr="C:\Users\SCHUDDINCK\AppData\Local\Microsoft\Windows\INetCache\Content.Word\RemoteConfig_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UDDINCK\AppData\Local\Microsoft\Windows\INetCache\Content.Word\RemoteConfig_Condi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2730" cy="1024255"/>
                    </a:xfrm>
                    <a:prstGeom prst="rect">
                      <a:avLst/>
                    </a:prstGeom>
                    <a:noFill/>
                    <a:ln>
                      <a:solidFill>
                        <a:schemeClr val="accent1"/>
                      </a:solidFill>
                    </a:ln>
                  </pic:spPr>
                </pic:pic>
              </a:graphicData>
            </a:graphic>
          </wp:inline>
        </w:drawing>
      </w:r>
    </w:p>
    <w:p w:rsidR="002F2D3E" w:rsidRDefault="002F2D3E" w:rsidP="002F2D3E">
      <w:pPr>
        <w:pStyle w:val="Geenregelafstand"/>
        <w:jc w:val="center"/>
      </w:pPr>
      <w:r>
        <w:t>(screenshot 4.19)</w:t>
      </w:r>
    </w:p>
    <w:p w:rsidR="00FE74FB" w:rsidRDefault="00FE74FB" w:rsidP="00425035">
      <w:r>
        <w:t>De laatste stap is natuurlijk om de waardes te publiceren door op de “Publish changes” knop te drukken.</w:t>
      </w:r>
    </w:p>
    <w:tbl>
      <w:tblPr>
        <w:tblStyle w:val="Tabelrappor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3249"/>
        <w:gridCol w:w="3249"/>
        <w:gridCol w:w="3249"/>
      </w:tblGrid>
      <w:tr w:rsidR="006C36CB" w:rsidTr="006C36CB">
        <w:tc>
          <w:tcPr>
            <w:cnfStyle w:val="001000000000" w:firstRow="0" w:lastRow="0" w:firstColumn="1" w:lastColumn="0" w:oddVBand="0" w:evenVBand="0" w:oddHBand="0" w:evenHBand="0" w:firstRowFirstColumn="0" w:firstRowLastColumn="0" w:lastRowFirstColumn="0" w:lastRowLastColumn="0"/>
            <w:tcW w:w="3249" w:type="dxa"/>
          </w:tcPr>
          <w:p w:rsidR="006C36CB" w:rsidRPr="006C36CB" w:rsidRDefault="006C36CB" w:rsidP="006C36CB">
            <w:pPr>
              <w:jc w:val="center"/>
              <w:rPr>
                <w:sz w:val="20"/>
              </w:rPr>
            </w:pPr>
            <w:r w:rsidRPr="006C36CB">
              <w:rPr>
                <w:noProof/>
                <w:sz w:val="20"/>
              </w:rPr>
              <w:drawing>
                <wp:anchor distT="0" distB="0" distL="114300" distR="114300" simplePos="0" relativeHeight="251673600" behindDoc="0" locked="0" layoutInCell="1" allowOverlap="1">
                  <wp:simplePos x="0" y="0"/>
                  <wp:positionH relativeFrom="column">
                    <wp:posOffset>10541</wp:posOffset>
                  </wp:positionH>
                  <wp:positionV relativeFrom="paragraph">
                    <wp:posOffset>37668</wp:posOffset>
                  </wp:positionV>
                  <wp:extent cx="1897639" cy="3034756"/>
                  <wp:effectExtent l="0" t="0" r="7620" b="0"/>
                  <wp:wrapTopAndBottom/>
                  <wp:docPr id="55" name="Picture 55" descr="C:\Users\SCHUDDINCK\AppData\Local\Microsoft\Windows\INetCache\Content.Word\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HUDDINCK\AppData\Local\Microsoft\Windows\INetCache\Content.Word\Screenshot_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7639" cy="3034756"/>
                          </a:xfrm>
                          <a:prstGeom prst="rect">
                            <a:avLst/>
                          </a:prstGeom>
                          <a:noFill/>
                          <a:ln>
                            <a:noFill/>
                          </a:ln>
                        </pic:spPr>
                      </pic:pic>
                    </a:graphicData>
                  </a:graphic>
                </wp:anchor>
              </w:drawing>
            </w:r>
            <w:r w:rsidRPr="006C36CB">
              <w:rPr>
                <w:sz w:val="20"/>
              </w:rPr>
              <w:t>Hoofdscherm waar later op “Remote Config”-knop gedrukt wordt</w:t>
            </w:r>
          </w:p>
        </w:tc>
        <w:tc>
          <w:tcPr>
            <w:tcW w:w="3249" w:type="dxa"/>
          </w:tcPr>
          <w:p w:rsidR="006C36CB" w:rsidRPr="006C36CB" w:rsidRDefault="006C36CB" w:rsidP="00425035">
            <w:pPr>
              <w:cnfStyle w:val="000000000000" w:firstRow="0" w:lastRow="0" w:firstColumn="0" w:lastColumn="0" w:oddVBand="0" w:evenVBand="0" w:oddHBand="0" w:evenHBand="0" w:firstRowFirstColumn="0" w:firstRowLastColumn="0" w:lastRowFirstColumn="0" w:lastRowLastColumn="0"/>
              <w:rPr>
                <w:sz w:val="20"/>
              </w:rPr>
            </w:pPr>
            <w:r w:rsidRPr="006C36CB">
              <w:rPr>
                <w:noProof/>
                <w:sz w:val="20"/>
              </w:rPr>
              <w:drawing>
                <wp:anchor distT="0" distB="0" distL="114300" distR="114300" simplePos="0" relativeHeight="251674624" behindDoc="0" locked="0" layoutInCell="1" allowOverlap="1">
                  <wp:simplePos x="0" y="0"/>
                  <wp:positionH relativeFrom="column">
                    <wp:posOffset>47523</wp:posOffset>
                  </wp:positionH>
                  <wp:positionV relativeFrom="paragraph">
                    <wp:posOffset>37668</wp:posOffset>
                  </wp:positionV>
                  <wp:extent cx="1819363" cy="3034665"/>
                  <wp:effectExtent l="0" t="0" r="9525" b="0"/>
                  <wp:wrapTopAndBottom/>
                  <wp:docPr id="56" name="Picture 56" descr="C:\Users\SCHUDDINCK\AppData\Local\Microsoft\Windows\INetCache\Content.Word\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HUDDINCK\AppData\Local\Microsoft\Windows\INetCache\Content.Word\Screenshot_1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9363" cy="3034665"/>
                          </a:xfrm>
                          <a:prstGeom prst="rect">
                            <a:avLst/>
                          </a:prstGeom>
                          <a:noFill/>
                          <a:ln>
                            <a:noFill/>
                          </a:ln>
                        </pic:spPr>
                      </pic:pic>
                    </a:graphicData>
                  </a:graphic>
                </wp:anchor>
              </w:drawing>
            </w:r>
            <w:r w:rsidRPr="006C36CB">
              <w:rPr>
                <w:sz w:val="20"/>
              </w:rPr>
              <w:t>Op dit scherm wordt de in-app waarde van de kleur</w:t>
            </w:r>
            <w:r>
              <w:rPr>
                <w:sz w:val="20"/>
              </w:rPr>
              <w:t xml:space="preserve"> (blauw)</w:t>
            </w:r>
            <w:r w:rsidRPr="006C36CB">
              <w:rPr>
                <w:sz w:val="20"/>
              </w:rPr>
              <w:t xml:space="preserve"> van het scherm getoond omdat er geen verbinding is met internet</w:t>
            </w:r>
          </w:p>
        </w:tc>
        <w:tc>
          <w:tcPr>
            <w:tcW w:w="3249" w:type="dxa"/>
          </w:tcPr>
          <w:p w:rsidR="006C36CB" w:rsidRPr="006C36CB" w:rsidRDefault="006C36CB" w:rsidP="00425035">
            <w:pPr>
              <w:cnfStyle w:val="000000000000" w:firstRow="0" w:lastRow="0" w:firstColumn="0" w:lastColumn="0" w:oddVBand="0" w:evenVBand="0" w:oddHBand="0" w:evenHBand="0" w:firstRowFirstColumn="0" w:firstRowLastColumn="0" w:lastRowFirstColumn="0" w:lastRowLastColumn="0"/>
              <w:rPr>
                <w:sz w:val="20"/>
              </w:rPr>
            </w:pPr>
            <w:r w:rsidRPr="006C36CB">
              <w:rPr>
                <w:noProof/>
                <w:sz w:val="20"/>
              </w:rPr>
              <w:drawing>
                <wp:anchor distT="0" distB="0" distL="114300" distR="114300" simplePos="0" relativeHeight="251675648" behindDoc="0" locked="0" layoutInCell="1" allowOverlap="1">
                  <wp:simplePos x="0" y="0"/>
                  <wp:positionH relativeFrom="column">
                    <wp:posOffset>57150</wp:posOffset>
                  </wp:positionH>
                  <wp:positionV relativeFrom="paragraph">
                    <wp:posOffset>37668</wp:posOffset>
                  </wp:positionV>
                  <wp:extent cx="1810953" cy="3020637"/>
                  <wp:effectExtent l="0" t="0" r="0" b="8890"/>
                  <wp:wrapTopAndBottom/>
                  <wp:docPr id="57" name="Picture 57" descr="C:\Users\SCHUDDINCK\AppData\Local\Microsoft\Windows\INetCache\Content.Word\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HUDDINCK\AppData\Local\Microsoft\Windows\INetCache\Content.Word\Screenshot_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0953" cy="3020637"/>
                          </a:xfrm>
                          <a:prstGeom prst="rect">
                            <a:avLst/>
                          </a:prstGeom>
                          <a:noFill/>
                          <a:ln>
                            <a:noFill/>
                          </a:ln>
                        </pic:spPr>
                      </pic:pic>
                    </a:graphicData>
                  </a:graphic>
                </wp:anchor>
              </w:drawing>
            </w:r>
            <w:r w:rsidRPr="006C36CB">
              <w:rPr>
                <w:sz w:val="20"/>
              </w:rPr>
              <w:t>Als men terug navigeert naar het hoofdscherm vervolgens connectie met het internet toelaat en dan weer navigeert naar het scherm dat remote config gebruikt, wordt de online waarde opgehaald en is het scherm groen</w:t>
            </w:r>
          </w:p>
        </w:tc>
      </w:tr>
    </w:tbl>
    <w:p w:rsidR="00AD5B86" w:rsidRDefault="00AD5B86" w:rsidP="00425035"/>
    <w:p w:rsidR="00851233" w:rsidRDefault="00851233" w:rsidP="0085523C">
      <w:pPr>
        <w:pStyle w:val="Heading3"/>
        <w:numPr>
          <w:ilvl w:val="2"/>
          <w:numId w:val="41"/>
        </w:numPr>
      </w:pPr>
      <w:bookmarkStart w:id="59" w:name="_Toc490594518"/>
      <w:r>
        <w:lastRenderedPageBreak/>
        <w:t>Besluit</w:t>
      </w:r>
      <w:bookmarkEnd w:id="59"/>
    </w:p>
    <w:p w:rsidR="00FF31A6" w:rsidRPr="00851233" w:rsidRDefault="00FB61E3" w:rsidP="00425035">
      <w:r>
        <w:t xml:space="preserve">Remote configuration voor applicaties </w:t>
      </w:r>
      <w:r w:rsidR="00796358">
        <w:t xml:space="preserve">is een component </w:t>
      </w:r>
      <w:r w:rsidR="00124F2F">
        <w:t>uniek aan</w:t>
      </w:r>
      <w:r w:rsidR="00796358">
        <w:t xml:space="preserve"> Firebase en </w:t>
      </w:r>
      <w:r w:rsidR="00124F2F">
        <w:t>bovendien</w:t>
      </w:r>
      <w:r w:rsidR="00796358">
        <w:t xml:space="preserve"> een zeer handige tool. Zo kan de ontwikkelaar van een applicatie bepaalde waarden online publiceren zodat de app voor ieder doelpubliek er anders uitziet en zelfs</w:t>
      </w:r>
      <w:r w:rsidR="00124F2F">
        <w:t xml:space="preserve"> een</w:t>
      </w:r>
      <w:r w:rsidR="00796358">
        <w:t xml:space="preserve"> ander</w:t>
      </w:r>
      <w:r w:rsidR="00FF31A6">
        <w:t xml:space="preserve"> gedrag </w:t>
      </w:r>
      <w:r w:rsidR="004216D5">
        <w:t>kan vertonen</w:t>
      </w:r>
      <w:r w:rsidR="00FF31A6">
        <w:t>.</w:t>
      </w:r>
      <w:r w:rsidR="004216D5">
        <w:br/>
        <w:t xml:space="preserve">Bij de test met de achtergrondkleur van het scherm bleek dat bij het eerste gebruik van de applicatie de standaard in-app kleur getoond werd, nl. blauw, om daarna de gepubliceerde waarde, nl. groen, te tonen. Bij volgend gebruik </w:t>
      </w:r>
      <w:r w:rsidR="00DE4B4A">
        <w:t>met of zonder internetconnectie zal de kleur groen direct getoond worden zelf</w:t>
      </w:r>
      <w:r w:rsidR="0083391C">
        <w:t>s</w:t>
      </w:r>
      <w:r w:rsidR="006722D0">
        <w:t xml:space="preserve"> als</w:t>
      </w:r>
      <w:r w:rsidR="00DE4B4A">
        <w:t xml:space="preserve"> de smartphone heropgestart wordt</w:t>
      </w:r>
      <w:r w:rsidR="003D1F94">
        <w:t xml:space="preserve"> of </w:t>
      </w:r>
      <w:r w:rsidR="006722D0">
        <w:t>de</w:t>
      </w:r>
      <w:r w:rsidR="003D1F94">
        <w:t xml:space="preserve"> cache geleegd wordt</w:t>
      </w:r>
      <w:r w:rsidR="00DE4B4A">
        <w:t>.</w:t>
      </w:r>
      <w:r w:rsidR="00FF31A6">
        <w:br/>
      </w:r>
    </w:p>
    <w:p w:rsidR="004E7C77" w:rsidRDefault="0010294B" w:rsidP="0085523C">
      <w:pPr>
        <w:pStyle w:val="Heading2"/>
        <w:numPr>
          <w:ilvl w:val="1"/>
          <w:numId w:val="41"/>
        </w:numPr>
      </w:pPr>
      <w:bookmarkStart w:id="60" w:name="_Toc490594519"/>
      <w:r>
        <w:t>Conclusie Proof-of-Concept</w:t>
      </w:r>
      <w:bookmarkEnd w:id="60"/>
    </w:p>
    <w:p w:rsidR="0010294B" w:rsidRDefault="0010294B" w:rsidP="00425035">
      <w:r>
        <w:t>Het maken van een Proof-of-Concept voor deze bachelorproef ging vrij vlot. Een eerste vereiste was het nodige opzoeken op Google Firebase, alles lezen en introductiefilmpjes beluisteren. Dit gaf al heel wat inzicht in de werking van Firebase en heeft geholpen bij de beslissing welke componenten in de demo applicatie zouden opgenomen worden.</w:t>
      </w:r>
      <w:r>
        <w:br/>
        <w:t>De volgende stap was het effectief uitwerken van een Proof-of-Concept. Hiervoor werd een demo applicatie gemaakt om de verschillende gekozen componenten uit te testen. Met behulp van de documentatie op de site van Google Firebase met daarin duidelijke voorbeelden van hoe de code gestructureerd moet worden werd het programmeren heel gemakkelijk gemaakt voor elk niveau van applicatie ontwikkelaar.</w:t>
      </w:r>
    </w:p>
    <w:p w:rsidR="0010294B" w:rsidRDefault="00BE4E17" w:rsidP="00425035">
      <w:r>
        <w:t>De site van Goo</w:t>
      </w:r>
      <w:r w:rsidR="00974802">
        <w:t>g</w:t>
      </w:r>
      <w:r>
        <w:t>le Firebase is heel overzichtelijk, duidelijk en gebruiksvriendelijk. Dit maakt het gemakkelijk om componenten in de applicatie te implementeren.</w:t>
      </w:r>
      <w:r>
        <w:br/>
        <w:t xml:space="preserve">De tijdspanne om de componenten (Realtime database, authentication, crash reporting, performance monitoring, notifications en analytics) </w:t>
      </w:r>
      <w:r w:rsidR="00D03AD0">
        <w:t>te concretiseren kwam neer op een aantal werkdagen (ongeveer drie tot vier dagen). Wat het meeste tijd vergde was het gebruik opstellen van de realtime database en de authentication, specifiek de connectie met facebook.</w:t>
      </w:r>
    </w:p>
    <w:p w:rsidR="001E6909" w:rsidRDefault="001E6909" w:rsidP="00425035">
      <w:r>
        <w:t>De wachttijd alvorens bepaalde componenten beschikbaar gesteld waren kon oplopen tot twee à drie uur. Bijvoorbeeld bij het aanmaken van topics voor notifications duurde het ongeveer twee tot drie uur alvorens het topic in de console aangemaakt was om notifications naar te versturen.</w:t>
      </w:r>
      <w:r w:rsidR="007C5CA3">
        <w:br/>
        <w:t>Tijdens het wachten op het beschikbaar gesteld worden van bepaalde componenten, is het altijd mogelijk om al te beginnen werken aan de volgende component.</w:t>
      </w:r>
      <w:r w:rsidR="007C5CA3">
        <w:br/>
        <w:t>Elke component werkt op zich maar kan ook samenwerken met andere component</w:t>
      </w:r>
      <w:r w:rsidR="00B12557">
        <w:t>en</w:t>
      </w:r>
      <w:r w:rsidR="007C5CA3">
        <w:t xml:space="preserve"> </w:t>
      </w:r>
      <w:r w:rsidR="007C5CA3">
        <w:lastRenderedPageBreak/>
        <w:t>mits deze geïmplementeerd zijn. Bijvoorbeeld Firebase Analytics in combinatie met notifications.</w:t>
      </w:r>
    </w:p>
    <w:p w:rsidR="0085523C" w:rsidRDefault="0085523C">
      <w:r>
        <w:br w:type="page"/>
      </w:r>
    </w:p>
    <w:p w:rsidR="009436F4" w:rsidRDefault="00692114" w:rsidP="0085523C">
      <w:pPr>
        <w:pStyle w:val="Heading1"/>
        <w:numPr>
          <w:ilvl w:val="0"/>
          <w:numId w:val="41"/>
        </w:numPr>
      </w:pPr>
      <w:bookmarkStart w:id="61" w:name="_Toc490594520"/>
      <w:r>
        <w:lastRenderedPageBreak/>
        <w:t>Het schrijv</w:t>
      </w:r>
      <w:r w:rsidR="0085523C">
        <w:t xml:space="preserve">en van applicatie met en zonder </w:t>
      </w:r>
      <w:r>
        <w:t>Firebase</w:t>
      </w:r>
      <w:bookmarkEnd w:id="61"/>
    </w:p>
    <w:p w:rsidR="00ED111C" w:rsidRDefault="00974802" w:rsidP="00425035">
      <w:r>
        <w:t xml:space="preserve">Zoals met alle systemen zijn er voor- en nadelen verbonden aan het schrijven van een applicatie </w:t>
      </w:r>
      <w:r w:rsidR="00ED111C">
        <w:t xml:space="preserve">zowel </w:t>
      </w:r>
      <w:r>
        <w:t xml:space="preserve">met gebruik van Firebase </w:t>
      </w:r>
      <w:r w:rsidR="00ED111C">
        <w:t>als zonder.</w:t>
      </w:r>
      <w:r w:rsidR="00EC3478">
        <w:br/>
      </w:r>
      <w:r w:rsidR="00ED111C">
        <w:t>Het grootste voordeel van Firebase is dat een beginnend ontwikkelaar meteen aan de slag kan</w:t>
      </w:r>
      <w:r w:rsidR="00EC3478">
        <w:t xml:space="preserve"> en dit zonder dat het éé</w:t>
      </w:r>
      <w:r w:rsidR="00ED111C">
        <w:t>n cent kost. Bewijs hiervan is de proof-of-concept</w:t>
      </w:r>
      <w:r w:rsidR="00EC3478">
        <w:t>.</w:t>
      </w:r>
      <w:r w:rsidR="00EC3478">
        <w:br/>
      </w:r>
      <w:r w:rsidR="00ED111C">
        <w:t xml:space="preserve">Het schrijven van een applicatie zonder Firebase vergt enerzijds meer ervaring en anderzijds zijn er </w:t>
      </w:r>
      <w:r w:rsidR="00727B86">
        <w:t xml:space="preserve">ook heel wat </w:t>
      </w:r>
      <w:r w:rsidR="00ED111C">
        <w:t>kosten aan verbonden.</w:t>
      </w:r>
    </w:p>
    <w:p w:rsidR="001D4C7E" w:rsidRDefault="0085523C" w:rsidP="00425035">
      <w:pPr>
        <w:pStyle w:val="Heading2"/>
      </w:pPr>
      <w:bookmarkStart w:id="62" w:name="_Toc490594521"/>
      <w:r>
        <w:t xml:space="preserve">5.1. </w:t>
      </w:r>
      <w:r w:rsidR="001D4C7E">
        <w:t>Voordelen</w:t>
      </w:r>
      <w:bookmarkEnd w:id="62"/>
    </w:p>
    <w:p w:rsidR="001D4C7E" w:rsidRDefault="0085523C" w:rsidP="00425035">
      <w:pPr>
        <w:pStyle w:val="Heading3"/>
      </w:pPr>
      <w:bookmarkStart w:id="63" w:name="_Toc490594522"/>
      <w:r>
        <w:t xml:space="preserve">5.1.1. </w:t>
      </w:r>
      <w:r w:rsidR="001D4C7E">
        <w:t>Met Firebase:</w:t>
      </w:r>
      <w:bookmarkEnd w:id="63"/>
    </w:p>
    <w:p w:rsidR="00311363" w:rsidRDefault="001D4C7E" w:rsidP="00425035">
      <w:pPr>
        <w:pStyle w:val="ListParagraph"/>
        <w:numPr>
          <w:ilvl w:val="0"/>
          <w:numId w:val="26"/>
        </w:numPr>
      </w:pPr>
      <w:r>
        <w:t>Alle</w:t>
      </w:r>
      <w:r w:rsidR="00ED111C">
        <w:t xml:space="preserve"> c</w:t>
      </w:r>
      <w:r w:rsidR="006722D0">
        <w:t>omponenten zijn verzameld onder één</w:t>
      </w:r>
      <w:r w:rsidR="00ED111C">
        <w:t xml:space="preserve"> dak, zowel </w:t>
      </w:r>
      <w:r w:rsidR="00311363">
        <w:t>qua ontwikkelen als wat het groeipotentieel</w:t>
      </w:r>
      <w:r w:rsidR="00DF0EBE">
        <w:t xml:space="preserve"> en marketing</w:t>
      </w:r>
      <w:r w:rsidR="00311363">
        <w:t xml:space="preserve"> betreft.</w:t>
      </w:r>
    </w:p>
    <w:p w:rsidR="00311363" w:rsidRDefault="00311363" w:rsidP="00425035">
      <w:pPr>
        <w:pStyle w:val="ListParagraph"/>
        <w:numPr>
          <w:ilvl w:val="0"/>
          <w:numId w:val="26"/>
        </w:numPr>
      </w:pPr>
      <w:r>
        <w:t>Iedere component is duidelijk en overzichtelijk gedocumenteerd. Hij bevat een korte en meer gedetailleerde uitleg in de vorm van geschreven documenten en via korte videofilmpjes.</w:t>
      </w:r>
    </w:p>
    <w:p w:rsidR="000E1621" w:rsidRDefault="00904D3C" w:rsidP="00425035">
      <w:pPr>
        <w:pStyle w:val="ListParagraph"/>
        <w:numPr>
          <w:ilvl w:val="0"/>
          <w:numId w:val="26"/>
        </w:numPr>
      </w:pPr>
      <w:r>
        <w:t>Bij elke</w:t>
      </w:r>
      <w:r w:rsidR="00311363">
        <w:t xml:space="preserve"> component wordt vermeld voor welke platformen deze kan gebruikt worden, nl. iOS, Android,</w:t>
      </w:r>
      <w:r w:rsidR="000E1621">
        <w:t xml:space="preserve"> C++, web en Unity.</w:t>
      </w:r>
      <w:r w:rsidR="000E1621" w:rsidRPr="000E1621">
        <w:t xml:space="preserve"> </w:t>
      </w:r>
    </w:p>
    <w:p w:rsidR="000E1621" w:rsidRDefault="000E1621" w:rsidP="00425035">
      <w:pPr>
        <w:pStyle w:val="ListParagraph"/>
        <w:numPr>
          <w:ilvl w:val="0"/>
          <w:numId w:val="26"/>
        </w:numPr>
      </w:pPr>
      <w:r>
        <w:t>Er moet geen back-end</w:t>
      </w:r>
      <w:r w:rsidR="00215677">
        <w:t xml:space="preserve"> code</w:t>
      </w:r>
      <w:r>
        <w:t xml:space="preserve"> geschreven worden</w:t>
      </w:r>
      <w:r w:rsidR="00215677">
        <w:t xml:space="preserve"> voor de databank, dit bespaart enorm </w:t>
      </w:r>
      <w:r w:rsidR="006722D0">
        <w:t xml:space="preserve">veel tijd voor ontwikkelaars en </w:t>
      </w:r>
      <w:r w:rsidR="007430B0">
        <w:t xml:space="preserve">bijgevolg </w:t>
      </w:r>
      <w:r w:rsidR="006722D0">
        <w:t xml:space="preserve">kosten </w:t>
      </w:r>
      <w:r w:rsidR="007430B0">
        <w:t>voor de klant</w:t>
      </w:r>
      <w:r>
        <w:t>.</w:t>
      </w:r>
    </w:p>
    <w:p w:rsidR="000E1621" w:rsidRDefault="000E1621" w:rsidP="00425035">
      <w:pPr>
        <w:pStyle w:val="ListParagraph"/>
        <w:numPr>
          <w:ilvl w:val="0"/>
          <w:numId w:val="26"/>
        </w:numPr>
      </w:pPr>
      <w:r>
        <w:t>Er wordt gebruik gemaakt van ingebouwde autorisaties</w:t>
      </w:r>
      <w:r w:rsidR="00215677">
        <w:t>, er moet geen code geschreven worden om de wachtwoorden te beveiligen (hashen)</w:t>
      </w:r>
      <w:r>
        <w:t>.</w:t>
      </w:r>
    </w:p>
    <w:p w:rsidR="000E1621" w:rsidRDefault="00EC3478" w:rsidP="00425035">
      <w:pPr>
        <w:pStyle w:val="ListParagraph"/>
        <w:numPr>
          <w:ilvl w:val="0"/>
          <w:numId w:val="26"/>
        </w:numPr>
      </w:pPr>
      <w:r>
        <w:t>Er is een test lab voor Android voorzien, dit betekent dat er geen verschillende toestellen die op Android draaien aangekocht moeten worden om de applicatie te testen.</w:t>
      </w:r>
    </w:p>
    <w:p w:rsidR="000E1621" w:rsidRDefault="000E1621" w:rsidP="00425035">
      <w:pPr>
        <w:pStyle w:val="ListParagraph"/>
        <w:numPr>
          <w:ilvl w:val="0"/>
          <w:numId w:val="26"/>
        </w:numPr>
      </w:pPr>
      <w:r>
        <w:t>Applicaties die gebruik maken van Firebase zijn cloud hosted, m.a.w. men hoeft ze niet zelf te beheren.</w:t>
      </w:r>
    </w:p>
    <w:p w:rsidR="001D4C7E" w:rsidRDefault="00EC3478" w:rsidP="00425035">
      <w:pPr>
        <w:pStyle w:val="ListParagraph"/>
        <w:numPr>
          <w:ilvl w:val="0"/>
          <w:numId w:val="26"/>
        </w:numPr>
      </w:pPr>
      <w:r>
        <w:t>Marketing wordt vergemakkelijkt door gebruik van Firebase Analytics.</w:t>
      </w:r>
    </w:p>
    <w:p w:rsidR="007430B0" w:rsidRDefault="007430B0" w:rsidP="00425035">
      <w:pPr>
        <w:pStyle w:val="ListParagraph"/>
        <w:numPr>
          <w:ilvl w:val="0"/>
          <w:numId w:val="26"/>
        </w:numPr>
      </w:pPr>
      <w:r>
        <w:t>Het adverteren van applicaties (naast de klassieke reclamecampagnes zoals televisie, kranten, affiches en dergelijke) kan nu ook gebeuren door middel van dynamic links. Zo kunnen vrienden elkaar aansporen via de app zelf om applicaties te downloaden en te gebruiken.</w:t>
      </w:r>
      <w:r>
        <w:br/>
        <w:t xml:space="preserve">Bovendien is er nog App Indexing om de applicatie te doen stijgen in de Google Search </w:t>
      </w:r>
      <w:r w:rsidR="00904D3C">
        <w:t>ranking.</w:t>
      </w:r>
    </w:p>
    <w:p w:rsidR="007430B0" w:rsidRDefault="00904D3C" w:rsidP="00425035">
      <w:pPr>
        <w:pStyle w:val="ListParagraph"/>
        <w:numPr>
          <w:ilvl w:val="0"/>
          <w:numId w:val="26"/>
        </w:numPr>
      </w:pPr>
      <w:r>
        <w:t>Code die tot de kern van de applicatie behoort en vatbaar is tot reverse engineering kan in de cloud opgeslagen worden zodat deze daartegen behoed is.</w:t>
      </w:r>
    </w:p>
    <w:p w:rsidR="00904D3C" w:rsidRDefault="00904D3C" w:rsidP="00425035">
      <w:pPr>
        <w:pStyle w:val="ListParagraph"/>
        <w:numPr>
          <w:ilvl w:val="0"/>
          <w:numId w:val="26"/>
        </w:numPr>
      </w:pPr>
      <w:r>
        <w:lastRenderedPageBreak/>
        <w:t>Het gedrag en uitzicht van de applicatie kan aangepast worden door middel van Remote Config zodat verschillende groepen van gebruikers zich kunnen bedienen van een bij hen passende applicatie.</w:t>
      </w:r>
    </w:p>
    <w:p w:rsidR="00904D3C" w:rsidRDefault="00904D3C" w:rsidP="00425035">
      <w:pPr>
        <w:pStyle w:val="ListParagraph"/>
        <w:numPr>
          <w:ilvl w:val="0"/>
          <w:numId w:val="26"/>
        </w:numPr>
      </w:pPr>
      <w:r>
        <w:t>Remote Config zorgt er ook voor dat ingeslopen fouten gemakkelijk kunnen gecorrigeerd worden zonder daarvoor een update uit te moeten brengen.</w:t>
      </w:r>
    </w:p>
    <w:p w:rsidR="00904D3C" w:rsidRDefault="00904D3C" w:rsidP="00425035">
      <w:pPr>
        <w:pStyle w:val="ListParagraph"/>
        <w:numPr>
          <w:ilvl w:val="0"/>
          <w:numId w:val="26"/>
        </w:numPr>
      </w:pPr>
      <w:r>
        <w:t>Er zijn 3 tariefplannen, een gratis (Spark), een vast maandelijks bedrag van $25 (Flame) en een Pay-as-you-go (Blaz</w:t>
      </w:r>
      <w:r w:rsidR="009D7085">
        <w:t>e). Het laatste kan men zelf berekent met behulp van de Blaze Plan Calculator (</w:t>
      </w:r>
      <w:r w:rsidR="002F2D3E">
        <w:t>screenshot 5.1</w:t>
      </w:r>
      <w:r w:rsidR="009D7085">
        <w:t>) zodat er geen verborgen kosten zijn.</w:t>
      </w:r>
      <w:r w:rsidR="009D7085">
        <w:rPr>
          <w:noProof/>
        </w:rPr>
        <w:drawing>
          <wp:inline distT="0" distB="0" distL="0" distR="0" wp14:anchorId="6DB1458D" wp14:editId="44C61248">
            <wp:extent cx="5332730" cy="1294765"/>
            <wp:effectExtent l="19050" t="19050" r="20320" b="19685"/>
            <wp:docPr id="28" name="Picture 28" descr="C:\Users\SCHUDDINCK\AppData\Local\Microsoft\Windows\INetCache\Content.Word\Pricing_Blaze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HUDDINCK\AppData\Local\Microsoft\Windows\INetCache\Content.Word\Pricing_BlazeCal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2730" cy="1294765"/>
                    </a:xfrm>
                    <a:prstGeom prst="rect">
                      <a:avLst/>
                    </a:prstGeom>
                    <a:noFill/>
                    <a:ln>
                      <a:solidFill>
                        <a:schemeClr val="accent1"/>
                      </a:solidFill>
                    </a:ln>
                  </pic:spPr>
                </pic:pic>
              </a:graphicData>
            </a:graphic>
          </wp:inline>
        </w:drawing>
      </w:r>
      <w:r w:rsidR="002F2D3E">
        <w:t xml:space="preserve"> </w:t>
      </w:r>
      <w:r w:rsidR="002F2D3E" w:rsidRPr="002F2D3E">
        <w:rPr>
          <w:rStyle w:val="Tekensvoorgeenregelafstand"/>
          <w:sz w:val="20"/>
        </w:rPr>
        <w:t>(screenshot 5.1)</w:t>
      </w:r>
    </w:p>
    <w:p w:rsidR="00B23467" w:rsidRDefault="00B23467" w:rsidP="00425035">
      <w:pPr>
        <w:pStyle w:val="ListParagraph"/>
        <w:numPr>
          <w:ilvl w:val="0"/>
          <w:numId w:val="26"/>
        </w:numPr>
      </w:pPr>
      <w:r>
        <w:t>Het gratis plan is perfect voorzien om de app uit te testen bij een klein publiek (maximaal 100 actieve gebruikers) zodat er geen extra kosten zijn tijdens het ontwikkelen van de applicatie. Eens de applicatie op de markt wordt uitgebracht is er natuurlijk de mogelijkheid om te upgraden naar één van de twee andere pakketten (Flame of Blaze).</w:t>
      </w:r>
    </w:p>
    <w:p w:rsidR="00B23467" w:rsidRPr="001D4C7E" w:rsidRDefault="009D7085" w:rsidP="00425035">
      <w:pPr>
        <w:pStyle w:val="ListParagraph"/>
        <w:numPr>
          <w:ilvl w:val="0"/>
          <w:numId w:val="26"/>
        </w:numPr>
      </w:pPr>
      <w:r>
        <w:t>Firebase bestaat al sinds 2011 maar is overgenomen door Google en hernieuwt met een heleboel handige componenten. Aangezien het nog maar net gelanceerd is door Google mogen we ons verwachten aan nieuwe componenten of uitbreidingen.</w:t>
      </w:r>
    </w:p>
    <w:p w:rsidR="001D4C7E" w:rsidRDefault="0085523C" w:rsidP="00425035">
      <w:pPr>
        <w:pStyle w:val="Heading3"/>
      </w:pPr>
      <w:bookmarkStart w:id="64" w:name="_Toc490594523"/>
      <w:r>
        <w:t xml:space="preserve">5.1.2. </w:t>
      </w:r>
      <w:r w:rsidR="001D4C7E">
        <w:t>Zonder Firebase:</w:t>
      </w:r>
      <w:bookmarkEnd w:id="64"/>
    </w:p>
    <w:p w:rsidR="001D4C7E" w:rsidRPr="001D4C7E" w:rsidRDefault="009D7085" w:rsidP="00425035">
      <w:pPr>
        <w:pStyle w:val="ListParagraph"/>
        <w:numPr>
          <w:ilvl w:val="0"/>
          <w:numId w:val="27"/>
        </w:numPr>
      </w:pPr>
      <w:r>
        <w:t>Bij nood aan diep gedetailleerde rapporten kunnen andere platformen gebruikt worden. Bijvoorbeeld voor performance monitoring bestaat er New Relic.</w:t>
      </w:r>
    </w:p>
    <w:p w:rsidR="001D4C7E" w:rsidRDefault="0085523C" w:rsidP="00425035">
      <w:pPr>
        <w:pStyle w:val="Heading2"/>
      </w:pPr>
      <w:bookmarkStart w:id="65" w:name="_Toc490594524"/>
      <w:r>
        <w:t xml:space="preserve">5.2. </w:t>
      </w:r>
      <w:r w:rsidR="001D4C7E">
        <w:t>Nadelen</w:t>
      </w:r>
      <w:bookmarkEnd w:id="65"/>
    </w:p>
    <w:p w:rsidR="001D4C7E" w:rsidRDefault="0085523C" w:rsidP="00425035">
      <w:pPr>
        <w:pStyle w:val="Heading3"/>
      </w:pPr>
      <w:bookmarkStart w:id="66" w:name="_Toc490594525"/>
      <w:r>
        <w:t xml:space="preserve">5.2.1. </w:t>
      </w:r>
      <w:r w:rsidR="001D4C7E">
        <w:t>Met Firebase:</w:t>
      </w:r>
      <w:bookmarkEnd w:id="66"/>
    </w:p>
    <w:p w:rsidR="00B23467" w:rsidRDefault="00DF0EBE" w:rsidP="00425035">
      <w:pPr>
        <w:pStyle w:val="ListParagraph"/>
        <w:numPr>
          <w:ilvl w:val="0"/>
          <w:numId w:val="27"/>
        </w:numPr>
      </w:pPr>
      <w:r>
        <w:t>Er is ondersteuning voorzien voor maar</w:t>
      </w:r>
      <w:r w:rsidR="00D7677D">
        <w:t xml:space="preserve"> 10 vragen met troubleshooting per jaar</w:t>
      </w:r>
      <w:r w:rsidR="000E1621">
        <w:t xml:space="preserve"> </w:t>
      </w:r>
      <w:r w:rsidR="00D7677D">
        <w:t>(andere opties zijn fora stackoverflow, firebase slack, …)</w:t>
      </w:r>
      <w:r w:rsidR="00B23467">
        <w:t>. Er moeten dus prioriteiten gesteld worden op vlak van welke vragen aan de Firebase support gesteld worden en welke via andere kanalen kunnen opgelost worden.</w:t>
      </w:r>
    </w:p>
    <w:p w:rsidR="001D4C7E" w:rsidRDefault="000E1621" w:rsidP="00425035">
      <w:pPr>
        <w:pStyle w:val="ListParagraph"/>
        <w:numPr>
          <w:ilvl w:val="0"/>
          <w:numId w:val="27"/>
        </w:numPr>
      </w:pPr>
      <w:r>
        <w:t>Het g</w:t>
      </w:r>
      <w:r w:rsidR="001D4C7E">
        <w:t xml:space="preserve">ratis plan </w:t>
      </w:r>
      <w:r>
        <w:t xml:space="preserve">geldt </w:t>
      </w:r>
      <w:r w:rsidR="001D4C7E">
        <w:t xml:space="preserve">enkel </w:t>
      </w:r>
      <w:r>
        <w:t xml:space="preserve">voor de eerste </w:t>
      </w:r>
      <w:r w:rsidR="001D4C7E">
        <w:t>100 actieve gebruikers</w:t>
      </w:r>
      <w:r w:rsidR="00B23467">
        <w:t xml:space="preserve"> en kan dus enkel kleinschalig gebruikt worden. Eens de applicatie op de grote markt komt is er nood aan overschakeling naar één van de andere tarieven (Flame of Blaze).</w:t>
      </w:r>
    </w:p>
    <w:p w:rsidR="00B23467" w:rsidRDefault="00924FD1" w:rsidP="00425035">
      <w:pPr>
        <w:pStyle w:val="ListParagraph"/>
        <w:numPr>
          <w:ilvl w:val="0"/>
          <w:numId w:val="27"/>
        </w:numPr>
      </w:pPr>
      <w:r>
        <w:lastRenderedPageBreak/>
        <w:t>De cloud hosted data heeft ook een keerzijde. Als het cloud platform van Google problemen vertoont, is het buiten de controle van de klant of ontwikkelaar. Echter Google is een grote speler dus hebben ze hun naam hoog te houden en zullen zorgen dat eventuele downtime zo snel mogelijk verholpen wordt.</w:t>
      </w:r>
    </w:p>
    <w:p w:rsidR="00924FD1" w:rsidRDefault="00924FD1" w:rsidP="00425035">
      <w:pPr>
        <w:pStyle w:val="ListParagraph"/>
        <w:numPr>
          <w:ilvl w:val="0"/>
          <w:numId w:val="27"/>
        </w:numPr>
      </w:pPr>
      <w:r>
        <w:t>Firebase door Google, zoals daarnet vermeld, is vrij recent gelanceerd. Dit kan zorgen voor veranderingen waardoor de applicatie moet vernieuwd worden.</w:t>
      </w:r>
    </w:p>
    <w:p w:rsidR="00924FD1" w:rsidRDefault="00924FD1" w:rsidP="00425035">
      <w:pPr>
        <w:pStyle w:val="ListParagraph"/>
        <w:numPr>
          <w:ilvl w:val="0"/>
          <w:numId w:val="27"/>
        </w:numPr>
      </w:pPr>
      <w:r>
        <w:t>Het nieuwe Firebase platform is ook nog niet geoptimaliseerd voor third party platformen zoals Xamarin. Sommige componenten werken nog niet naar behoren</w:t>
      </w:r>
      <w:r w:rsidR="00727B86">
        <w:t xml:space="preserve"> zoals de realtime database voor Xamarin Android</w:t>
      </w:r>
      <w:r>
        <w:t>.</w:t>
      </w:r>
    </w:p>
    <w:p w:rsidR="00924FD1" w:rsidRDefault="006722D0" w:rsidP="00425035">
      <w:pPr>
        <w:pStyle w:val="ListParagraph"/>
        <w:numPr>
          <w:ilvl w:val="0"/>
          <w:numId w:val="27"/>
        </w:numPr>
      </w:pPr>
      <w:r>
        <w:t>Eens men</w:t>
      </w:r>
      <w:r w:rsidR="00440ED1">
        <w:t xml:space="preserve"> over </w:t>
      </w:r>
      <w:r>
        <w:t>de</w:t>
      </w:r>
      <w:r w:rsidR="00440ED1">
        <w:t xml:space="preserve"> limiet van een plan zoals Spark of Flame </w:t>
      </w:r>
      <w:r>
        <w:t xml:space="preserve">bereikt, worden de </w:t>
      </w:r>
      <w:r w:rsidR="00440ED1">
        <w:t xml:space="preserve"> datatransfers stopgezet voor de rest van de lopend</w:t>
      </w:r>
      <w:r>
        <w:t>e</w:t>
      </w:r>
      <w:r w:rsidR="00440ED1">
        <w:t xml:space="preserve"> maand. Tijdig uitkijken naar een upgrade is dus nodig.</w:t>
      </w:r>
    </w:p>
    <w:p w:rsidR="00440ED1" w:rsidRDefault="00440ED1" w:rsidP="00425035">
      <w:pPr>
        <w:pStyle w:val="ListParagraph"/>
        <w:numPr>
          <w:ilvl w:val="0"/>
          <w:numId w:val="27"/>
        </w:numPr>
      </w:pPr>
      <w:r>
        <w:t>Bij Firebase Analytics is er de keuze om “User properties” aan te maken. Echter deze kunnen niet verwijderd worden en er kunnen er maximaal 25 aan toegevoegd worden.</w:t>
      </w:r>
      <w:r w:rsidR="006722D0">
        <w:t xml:space="preserve"> Er moet dus goed nagedacht worden over welke user properties effectief nodig zijn.</w:t>
      </w:r>
    </w:p>
    <w:p w:rsidR="00440ED1" w:rsidRDefault="00440ED1" w:rsidP="00425035">
      <w:pPr>
        <w:pStyle w:val="ListParagraph"/>
        <w:numPr>
          <w:ilvl w:val="0"/>
          <w:numId w:val="27"/>
        </w:numPr>
      </w:pPr>
      <w:r>
        <w:t>Crash Reporting is er enkel voor iOS en Android. Wat crash reporting voor C++, web en Unity betref, moet er dus een alternatief gezocht worden.</w:t>
      </w:r>
    </w:p>
    <w:p w:rsidR="001D4C7E" w:rsidRDefault="0085523C" w:rsidP="00425035">
      <w:pPr>
        <w:pStyle w:val="Heading3"/>
      </w:pPr>
      <w:bookmarkStart w:id="67" w:name="_Toc490594526"/>
      <w:r>
        <w:t xml:space="preserve">5.2.2. </w:t>
      </w:r>
      <w:r w:rsidR="001D4C7E">
        <w:t>Zonder Firebase:</w:t>
      </w:r>
      <w:bookmarkEnd w:id="67"/>
    </w:p>
    <w:p w:rsidR="00EB3F84" w:rsidRDefault="00EB3F84" w:rsidP="00425035">
      <w:pPr>
        <w:pStyle w:val="ListParagraph"/>
        <w:numPr>
          <w:ilvl w:val="0"/>
          <w:numId w:val="28"/>
        </w:numPr>
      </w:pPr>
      <w:r>
        <w:t>Zonder Fire</w:t>
      </w:r>
      <w:r w:rsidR="00DA3B27">
        <w:t>base moet er wel een eigen back</w:t>
      </w:r>
      <w:r>
        <w:t xml:space="preserve">end geschreven worden </w:t>
      </w:r>
      <w:r w:rsidR="00727B86">
        <w:t xml:space="preserve">en </w:t>
      </w:r>
      <w:r>
        <w:t>dit kost vanzelfsprekend veel extra tijd en geld.</w:t>
      </w:r>
    </w:p>
    <w:p w:rsidR="006912E1" w:rsidRDefault="00440ED1" w:rsidP="00425035">
      <w:pPr>
        <w:pStyle w:val="ListParagraph"/>
        <w:numPr>
          <w:ilvl w:val="0"/>
          <w:numId w:val="28"/>
        </w:numPr>
      </w:pPr>
      <w:r>
        <w:t>Alle comp</w:t>
      </w:r>
      <w:r w:rsidR="006912E1">
        <w:t>onenten moeten apart op het internet worden opgezocht om vervolgens te bestuderen en eventueel met elkaar te vergelijken. Dit neemt meer tijd en geld in beslag.</w:t>
      </w:r>
    </w:p>
    <w:p w:rsidR="00DC518F" w:rsidRDefault="00DC518F" w:rsidP="00425035">
      <w:pPr>
        <w:pStyle w:val="ListParagraph"/>
        <w:numPr>
          <w:ilvl w:val="0"/>
          <w:numId w:val="28"/>
        </w:numPr>
      </w:pPr>
      <w:r>
        <w:t>Wanneer er toch alternatieven</w:t>
      </w:r>
      <w:r w:rsidR="00557238">
        <w:t xml:space="preserve"> (Realm, New Relic, AppDynamics, …)</w:t>
      </w:r>
      <w:r>
        <w:t xml:space="preserve"> gevonden zijn voor elke component zijn die niet noodzakelijk met elkaar compatibel.</w:t>
      </w:r>
    </w:p>
    <w:p w:rsidR="00DC518F" w:rsidRDefault="00DC518F" w:rsidP="00425035">
      <w:pPr>
        <w:pStyle w:val="ListParagraph"/>
        <w:numPr>
          <w:ilvl w:val="0"/>
          <w:numId w:val="28"/>
        </w:numPr>
      </w:pPr>
      <w:r>
        <w:t>Ieder component apart heeft zijn eigen prijskaartje en dit drijft uiteraard de totale kost de hoogte in.</w:t>
      </w:r>
    </w:p>
    <w:p w:rsidR="00440ED1" w:rsidRDefault="006912E1" w:rsidP="00425035">
      <w:pPr>
        <w:pStyle w:val="ListParagraph"/>
        <w:numPr>
          <w:ilvl w:val="0"/>
          <w:numId w:val="28"/>
        </w:numPr>
      </w:pPr>
      <w:r>
        <w:t>AWS (Amazon Web Service) is een soortgelijk overkoepelend platform als Firebase maar is niet altijd een goed alternatief voor elke applicatie.</w:t>
      </w:r>
      <w:r w:rsidR="00A11568">
        <w:t xml:space="preserve"> AWS is meer gemaakt met de bedoeling om een ondersteuning te bieden voor webapplicaties </w:t>
      </w:r>
      <w:sdt>
        <w:sdtPr>
          <w:id w:val="1386135766"/>
          <w:citation/>
        </w:sdtPr>
        <w:sdtContent>
          <w:r w:rsidR="00A11568">
            <w:fldChar w:fldCharType="begin"/>
          </w:r>
          <w:r w:rsidR="00A11568">
            <w:rPr>
              <w:lang w:val="en-US"/>
            </w:rPr>
            <w:instrText xml:space="preserve"> CITATION AWS \l 1033 </w:instrText>
          </w:r>
          <w:r w:rsidR="00A11568">
            <w:fldChar w:fldCharType="separate"/>
          </w:r>
          <w:r w:rsidR="003C2A94" w:rsidRPr="003C2A94">
            <w:rPr>
              <w:noProof/>
              <w:lang w:val="en-US"/>
            </w:rPr>
            <w:t>(AWS, n.d.)</w:t>
          </w:r>
          <w:r w:rsidR="00A11568">
            <w:fldChar w:fldCharType="end"/>
          </w:r>
        </w:sdtContent>
      </w:sdt>
      <w:r w:rsidR="00A11568">
        <w:t>.</w:t>
      </w:r>
    </w:p>
    <w:p w:rsidR="0085523C" w:rsidRDefault="0085523C">
      <w:r>
        <w:br w:type="page"/>
      </w:r>
    </w:p>
    <w:p w:rsidR="00557238" w:rsidRDefault="00557238" w:rsidP="0085523C">
      <w:pPr>
        <w:pStyle w:val="Heading1"/>
        <w:numPr>
          <w:ilvl w:val="0"/>
          <w:numId w:val="41"/>
        </w:numPr>
      </w:pPr>
      <w:bookmarkStart w:id="68" w:name="_Toc490594527"/>
      <w:r>
        <w:lastRenderedPageBreak/>
        <w:t>Bevraging bij bedrijven</w:t>
      </w:r>
      <w:bookmarkEnd w:id="68"/>
    </w:p>
    <w:p w:rsidR="00F44454" w:rsidRPr="00F44454" w:rsidRDefault="0085523C" w:rsidP="00F44454">
      <w:pPr>
        <w:pStyle w:val="Heading2"/>
      </w:pPr>
      <w:bookmarkStart w:id="69" w:name="_Toc490594528"/>
      <w:r>
        <w:t xml:space="preserve">6.1. </w:t>
      </w:r>
      <w:r w:rsidR="00F44454">
        <w:t>Vraagstelling</w:t>
      </w:r>
      <w:bookmarkEnd w:id="69"/>
    </w:p>
    <w:p w:rsidR="00557238" w:rsidRDefault="00557238" w:rsidP="00425035">
      <w:r>
        <w:t xml:space="preserve">Firebase door Google is sinds eind 2016 op de Google I/O openbaar gemaakt. Een tweede luik van deze bachelorproef is om </w:t>
      </w:r>
      <w:r w:rsidR="005A0928">
        <w:t>na te gaan</w:t>
      </w:r>
      <w:r>
        <w:t xml:space="preserve"> hoe bekend Firebase al is bij bedrijven die applicaties ontwikkelen. Daarom is </w:t>
      </w:r>
      <w:r w:rsidR="007240B5">
        <w:t>de</w:t>
      </w:r>
      <w:r>
        <w:t xml:space="preserve"> volgende vragenlijst</w:t>
      </w:r>
      <w:r w:rsidR="005C7FC4">
        <w:t xml:space="preserve"> (opgesteld met Google Docs)</w:t>
      </w:r>
      <w:r>
        <w:t xml:space="preserve"> verstuurd naar een </w:t>
      </w:r>
      <w:r w:rsidR="006722D0">
        <w:t>zestigtal</w:t>
      </w:r>
      <w:r>
        <w:t xml:space="preserve"> bedrijven </w:t>
      </w:r>
      <w:sdt>
        <w:sdtPr>
          <w:id w:val="-1600098132"/>
          <w:citation/>
        </w:sdtPr>
        <w:sdtContent>
          <w:r w:rsidR="005A0928">
            <w:fldChar w:fldCharType="begin"/>
          </w:r>
          <w:r w:rsidR="005A0928">
            <w:rPr>
              <w:lang w:val="en-US"/>
            </w:rPr>
            <w:instrText xml:space="preserve"> CITATION Sor \l 1033 </w:instrText>
          </w:r>
          <w:r w:rsidR="005A0928">
            <w:fldChar w:fldCharType="separate"/>
          </w:r>
          <w:r w:rsidR="003C2A94" w:rsidRPr="003C2A94">
            <w:rPr>
              <w:noProof/>
              <w:lang w:val="en-US"/>
            </w:rPr>
            <w:t>(Sortlist, n.d.)</w:t>
          </w:r>
          <w:r w:rsidR="005A0928">
            <w:fldChar w:fldCharType="end"/>
          </w:r>
        </w:sdtContent>
      </w:sdt>
      <w:r>
        <w:t>.</w:t>
      </w:r>
      <w:r>
        <w:br/>
      </w:r>
      <w:r w:rsidR="005C7FC4">
        <w:t>De bevraging van de bedrijven verliep volgens de volgende stadia</w:t>
      </w:r>
      <w:r>
        <w:t>:</w:t>
      </w:r>
    </w:p>
    <w:p w:rsidR="005C7FC4" w:rsidRDefault="005C7FC4" w:rsidP="00425035">
      <w:pPr>
        <w:pStyle w:val="ListParagraph"/>
        <w:numPr>
          <w:ilvl w:val="0"/>
          <w:numId w:val="29"/>
        </w:numPr>
      </w:pPr>
      <w:r>
        <w:t>Situering</w:t>
      </w:r>
    </w:p>
    <w:p w:rsidR="00557238" w:rsidRDefault="005C7FC4" w:rsidP="00425035">
      <w:pPr>
        <w:pStyle w:val="ListParagraph"/>
        <w:numPr>
          <w:ilvl w:val="1"/>
          <w:numId w:val="29"/>
        </w:numPr>
      </w:pPr>
      <w:r>
        <w:t>Heeft u ooit al gehoord van Firebase? Zo ja, waar?</w:t>
      </w:r>
      <w:r w:rsidR="005A0928">
        <w:br/>
        <w:t>Have you ever heard of Firebase? If so, where?</w:t>
      </w:r>
    </w:p>
    <w:p w:rsidR="005C7FC4" w:rsidRDefault="005C7FC4" w:rsidP="00425035">
      <w:pPr>
        <w:pStyle w:val="ListParagraph"/>
        <w:numPr>
          <w:ilvl w:val="0"/>
          <w:numId w:val="29"/>
        </w:numPr>
      </w:pPr>
      <w:r>
        <w:t>Introductie van Firebase (met behulp van een kennismakend filmpje)</w:t>
      </w:r>
    </w:p>
    <w:p w:rsidR="005C7FC4" w:rsidRDefault="005C7FC4" w:rsidP="00425035">
      <w:pPr>
        <w:pStyle w:val="ListParagraph"/>
        <w:numPr>
          <w:ilvl w:val="1"/>
          <w:numId w:val="29"/>
        </w:numPr>
      </w:pPr>
      <w:r>
        <w:t>Introductie Firebase (Dit is een kort kennismakend filmpje van Firebase om de bedrijven die Firebase niet kennen op de hoogte te brengen).</w:t>
      </w:r>
      <w:r>
        <w:br/>
        <w:t>Indien het bedrijf in kwestie Firebase niet kent werd er gevraagd of er een interesse gewekt was om Firebase uit te testen en later eventueel aan klanten voor te stellen.</w:t>
      </w:r>
    </w:p>
    <w:p w:rsidR="005C7FC4" w:rsidRDefault="005C7FC4" w:rsidP="00425035">
      <w:pPr>
        <w:pStyle w:val="ListParagraph"/>
        <w:numPr>
          <w:ilvl w:val="0"/>
          <w:numId w:val="29"/>
        </w:numPr>
      </w:pPr>
      <w:r>
        <w:t>Gebruik van Firebase (bedoelt voor bedrijven die al gebruik gemaakt hebben van Firebase)</w:t>
      </w:r>
    </w:p>
    <w:p w:rsidR="005C7FC4" w:rsidRDefault="005C7FC4" w:rsidP="00425035">
      <w:pPr>
        <w:pStyle w:val="ListParagraph"/>
        <w:numPr>
          <w:ilvl w:val="1"/>
          <w:numId w:val="29"/>
        </w:numPr>
      </w:pPr>
      <w:r>
        <w:t>Heeft u Firebase ooit gebruikt in een of meerdere projecten</w:t>
      </w:r>
      <w:r w:rsidR="006469EE">
        <w:br/>
        <w:t>Have you ever used Firebase in one or more projects</w:t>
      </w:r>
    </w:p>
    <w:p w:rsidR="005C7FC4" w:rsidRDefault="005C7FC4" w:rsidP="00425035">
      <w:pPr>
        <w:pStyle w:val="ListParagraph"/>
        <w:numPr>
          <w:ilvl w:val="1"/>
          <w:numId w:val="29"/>
        </w:numPr>
      </w:pPr>
      <w:r>
        <w:t>Van welke features, aangeboden door Firebase, heeft u al gebruik gemaakt?</w:t>
      </w:r>
      <w:r w:rsidR="006469EE">
        <w:br/>
        <w:t>Which features, offered by Firebase, have you used before?</w:t>
      </w:r>
    </w:p>
    <w:p w:rsidR="005C7FC4" w:rsidRDefault="005C7FC4" w:rsidP="00425035">
      <w:pPr>
        <w:pStyle w:val="ListParagraph"/>
        <w:numPr>
          <w:ilvl w:val="1"/>
          <w:numId w:val="29"/>
        </w:numPr>
      </w:pPr>
      <w:r>
        <w:t>Welke features, aangeboden door Firebase, zijn voor u het meest interessant?</w:t>
      </w:r>
      <w:r w:rsidR="006469EE">
        <w:br/>
        <w:t>Which features, made available by Firebase, are the most interesting to you and your company</w:t>
      </w:r>
    </w:p>
    <w:p w:rsidR="005C7FC4" w:rsidRDefault="005C7FC4" w:rsidP="00425035">
      <w:pPr>
        <w:pStyle w:val="ListParagraph"/>
        <w:numPr>
          <w:ilvl w:val="0"/>
          <w:numId w:val="29"/>
        </w:numPr>
      </w:pPr>
      <w:r>
        <w:t>Algemeen</w:t>
      </w:r>
    </w:p>
    <w:p w:rsidR="005C7FC4" w:rsidRDefault="005C7FC4" w:rsidP="00425035">
      <w:pPr>
        <w:pStyle w:val="ListParagraph"/>
        <w:numPr>
          <w:ilvl w:val="1"/>
          <w:numId w:val="29"/>
        </w:numPr>
      </w:pPr>
      <w:r>
        <w:t>Heeft u interesse om Firebase in toekomstige projecten te gebruiken? Zo ja, waarom?</w:t>
      </w:r>
      <w:r w:rsidR="006469EE">
        <w:br/>
        <w:t>Are you interested in using Firebase in the future? If so, why?</w:t>
      </w:r>
    </w:p>
    <w:p w:rsidR="005C7FC4" w:rsidRDefault="005C7FC4" w:rsidP="00425035">
      <w:pPr>
        <w:pStyle w:val="ListParagraph"/>
        <w:numPr>
          <w:ilvl w:val="1"/>
          <w:numId w:val="29"/>
        </w:numPr>
      </w:pPr>
      <w:r>
        <w:t xml:space="preserve">Waarom is Firebase, volgens u, wel of niet beter dan soortgelijke technologieën (Azure, </w:t>
      </w:r>
      <w:r w:rsidR="005A0928">
        <w:t>AWS</w:t>
      </w:r>
      <w:r>
        <w:t>)?</w:t>
      </w:r>
      <w:r w:rsidR="006469EE">
        <w:br/>
        <w:t>Why is Firebase, according to you, better (or worse) than similar technologies (Azure, AWS)?</w:t>
      </w:r>
    </w:p>
    <w:p w:rsidR="005C7FC4" w:rsidRDefault="005C7FC4" w:rsidP="00425035">
      <w:pPr>
        <w:pStyle w:val="ListParagraph"/>
        <w:numPr>
          <w:ilvl w:val="1"/>
          <w:numId w:val="29"/>
        </w:numPr>
      </w:pPr>
      <w:r>
        <w:t>Zou u het gebruik van Firebase aanraden bij andere bedrijven? Waarom (niet)?</w:t>
      </w:r>
      <w:r w:rsidR="006469EE">
        <w:br/>
      </w:r>
      <w:r w:rsidR="006469EE">
        <w:lastRenderedPageBreak/>
        <w:t>Would you recommend Firebase to other companies and clients? Why (not)?</w:t>
      </w:r>
    </w:p>
    <w:p w:rsidR="00F44454" w:rsidRDefault="005A0928" w:rsidP="00425035">
      <w:r>
        <w:t>D</w:t>
      </w:r>
      <w:r w:rsidR="005C7FC4">
        <w:t>eze vragenl</w:t>
      </w:r>
      <w:r>
        <w:t xml:space="preserve">ijst werd </w:t>
      </w:r>
      <w:r w:rsidR="00BF58D1">
        <w:t>bewust kort gehouden zodat bedrijven niet zouden afgeschrikt worden door een ellenlange vragenlijst. Ook is ze blin</w:t>
      </w:r>
      <w:r w:rsidR="006722D0">
        <w:t>d zodat bedrijven in alle anoni</w:t>
      </w:r>
      <w:r w:rsidR="00BF58D1">
        <w:t>miteit en eerlijkheid deze vragenlijst zouden beantwoorden.</w:t>
      </w:r>
      <w:r>
        <w:t xml:space="preserve"> Tevens werden de vragen naar het Engels vertaald omdat bleek dat toch in heel wat bedrijven in België, vooral Brussel en Wallonië, men het Nederlands niet altijd machtig is. Daar komt no</w:t>
      </w:r>
      <w:r w:rsidR="006469EE">
        <w:t>g bij dat sommige bedrijven hun applicatieontwikkelaars vanuit het buitenland werken.</w:t>
      </w:r>
      <w:r w:rsidR="009536FD">
        <w:br/>
        <w:t>De volledige antwoordenlijst is terug te vinden in bijlage “Antwoorden vragenlijst bachelorproef”.</w:t>
      </w:r>
    </w:p>
    <w:p w:rsidR="00F44454" w:rsidRDefault="0085523C" w:rsidP="00F44454">
      <w:pPr>
        <w:pStyle w:val="Heading2"/>
      </w:pPr>
      <w:bookmarkStart w:id="70" w:name="_Toc490594529"/>
      <w:r>
        <w:t xml:space="preserve">6.2. </w:t>
      </w:r>
      <w:r w:rsidR="004D60D8">
        <w:t>Respons</w:t>
      </w:r>
      <w:r w:rsidR="00F44454">
        <w:t xml:space="preserve"> bevraagde bedrijven</w:t>
      </w:r>
      <w:bookmarkEnd w:id="70"/>
    </w:p>
    <w:p w:rsidR="00562E33" w:rsidRDefault="0039607B" w:rsidP="00F44454">
      <w:r>
        <w:t>De respons van de bedrijven verliep tegen alle verwachtingen in heel moeizaam</w:t>
      </w:r>
      <w:r w:rsidR="004D60D8">
        <w:t>. De volgende tactieken werden toegepast.</w:t>
      </w:r>
      <w:r w:rsidR="004D60D8">
        <w:br/>
        <w:t>Eerst werden een twintigtal kleinere mobile app development bedrijven in Vlaanderen per telefoon gecontacteerd</w:t>
      </w:r>
      <w:r w:rsidR="008D678D">
        <w:t xml:space="preserve"> o</w:t>
      </w:r>
      <w:r w:rsidR="004D60D8">
        <w:t>m een specifiek e-mailadres van één van hun programmeurs te verkrijgen waarna deze persoon de link naar de vragenlijst kreeg toegestuurd. Dit lever</w:t>
      </w:r>
      <w:r w:rsidR="00C00565">
        <w:t>de een behoorlijke response op</w:t>
      </w:r>
      <w:r w:rsidR="00DE6FC1">
        <w:t xml:space="preserve"> (circa 60%)</w:t>
      </w:r>
      <w:r w:rsidR="004D60D8">
        <w:t xml:space="preserve">. </w:t>
      </w:r>
    </w:p>
    <w:p w:rsidR="00F44454" w:rsidRDefault="004D60D8" w:rsidP="00F44454">
      <w:r>
        <w:t>Vervolgens werd de bevraging uitgebreid naar de rest van België</w:t>
      </w:r>
      <w:r w:rsidR="00A11568">
        <w:t>, inclusief grotere bedrijven</w:t>
      </w:r>
      <w:r>
        <w:t xml:space="preserve">. In totaal werden een </w:t>
      </w:r>
      <w:r w:rsidR="00A11568">
        <w:t xml:space="preserve">zestigtal </w:t>
      </w:r>
      <w:r>
        <w:t xml:space="preserve">bedrijven gecontacteerd. Allen werden eerst telefonisch gecontacteerd. Om daarna de link naar de vragenlijst door te sturen. Wat opviel was dat </w:t>
      </w:r>
      <w:r w:rsidR="00A11568">
        <w:t xml:space="preserve">grotere bedrijven minder bereid waren </w:t>
      </w:r>
      <w:r>
        <w:t>specifieke e-mailadressen vrij te geven</w:t>
      </w:r>
      <w:r w:rsidR="008D678D">
        <w:t xml:space="preserve"> maar enkel het algemene e-mailadres</w:t>
      </w:r>
      <w:r>
        <w:t xml:space="preserve">. </w:t>
      </w:r>
      <w:r w:rsidR="00A11568">
        <w:t>Zo kon niet gecontroleerd worden of de vragenlijst effectief bij de juiste personen aankwam.</w:t>
      </w:r>
      <w:r w:rsidR="00DE6FC1">
        <w:t xml:space="preserve"> De totale response kwam neer op tweeëndertig op circa zestig.</w:t>
      </w:r>
    </w:p>
    <w:p w:rsidR="004D60D8" w:rsidRDefault="004D60D8" w:rsidP="00F44454">
      <w:r>
        <w:t>De voornaamste redenen waarom het proces van bevraging zo moeizaam verliep zijn als volgt:</w:t>
      </w:r>
    </w:p>
    <w:p w:rsidR="004D60D8" w:rsidRDefault="004D60D8" w:rsidP="004D60D8">
      <w:pPr>
        <w:pStyle w:val="ListParagraph"/>
        <w:numPr>
          <w:ilvl w:val="0"/>
          <w:numId w:val="31"/>
        </w:numPr>
      </w:pPr>
      <w:r>
        <w:t>Enquête-moeheid: mensen worden dagelijks overstelpt met vragenlijsten allerhande en zijn het moe om nog maar eens een bevraging in te vullen.</w:t>
      </w:r>
    </w:p>
    <w:p w:rsidR="004D60D8" w:rsidRDefault="004D60D8" w:rsidP="004D60D8">
      <w:pPr>
        <w:pStyle w:val="ListParagraph"/>
        <w:numPr>
          <w:ilvl w:val="0"/>
          <w:numId w:val="31"/>
        </w:numPr>
      </w:pPr>
      <w:r>
        <w:t>Geen tijd: programmeurs werken naar deadlines toe en hebben niet altijd de tijd om hun werktijd te stoppen in iets dat niet werk gerelateerd is.</w:t>
      </w:r>
    </w:p>
    <w:p w:rsidR="004D60D8" w:rsidRDefault="004D60D8" w:rsidP="004D60D8">
      <w:pPr>
        <w:pStyle w:val="ListParagraph"/>
        <w:numPr>
          <w:ilvl w:val="0"/>
          <w:numId w:val="31"/>
        </w:numPr>
      </w:pPr>
      <w:r>
        <w:t>Outsourcing: Grotere bedrijven werken met IT-afdelingen in het buitenland en zijn niet bereid om hun e-mailadressen door te spelen of e-mails door te sturen.</w:t>
      </w:r>
      <w:r>
        <w:br/>
        <w:t>Zelfs als de bedrijven willig zijn om e-mails door te sturen naar hun programmeurs in het buitenland zijn de programmeurs zelf niet altijd even bereid om de vragenlijst in te vullen.</w:t>
      </w:r>
    </w:p>
    <w:p w:rsidR="004D60D8" w:rsidRDefault="00E93536" w:rsidP="004D60D8">
      <w:pPr>
        <w:pStyle w:val="ListParagraph"/>
        <w:numPr>
          <w:ilvl w:val="0"/>
          <w:numId w:val="31"/>
        </w:numPr>
      </w:pPr>
      <w:r>
        <w:lastRenderedPageBreak/>
        <w:t>Overbevraging: sommige bedrijven krijgen zoveel aanvragen van studenten dat ze besloten hebben om geen enkele nog te beantwoorden.</w:t>
      </w:r>
    </w:p>
    <w:p w:rsidR="00C00565" w:rsidRDefault="008D678D" w:rsidP="00C00565">
      <w:pPr>
        <w:pStyle w:val="ListParagraph"/>
        <w:numPr>
          <w:ilvl w:val="0"/>
          <w:numId w:val="31"/>
        </w:numPr>
      </w:pPr>
      <w:r>
        <w:t>Vakantieperiode: veel programmeurs waren niet aanwezig door vakantieplannen.</w:t>
      </w:r>
    </w:p>
    <w:p w:rsidR="00E93536" w:rsidRPr="00F44454" w:rsidRDefault="00E93536" w:rsidP="00E93536">
      <w:r>
        <w:t xml:space="preserve">De respons verliep enerzijds moeizaam maar anderzijds waren sommige bedrijven enorm geïnteresseerd in het resultaat van </w:t>
      </w:r>
      <w:r w:rsidR="006722D0">
        <w:t>deze bevraging</w:t>
      </w:r>
      <w:r>
        <w:t xml:space="preserve"> en vroegen een kopie</w:t>
      </w:r>
      <w:r w:rsidR="006722D0">
        <w:t xml:space="preserve"> van deze bachelorproef</w:t>
      </w:r>
      <w:r>
        <w:t>.</w:t>
      </w:r>
    </w:p>
    <w:p w:rsidR="00FE017C" w:rsidRDefault="00FE017C" w:rsidP="0085523C">
      <w:pPr>
        <w:pStyle w:val="Heading2"/>
        <w:numPr>
          <w:ilvl w:val="1"/>
          <w:numId w:val="41"/>
        </w:numPr>
      </w:pPr>
      <w:bookmarkStart w:id="71" w:name="_Toc490594530"/>
      <w:r>
        <w:t>Analyse van de antwoorden</w:t>
      </w:r>
      <w:bookmarkEnd w:id="71"/>
    </w:p>
    <w:p w:rsidR="00241F5D" w:rsidRDefault="000B7ADD" w:rsidP="00241F5D">
      <w:pPr>
        <w:pStyle w:val="Heading3"/>
      </w:pPr>
      <w:bookmarkStart w:id="72" w:name="_Toc490594531"/>
      <w:r>
        <w:t>Vraag 1</w:t>
      </w:r>
      <w:r w:rsidR="00241F5D">
        <w:t xml:space="preserve">: </w:t>
      </w:r>
      <w:r w:rsidR="00241F5D" w:rsidRPr="00241F5D">
        <w:t>Heeft u ooit gehoord van Firebase? Zo ja, waar?</w:t>
      </w:r>
      <w:bookmarkEnd w:id="72"/>
    </w:p>
    <w:p w:rsidR="00241F5D" w:rsidRDefault="00241F5D" w:rsidP="00241F5D">
      <w:r>
        <w:t>De antwoorden hierop waren overwegend positief</w:t>
      </w:r>
      <w:r w:rsidR="00DE6FC1">
        <w:t xml:space="preserve"> (90%)</w:t>
      </w:r>
      <w:r>
        <w:t>. De meeste bedrijven kennen Google Firebase door blogs, newsfeeds, hun werk (collega’s en concurrenten) of Google I/O.</w:t>
      </w:r>
      <w:r>
        <w:br/>
        <w:t>Één van de bedrijven werktte al met Firebase voor het overgenomen werd door Google omdat ze zochten naar een realtime database.</w:t>
      </w:r>
    </w:p>
    <w:p w:rsidR="00241F5D" w:rsidRDefault="00241F5D" w:rsidP="00241F5D">
      <w:pPr>
        <w:pStyle w:val="Heading3"/>
      </w:pPr>
      <w:bookmarkStart w:id="73" w:name="_Toc490594532"/>
      <w:r>
        <w:t>Vraag 2:</w:t>
      </w:r>
      <w:r w:rsidRPr="00241F5D">
        <w:t xml:space="preserve"> Indien neen op de eerste vraag: Met de gegeven uitleg zouden jullie overwegen Firebase uit te testen en bij positieve testen het toepassen ervan aan potentiële klanten voor te stellen?</w:t>
      </w:r>
      <w:bookmarkEnd w:id="73"/>
    </w:p>
    <w:p w:rsidR="00241F5D" w:rsidRPr="00241F5D" w:rsidRDefault="00241F5D" w:rsidP="00241F5D">
      <w:r>
        <w:t>Uit de antwoorden op deze vraag blijkt duidelijk dat over het algemeen wie het niet kent er ook niet voor open staat om het in de toekomst uit te testen of aan potentiële klanten voor te stellen. Dit kan liggen aan het feit dat er geen tijd genomen werd om het introductiefilmpje te bekijken of ze er zich vlug w</w:t>
      </w:r>
      <w:r w:rsidR="006722D0">
        <w:t>il</w:t>
      </w:r>
      <w:r>
        <w:t>den van afmaken.</w:t>
      </w:r>
      <w:r>
        <w:br/>
        <w:t>Anderen waren iets positiever in de zin dat ze het gebruik van Firebase zouden overwegen als de voordelen zouden opwegen tegen het gebrui</w:t>
      </w:r>
      <w:r w:rsidR="00A67DF0">
        <w:t>k van andere systemen zoals AWS. Deze bedrijven hebben dan ook gevraagd naar de resultaten van deze bachelorproef.</w:t>
      </w:r>
    </w:p>
    <w:p w:rsidR="00A67DF0" w:rsidRDefault="00A67DF0" w:rsidP="00A67DF0">
      <w:pPr>
        <w:pStyle w:val="Heading3"/>
      </w:pPr>
      <w:bookmarkStart w:id="74" w:name="_Toc490594533"/>
      <w:r>
        <w:t xml:space="preserve">Vraag 3: </w:t>
      </w:r>
      <w:r w:rsidRPr="00A67DF0">
        <w:t>Heeft u Firebase ooit gebruikt in 1 of meerdere projecten?</w:t>
      </w:r>
      <w:bookmarkEnd w:id="74"/>
    </w:p>
    <w:p w:rsidR="00A67DF0" w:rsidRDefault="00A67DF0" w:rsidP="00A67DF0">
      <w:r>
        <w:t>De meeste bedrijven die Google Firebase kennen, hebben Firebase al voor één of meerdere projecten gebruikt behalve diegene die het enkel intern gebruiken.</w:t>
      </w:r>
      <w:r w:rsidR="00DE6FC1">
        <w:br/>
        <w:t>De verhouding is 70% ja tegenover 30% neen.</w:t>
      </w:r>
    </w:p>
    <w:p w:rsidR="00A67DF0" w:rsidRDefault="00A67DF0" w:rsidP="00A67DF0">
      <w:pPr>
        <w:pStyle w:val="Heading3"/>
      </w:pPr>
      <w:bookmarkStart w:id="75" w:name="_Toc490594534"/>
      <w:r>
        <w:t xml:space="preserve">Vraag 4: </w:t>
      </w:r>
      <w:r w:rsidRPr="00A67DF0">
        <w:t>Van welke feature</w:t>
      </w:r>
      <w:bookmarkStart w:id="76" w:name="_GoBack"/>
      <w:bookmarkEnd w:id="76"/>
      <w:r w:rsidRPr="00A67DF0">
        <w:t>s, aangeboden door Firebase, heeft u al gebruik gemaakt?</w:t>
      </w:r>
      <w:bookmarkEnd w:id="75"/>
    </w:p>
    <w:p w:rsidR="00A67DF0" w:rsidRDefault="00A67DF0" w:rsidP="00A67DF0">
      <w:r>
        <w:t>De componenten van Google Firebase die het meest populair zijn in dalende volgorde:</w:t>
      </w:r>
    </w:p>
    <w:p w:rsidR="00A67DF0" w:rsidRDefault="00A67DF0" w:rsidP="00A67DF0">
      <w:pPr>
        <w:pStyle w:val="ListParagraph"/>
        <w:numPr>
          <w:ilvl w:val="0"/>
          <w:numId w:val="32"/>
        </w:numPr>
      </w:pPr>
      <w:r>
        <w:t>Realtime database</w:t>
      </w:r>
    </w:p>
    <w:p w:rsidR="00A67DF0" w:rsidRDefault="00A67DF0" w:rsidP="00A67DF0">
      <w:pPr>
        <w:pStyle w:val="ListParagraph"/>
        <w:numPr>
          <w:ilvl w:val="0"/>
          <w:numId w:val="32"/>
        </w:numPr>
      </w:pPr>
      <w:r>
        <w:lastRenderedPageBreak/>
        <w:t>Authentication</w:t>
      </w:r>
    </w:p>
    <w:p w:rsidR="00A67DF0" w:rsidRDefault="00A67DF0" w:rsidP="00A67DF0">
      <w:pPr>
        <w:pStyle w:val="ListParagraph"/>
        <w:numPr>
          <w:ilvl w:val="0"/>
          <w:numId w:val="32"/>
        </w:numPr>
      </w:pPr>
      <w:r>
        <w:t>Crash reporting en notifications</w:t>
      </w:r>
    </w:p>
    <w:p w:rsidR="00A67DF0" w:rsidRDefault="00A67DF0" w:rsidP="00A67DF0">
      <w:pPr>
        <w:pStyle w:val="ListParagraph"/>
        <w:numPr>
          <w:ilvl w:val="0"/>
          <w:numId w:val="32"/>
        </w:numPr>
      </w:pPr>
      <w:r>
        <w:t>Hosting en Cloud Messaging</w:t>
      </w:r>
    </w:p>
    <w:p w:rsidR="00A67DF0" w:rsidRDefault="00A67DF0" w:rsidP="00A67DF0">
      <w:pPr>
        <w:pStyle w:val="ListParagraph"/>
        <w:numPr>
          <w:ilvl w:val="0"/>
          <w:numId w:val="32"/>
        </w:numPr>
      </w:pPr>
      <w:r>
        <w:t>Dynamic links en AdMob</w:t>
      </w:r>
    </w:p>
    <w:p w:rsidR="00A67DF0" w:rsidRDefault="00A67DF0" w:rsidP="00A67DF0">
      <w:r>
        <w:t>Wat overduidelijk niet gebruikt wordt zijn devolgende:</w:t>
      </w:r>
    </w:p>
    <w:p w:rsidR="00A67DF0" w:rsidRDefault="00A67DF0" w:rsidP="00A67DF0">
      <w:pPr>
        <w:pStyle w:val="ListParagraph"/>
        <w:numPr>
          <w:ilvl w:val="0"/>
          <w:numId w:val="33"/>
        </w:numPr>
      </w:pPr>
      <w:r>
        <w:t>Invites</w:t>
      </w:r>
    </w:p>
    <w:p w:rsidR="00A67DF0" w:rsidRDefault="00A67DF0" w:rsidP="00A67DF0">
      <w:pPr>
        <w:pStyle w:val="ListParagraph"/>
        <w:numPr>
          <w:ilvl w:val="0"/>
          <w:numId w:val="33"/>
        </w:numPr>
      </w:pPr>
      <w:r>
        <w:t>AdWords</w:t>
      </w:r>
    </w:p>
    <w:p w:rsidR="00A67DF0" w:rsidRDefault="00A67DF0" w:rsidP="00A67DF0">
      <w:pPr>
        <w:pStyle w:val="ListParagraph"/>
        <w:numPr>
          <w:ilvl w:val="0"/>
          <w:numId w:val="33"/>
        </w:numPr>
      </w:pPr>
      <w:r>
        <w:t>App Indexing</w:t>
      </w:r>
    </w:p>
    <w:p w:rsidR="00DE6FC1" w:rsidRDefault="00DE6FC1" w:rsidP="00DE6FC1">
      <w:r>
        <w:rPr>
          <w:noProof/>
        </w:rPr>
        <w:drawing>
          <wp:inline distT="0" distB="0" distL="0" distR="0">
            <wp:extent cx="6188710" cy="4177030"/>
            <wp:effectExtent l="19050" t="19050" r="21590" b="13970"/>
            <wp:docPr id="22" name="Picture 22" descr="C:\Users\SCHUDDINCK\AppData\Local\Microsoft\Windows\INetCache\Content.Word\Screenshot_vra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UDDINCK\AppData\Local\Microsoft\Windows\INetCache\Content.Word\Screenshot_vraag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8710" cy="4177030"/>
                    </a:xfrm>
                    <a:prstGeom prst="rect">
                      <a:avLst/>
                    </a:prstGeom>
                    <a:noFill/>
                    <a:ln>
                      <a:solidFill>
                        <a:schemeClr val="accent1"/>
                      </a:solidFill>
                    </a:ln>
                  </pic:spPr>
                </pic:pic>
              </a:graphicData>
            </a:graphic>
          </wp:inline>
        </w:drawing>
      </w:r>
    </w:p>
    <w:p w:rsidR="00A67DF0" w:rsidRDefault="00A67DF0" w:rsidP="00A67DF0">
      <w:pPr>
        <w:pStyle w:val="Heading3"/>
      </w:pPr>
      <w:bookmarkStart w:id="77" w:name="_Toc490594535"/>
      <w:r>
        <w:t xml:space="preserve">Vraag 5: </w:t>
      </w:r>
      <w:r w:rsidRPr="00A67DF0">
        <w:t>Welke features, aangeboden door Firebase, zijn voor u en uw bedrijf het meest interessant?</w:t>
      </w:r>
      <w:bookmarkEnd w:id="77"/>
    </w:p>
    <w:p w:rsidR="00A67DF0" w:rsidRDefault="00A67DF0" w:rsidP="00A67DF0">
      <w:r>
        <w:t>De meest interessante componenten voor bedrijven zijn volgende in dalende volgorde:</w:t>
      </w:r>
    </w:p>
    <w:p w:rsidR="00A67DF0" w:rsidRDefault="00A67DF0" w:rsidP="00A67DF0">
      <w:pPr>
        <w:pStyle w:val="ListParagraph"/>
        <w:numPr>
          <w:ilvl w:val="0"/>
          <w:numId w:val="34"/>
        </w:numPr>
      </w:pPr>
      <w:r>
        <w:t>Realtime database</w:t>
      </w:r>
    </w:p>
    <w:p w:rsidR="00A67DF0" w:rsidRDefault="00A67DF0" w:rsidP="00A67DF0">
      <w:pPr>
        <w:pStyle w:val="ListParagraph"/>
        <w:numPr>
          <w:ilvl w:val="0"/>
          <w:numId w:val="34"/>
        </w:numPr>
      </w:pPr>
      <w:r>
        <w:t>Authentication</w:t>
      </w:r>
    </w:p>
    <w:p w:rsidR="00A67DF0" w:rsidRDefault="00A67DF0" w:rsidP="00A67DF0">
      <w:pPr>
        <w:pStyle w:val="ListParagraph"/>
        <w:numPr>
          <w:ilvl w:val="0"/>
          <w:numId w:val="34"/>
        </w:numPr>
      </w:pPr>
      <w:r>
        <w:t>Notifications</w:t>
      </w:r>
    </w:p>
    <w:p w:rsidR="00A67DF0" w:rsidRDefault="00A67DF0" w:rsidP="00A67DF0">
      <w:pPr>
        <w:pStyle w:val="ListParagraph"/>
        <w:numPr>
          <w:ilvl w:val="0"/>
          <w:numId w:val="34"/>
        </w:numPr>
      </w:pPr>
      <w:r>
        <w:t>Cloud Messaging</w:t>
      </w:r>
    </w:p>
    <w:p w:rsidR="00A67DF0" w:rsidRDefault="00A67DF0" w:rsidP="00A67DF0">
      <w:pPr>
        <w:pStyle w:val="ListParagraph"/>
        <w:numPr>
          <w:ilvl w:val="0"/>
          <w:numId w:val="34"/>
        </w:numPr>
      </w:pPr>
      <w:r>
        <w:t>Crash reporting</w:t>
      </w:r>
    </w:p>
    <w:p w:rsidR="00A67DF0" w:rsidRDefault="00A67DF0" w:rsidP="00A67DF0">
      <w:r>
        <w:lastRenderedPageBreak/>
        <w:t>Niet interessant voor de bedrijven zijn de volgende:</w:t>
      </w:r>
    </w:p>
    <w:p w:rsidR="00A67DF0" w:rsidRDefault="00A67DF0" w:rsidP="00A67DF0">
      <w:pPr>
        <w:pStyle w:val="ListParagraph"/>
        <w:numPr>
          <w:ilvl w:val="0"/>
          <w:numId w:val="35"/>
        </w:numPr>
      </w:pPr>
      <w:r>
        <w:t>Invites</w:t>
      </w:r>
    </w:p>
    <w:p w:rsidR="00A67DF0" w:rsidRDefault="00A67DF0" w:rsidP="00A67DF0">
      <w:pPr>
        <w:pStyle w:val="ListParagraph"/>
        <w:numPr>
          <w:ilvl w:val="0"/>
          <w:numId w:val="35"/>
        </w:numPr>
      </w:pPr>
      <w:r>
        <w:t>AdWords</w:t>
      </w:r>
    </w:p>
    <w:p w:rsidR="00A67DF0" w:rsidRDefault="00A67DF0" w:rsidP="00A67DF0">
      <w:r>
        <w:t>Zoals te verwachten liepen de antwoorden op deze vraag bijna volledig gelijk met de antwoorden op de vorige vraag.</w:t>
      </w:r>
    </w:p>
    <w:p w:rsidR="00DE6FC1" w:rsidRDefault="00DE6FC1" w:rsidP="00A67DF0">
      <w:r>
        <w:rPr>
          <w:noProof/>
        </w:rPr>
        <w:drawing>
          <wp:inline distT="0" distB="0" distL="0" distR="0">
            <wp:extent cx="6188710" cy="4184015"/>
            <wp:effectExtent l="19050" t="19050" r="21590" b="26035"/>
            <wp:docPr id="27" name="Picture 27" descr="C:\Users\SCHUDDINCK\AppData\Local\Microsoft\Windows\INetCache\Content.Word\Screenshot_vraa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HUDDINCK\AppData\Local\Microsoft\Windows\INetCache\Content.Word\Screenshot_vraag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8710" cy="4184015"/>
                    </a:xfrm>
                    <a:prstGeom prst="rect">
                      <a:avLst/>
                    </a:prstGeom>
                    <a:noFill/>
                    <a:ln>
                      <a:solidFill>
                        <a:schemeClr val="accent1"/>
                      </a:solidFill>
                    </a:ln>
                  </pic:spPr>
                </pic:pic>
              </a:graphicData>
            </a:graphic>
          </wp:inline>
        </w:drawing>
      </w:r>
    </w:p>
    <w:p w:rsidR="00A67DF0" w:rsidRDefault="00A67DF0" w:rsidP="00A67DF0">
      <w:pPr>
        <w:pStyle w:val="Heading3"/>
      </w:pPr>
      <w:bookmarkStart w:id="78" w:name="_Toc490594536"/>
      <w:r>
        <w:t xml:space="preserve">Vraag 6: </w:t>
      </w:r>
      <w:r w:rsidRPr="00A67DF0">
        <w:t>Heeft u interesse om Firebase in toekomstige projecten te gebruiken? Zo ja, waarom?</w:t>
      </w:r>
      <w:bookmarkEnd w:id="78"/>
    </w:p>
    <w:p w:rsidR="00A67DF0" w:rsidRDefault="008B020C" w:rsidP="00A67DF0">
      <w:r>
        <w:t>Uit antwoorden blijkt dat wie het enkel intern gebruikt, Firebase ofwel niet zal gebruiken voor toekomstige projecten ofwel heerst er nog twijfel.</w:t>
      </w:r>
      <w:r>
        <w:br/>
        <w:t>Andere bedrijven zitten mogelijks gebonden aan vaste partners voor bijvoorbeeld hosting (denk maar aan Azure) of hebben een eigen backend geschreven of maken gebruik van soortgelijke systemen zoals AWS.</w:t>
      </w:r>
      <w:r>
        <w:br/>
        <w:t>Het merendeel van de bedrijven is zeer positief en zou het zeker gebruiken voor toekomstige projecten om de volgende redenen:</w:t>
      </w:r>
    </w:p>
    <w:p w:rsidR="008B020C" w:rsidRDefault="008B020C" w:rsidP="008B020C">
      <w:pPr>
        <w:pStyle w:val="ListParagraph"/>
        <w:numPr>
          <w:ilvl w:val="0"/>
          <w:numId w:val="36"/>
        </w:numPr>
      </w:pPr>
      <w:r>
        <w:t>Kostprijs (goedkoop)</w:t>
      </w:r>
    </w:p>
    <w:p w:rsidR="008B020C" w:rsidRDefault="008B020C" w:rsidP="008B020C">
      <w:pPr>
        <w:pStyle w:val="ListParagraph"/>
        <w:numPr>
          <w:ilvl w:val="0"/>
          <w:numId w:val="36"/>
        </w:numPr>
      </w:pPr>
      <w:r>
        <w:t xml:space="preserve">Gebruiksvriendelijkheid </w:t>
      </w:r>
    </w:p>
    <w:p w:rsidR="008C2D74" w:rsidRDefault="008C2D74" w:rsidP="008B020C">
      <w:pPr>
        <w:pStyle w:val="ListParagraph"/>
        <w:numPr>
          <w:ilvl w:val="0"/>
          <w:numId w:val="36"/>
        </w:numPr>
      </w:pPr>
      <w:r>
        <w:t>Snelle opbouw</w:t>
      </w:r>
    </w:p>
    <w:p w:rsidR="008B020C" w:rsidRDefault="008B020C" w:rsidP="008B020C">
      <w:pPr>
        <w:pStyle w:val="ListParagraph"/>
        <w:numPr>
          <w:ilvl w:val="0"/>
          <w:numId w:val="36"/>
        </w:numPr>
      </w:pPr>
      <w:r>
        <w:lastRenderedPageBreak/>
        <w:t>Vele mogelijkheden</w:t>
      </w:r>
    </w:p>
    <w:p w:rsidR="008B020C" w:rsidRDefault="008B020C" w:rsidP="008B020C">
      <w:pPr>
        <w:pStyle w:val="ListParagraph"/>
        <w:numPr>
          <w:ilvl w:val="0"/>
          <w:numId w:val="36"/>
        </w:numPr>
      </w:pPr>
      <w:r>
        <w:t>Stabiel in gebruik</w:t>
      </w:r>
    </w:p>
    <w:p w:rsidR="008B020C" w:rsidRDefault="008B020C" w:rsidP="008B020C">
      <w:pPr>
        <w:pStyle w:val="ListParagraph"/>
        <w:numPr>
          <w:ilvl w:val="0"/>
          <w:numId w:val="36"/>
        </w:numPr>
      </w:pPr>
      <w:r>
        <w:t>Goede realtime database</w:t>
      </w:r>
    </w:p>
    <w:p w:rsidR="008B020C" w:rsidRDefault="008B020C" w:rsidP="008B020C">
      <w:pPr>
        <w:pStyle w:val="ListParagraph"/>
        <w:numPr>
          <w:ilvl w:val="0"/>
          <w:numId w:val="36"/>
        </w:numPr>
      </w:pPr>
      <w:r>
        <w:t>Duidelijke API</w:t>
      </w:r>
    </w:p>
    <w:p w:rsidR="008B020C" w:rsidRDefault="008B020C" w:rsidP="008B020C">
      <w:r>
        <w:t xml:space="preserve">Verder blijkt wel dat het gebruik van de onderdelen afhangt van project tot </w:t>
      </w:r>
      <w:r w:rsidR="00136A8F">
        <w:t>project</w:t>
      </w:r>
      <w:r>
        <w:t>.</w:t>
      </w:r>
    </w:p>
    <w:p w:rsidR="008B020C" w:rsidRDefault="008B020C" w:rsidP="008B020C">
      <w:pPr>
        <w:pStyle w:val="Heading3"/>
      </w:pPr>
      <w:bookmarkStart w:id="79" w:name="_Toc490594537"/>
      <w:r>
        <w:t xml:space="preserve">Vraag 7: </w:t>
      </w:r>
      <w:r w:rsidRPr="008B020C">
        <w:t>Waarom is Firebase, volgens u, wel of niet beter dan soortgelijke technologieën (Azure, AWS)?</w:t>
      </w:r>
      <w:bookmarkEnd w:id="79"/>
    </w:p>
    <w:p w:rsidR="001715FF" w:rsidRDefault="008B020C" w:rsidP="00A67DF0">
      <w:r>
        <w:t xml:space="preserve">De antwoorden op deze vraag liggen ongeveer in dezelfde lijn als de antwoorden op de vorige vraag. Wie het enkel intern gebruikt is moeilijk te overtuigen. Zij gebruiken ofwel een eigen backend of andere technologieën zoals AWS. Waar ze </w:t>
      </w:r>
      <w:r w:rsidR="001715FF">
        <w:t xml:space="preserve">een probleem van maken </w:t>
      </w:r>
      <w:r>
        <w:t xml:space="preserve">is het feit dat AWS </w:t>
      </w:r>
      <w:r w:rsidR="001715FF">
        <w:t xml:space="preserve">ruwweg </w:t>
      </w:r>
      <w:r>
        <w:t>dezelfde mogelijkheden biedt als Firebase maar ook nog SDK’s voor Windows.</w:t>
      </w:r>
      <w:r w:rsidR="001715FF">
        <w:br/>
        <w:t>De bedrijven die het wel gebruiken, vinden het beter om de volgende redenen:</w:t>
      </w:r>
    </w:p>
    <w:p w:rsidR="001715FF" w:rsidRDefault="001715FF" w:rsidP="001715FF">
      <w:pPr>
        <w:pStyle w:val="ListParagraph"/>
        <w:numPr>
          <w:ilvl w:val="0"/>
          <w:numId w:val="38"/>
        </w:numPr>
      </w:pPr>
      <w:r>
        <w:t xml:space="preserve">De lage kostprijs </w:t>
      </w:r>
    </w:p>
    <w:p w:rsidR="001715FF" w:rsidRDefault="001715FF" w:rsidP="001715FF">
      <w:pPr>
        <w:pStyle w:val="ListParagraph"/>
        <w:numPr>
          <w:ilvl w:val="0"/>
          <w:numId w:val="38"/>
        </w:numPr>
      </w:pPr>
      <w:r>
        <w:t>Toegankelijkheid</w:t>
      </w:r>
    </w:p>
    <w:p w:rsidR="001715FF" w:rsidRDefault="001715FF" w:rsidP="001715FF">
      <w:pPr>
        <w:pStyle w:val="ListParagraph"/>
        <w:numPr>
          <w:ilvl w:val="0"/>
          <w:numId w:val="38"/>
        </w:numPr>
      </w:pPr>
      <w:r>
        <w:t>De instapdrempel is heel laag</w:t>
      </w:r>
    </w:p>
    <w:p w:rsidR="001715FF" w:rsidRDefault="001715FF" w:rsidP="001715FF">
      <w:pPr>
        <w:pStyle w:val="ListParagraph"/>
        <w:numPr>
          <w:ilvl w:val="0"/>
          <w:numId w:val="38"/>
        </w:numPr>
      </w:pPr>
      <w:r>
        <w:t>Het ruime aanbod aan componenten</w:t>
      </w:r>
    </w:p>
    <w:p w:rsidR="001715FF" w:rsidRDefault="001715FF" w:rsidP="001715FF">
      <w:pPr>
        <w:pStyle w:val="ListParagraph"/>
        <w:numPr>
          <w:ilvl w:val="0"/>
          <w:numId w:val="38"/>
        </w:numPr>
      </w:pPr>
      <w:r>
        <w:t>All-in-one platoform waar veel energie is ingestoken</w:t>
      </w:r>
    </w:p>
    <w:p w:rsidR="001715FF" w:rsidRDefault="001715FF" w:rsidP="001715FF">
      <w:pPr>
        <w:pStyle w:val="ListParagraph"/>
        <w:numPr>
          <w:ilvl w:val="0"/>
          <w:numId w:val="38"/>
        </w:numPr>
      </w:pPr>
      <w:r>
        <w:t xml:space="preserve">Overtuiging dat aangezien het een Google product is, dit nog verbeterd </w:t>
      </w:r>
      <w:r w:rsidR="008C2D74">
        <w:t xml:space="preserve">zal </w:t>
      </w:r>
      <w:r>
        <w:t>worden en dat het altijd zal ondersteund blijven</w:t>
      </w:r>
    </w:p>
    <w:p w:rsidR="001715FF" w:rsidRDefault="001715FF" w:rsidP="001715FF">
      <w:r>
        <w:t>Verder zijn er nog bedrijven wien</w:t>
      </w:r>
      <w:r w:rsidR="006722D0">
        <w:t>s antwoord meer genuanceerd is. Zij</w:t>
      </w:r>
      <w:r>
        <w:t xml:space="preserve"> schrijven dat alles afhangt van de eigen backend en hoe gemakkelijk of moeilijk het is om hiermee te integreren.</w:t>
      </w:r>
      <w:r>
        <w:br/>
        <w:t xml:space="preserve">Ten slotte waren er nog diegene die wel positief tegenover Google Firebase staan </w:t>
      </w:r>
      <w:r w:rsidR="004F5122">
        <w:t>maar er momenteel niet genoeg kennis van hebben door het gebruik van soortgelijke systemen (AWS).</w:t>
      </w:r>
    </w:p>
    <w:p w:rsidR="004F5122" w:rsidRDefault="004F5122" w:rsidP="004F5122">
      <w:pPr>
        <w:pStyle w:val="Heading3"/>
      </w:pPr>
      <w:bookmarkStart w:id="80" w:name="_Toc490594538"/>
      <w:r>
        <w:t xml:space="preserve">Vraag 8: </w:t>
      </w:r>
      <w:r w:rsidRPr="004F5122">
        <w:t>Zou u het gebruik van Firebase aanraden bij andere bedrijven en klanten? Waarom (niet)?</w:t>
      </w:r>
      <w:bookmarkEnd w:id="80"/>
    </w:p>
    <w:p w:rsidR="004F5122" w:rsidRDefault="004F5122" w:rsidP="004F5122">
      <w:r>
        <w:t>Ook deze antwoorden liggen in dezelfde lijn als de antwoorden op de vorige vragen. De meeste bedrijven waren positief. Vooral wat betreft kostprijs, betrouwbaarheid, gebruiksvriendelijkheid, goede ervaring met realtime database, hosting, crash reporting en tijdsbesparing.</w:t>
      </w:r>
      <w:r>
        <w:br/>
        <w:t>Bezwaren om het wel of niet aan te raden aan andere bedrijven zijn het wel of niet hebben van de mogelijkheid of de ervaring om een eigen backend te schrijven en de noden van de klant in het algemeen.</w:t>
      </w:r>
      <w:r>
        <w:br/>
      </w:r>
      <w:r>
        <w:lastRenderedPageBreak/>
        <w:t xml:space="preserve">Daarna zijn sommige bedrijven bezorgt om de privacy wetgeving van Europa (GDPR, General Data Protection Regulation, </w:t>
      </w:r>
      <w:sdt>
        <w:sdtPr>
          <w:id w:val="-525709960"/>
          <w:citation/>
        </w:sdtPr>
        <w:sdtContent>
          <w:r>
            <w:fldChar w:fldCharType="begin"/>
          </w:r>
          <w:r>
            <w:rPr>
              <w:lang w:val="en-US"/>
            </w:rPr>
            <w:instrText xml:space="preserve">CITATION Eur \l 1033 </w:instrText>
          </w:r>
          <w:r>
            <w:fldChar w:fldCharType="separate"/>
          </w:r>
          <w:r w:rsidR="003C2A94" w:rsidRPr="003C2A94">
            <w:rPr>
              <w:noProof/>
              <w:lang w:val="en-US"/>
            </w:rPr>
            <w:t>(Europese Unie, n.d.)</w:t>
          </w:r>
          <w:r>
            <w:fldChar w:fldCharType="end"/>
          </w:r>
        </w:sdtContent>
      </w:sdt>
      <w:r>
        <w:t xml:space="preserve"> ).</w:t>
      </w:r>
      <w:r>
        <w:br/>
        <w:t>Bedrijven die het niet gebruiken vinden dat ze te weinig ervaring hebben om het te kunnen aanbevelen aan andere bedrijven.</w:t>
      </w:r>
    </w:p>
    <w:p w:rsidR="00267427" w:rsidRDefault="003743CE" w:rsidP="0085523C">
      <w:pPr>
        <w:pStyle w:val="Heading2"/>
        <w:numPr>
          <w:ilvl w:val="1"/>
          <w:numId w:val="41"/>
        </w:numPr>
      </w:pPr>
      <w:bookmarkStart w:id="81" w:name="_Toc490594539"/>
      <w:r>
        <w:t>Besluit van de bevraging bij bedrijven</w:t>
      </w:r>
      <w:bookmarkEnd w:id="81"/>
    </w:p>
    <w:p w:rsidR="00B6048D" w:rsidRDefault="007966CC" w:rsidP="003743CE">
      <w:r>
        <w:t xml:space="preserve">Google Firebase is vrij bekend </w:t>
      </w:r>
      <w:r w:rsidR="00B6048D">
        <w:t xml:space="preserve">bij de bevraagde bedrijven </w:t>
      </w:r>
      <w:r>
        <w:t xml:space="preserve">hoewel het nog </w:t>
      </w:r>
      <w:r w:rsidR="00B6048D">
        <w:t xml:space="preserve">geen jaar geleden is dat het gelanceerd werd </w:t>
      </w:r>
      <w:r>
        <w:t xml:space="preserve">(oktober 2016). </w:t>
      </w:r>
      <w:r>
        <w:br/>
        <w:t xml:space="preserve">Een klein aantal bedrijven gebruiken Firebase niet of alleen intern. </w:t>
      </w:r>
      <w:r w:rsidR="00A11490">
        <w:br/>
        <w:t xml:space="preserve">Bedrijven die </w:t>
      </w:r>
      <w:r w:rsidR="00B6048D">
        <w:t xml:space="preserve">reeds </w:t>
      </w:r>
      <w:r w:rsidR="00A11490">
        <w:t>geïnvesteerd hebben in het opzetten van een eigen backend of werken met een soortgelijk systeem als Firebase (bijvoorbeeld AWS) zijn minder happig om ove</w:t>
      </w:r>
      <w:r w:rsidR="00B6048D">
        <w:t>r te schakelen naar Firebase tenzij ze zich er een voordeel mee kunnen doen. Toch staan ze open voor Google Firebase. Bewijs hiervan is de vraag naar de resultaten van deze bachelorproef.</w:t>
      </w:r>
      <w:r>
        <w:br/>
        <w:t>Het merendeel gebruikt de voornaamste componenten van Firebase zoals realtime database, authentication, crash reporting en cloud messaging. Zij hebben het al gebruikt voor meerdere projecten, hetzij klein of groot.</w:t>
      </w:r>
      <w:r>
        <w:br/>
        <w:t>Hun enthousiasme komt vooral door de snelle opbouw, lage instapdrempel, kostprijs en het feit dat er breed scala aan componenten onder één dak beschikbaar is.</w:t>
      </w:r>
      <w:r>
        <w:br/>
      </w:r>
      <w:r w:rsidR="00F379E3">
        <w:t>Firebase is ideaal voor het creëeren van demo applicaties die snel klaar moeten zijn voor bijvoorbeeld beurzen of klanten.</w:t>
      </w:r>
      <w:r w:rsidR="001F3450">
        <w:t xml:space="preserve"> Uit gesprekken bleek ook nog dat de Firebase community </w:t>
      </w:r>
      <w:r w:rsidR="00EE4D12">
        <w:t>een extra voordeel kan betekenen voor het oplossen van problemen, ideëen en ervaringen uit te wisselen.</w:t>
      </w:r>
      <w:r w:rsidR="00F379E3">
        <w:br/>
        <w:t>Ontwikkelaars kijken uit naar de geplande updates van Firebase die aangekondigd werden op de Google I/O Extended die plaatsvond in Amsterdam in mei 2017.</w:t>
      </w:r>
    </w:p>
    <w:p w:rsidR="00B6048D" w:rsidRDefault="00B6048D" w:rsidP="003743CE">
      <w:r>
        <w:t>Concreet kan vastgesteld worden dat wie Firebase al gebruikt heeft het zal blijven gebruiken en het ook aanraadt aan andere bedrijven om de bovengenoemde redenen. Natuurlijk wordt er wel bij vermeld dat Firebase niet de oplossing is voor alle projecten en dus moet bekeken worden van project tot project.</w:t>
      </w:r>
    </w:p>
    <w:p w:rsidR="003C2A94" w:rsidRDefault="008D678D">
      <w:r w:rsidRPr="00C61C06">
        <w:t xml:space="preserve">Wat ook vermeld moet worden is dat de bevraging stroef verliep. Alle bedrijven moesten uiteindelijk eerst telefonisch gecontacteerd worden om enige reactie te verkrijgen. Ervaring </w:t>
      </w:r>
      <w:r w:rsidR="00C61C06">
        <w:t>leerde</w:t>
      </w:r>
      <w:r w:rsidRPr="00C61C06">
        <w:t xml:space="preserve"> dat wanneer </w:t>
      </w:r>
      <w:r w:rsidR="00C61C06">
        <w:t>voorgesteld</w:t>
      </w:r>
      <w:r w:rsidRPr="00C61C06">
        <w:t xml:space="preserve"> werd om een mail naar het algemeen e-mailadres</w:t>
      </w:r>
      <w:r w:rsidR="00C61C06">
        <w:t xml:space="preserve"> te sturen er bijna zeker geen reactie zou op volgen</w:t>
      </w:r>
      <w:r w:rsidRPr="00C61C06">
        <w:t>. Dit was duidelijk te zien bij de opvolging van de antwoorden op Google Forms.</w:t>
      </w:r>
      <w:r w:rsidR="00562E33" w:rsidRPr="00C61C06">
        <w:br/>
        <w:t>Bij direct contact met ontwikkelaar</w:t>
      </w:r>
      <w:r w:rsidR="00C61C06">
        <w:t>s daarentegen</w:t>
      </w:r>
      <w:r w:rsidR="00562E33" w:rsidRPr="00C61C06">
        <w:t xml:space="preserve"> verliepen de gesprekken zeer vlot en </w:t>
      </w:r>
      <w:r w:rsidR="00C61C06">
        <w:t>was er</w:t>
      </w:r>
      <w:r w:rsidR="00562E33" w:rsidRPr="00C61C06">
        <w:t xml:space="preserve"> meteen respons op Google Forms</w:t>
      </w:r>
      <w:r w:rsidR="00C61C06">
        <w:t xml:space="preserve"> te zien</w:t>
      </w:r>
      <w:r w:rsidR="00562E33" w:rsidRPr="00C61C06">
        <w:t xml:space="preserve">. Dikwijls werd er gevraagd waar </w:t>
      </w:r>
      <w:r w:rsidR="00C61C06">
        <w:t>de gegevens van het bedrijf in kwestie</w:t>
      </w:r>
      <w:r w:rsidR="00562E33" w:rsidRPr="00C61C06">
        <w:t xml:space="preserve"> gevonden</w:t>
      </w:r>
      <w:r w:rsidR="00C61C06">
        <w:t xml:space="preserve"> waren </w:t>
      </w:r>
      <w:r w:rsidR="00562E33" w:rsidRPr="00C61C06">
        <w:t xml:space="preserve">aangezien dit </w:t>
      </w:r>
      <w:r w:rsidR="00C61C06">
        <w:t>van belang</w:t>
      </w:r>
      <w:r w:rsidR="00562E33" w:rsidRPr="00C61C06">
        <w:t xml:space="preserve"> is voor hun marketing.</w:t>
      </w:r>
      <w:r w:rsidR="003C2A94">
        <w:br w:type="page"/>
      </w:r>
    </w:p>
    <w:p w:rsidR="00FE39C4" w:rsidRDefault="003C2A94" w:rsidP="003C2A94">
      <w:pPr>
        <w:pStyle w:val="Heading1"/>
        <w:numPr>
          <w:ilvl w:val="0"/>
          <w:numId w:val="41"/>
        </w:numPr>
      </w:pPr>
      <w:bookmarkStart w:id="82" w:name="_Toc490594540"/>
      <w:r>
        <w:lastRenderedPageBreak/>
        <w:t>Algemeen besluit</w:t>
      </w:r>
      <w:bookmarkEnd w:id="82"/>
    </w:p>
    <w:p w:rsidR="00573957" w:rsidRDefault="00573957" w:rsidP="00573957">
      <w:r>
        <w:t>Deze bachelorproef heeft als bedoeling inzicht te verschaffen in</w:t>
      </w:r>
      <w:r w:rsidR="006722D0">
        <w:t xml:space="preserve"> het gebruik van</w:t>
      </w:r>
      <w:r>
        <w:t xml:space="preserve"> Google Firebase. De beschrijving van elk van haar componenten maken duidelijk wat Google Firebase vandaag voor de ontwikkelaars van mobiele applicaties kan betekenen.</w:t>
      </w:r>
    </w:p>
    <w:p w:rsidR="00C80E68" w:rsidRDefault="00C80E68" w:rsidP="00573957">
      <w:r>
        <w:t>Uit de proof-of-concept blijkt dat Google Firebase goed gedocumenteerd is door middel van verklarende teksten, introductiefilmpjes en code voorbeelden om de ontwikkelaar alvast op weg te zetten. De site van Google Firebase is heel overzichtelijk en gebruiksvriendelijk, wat maakt dat het implementeren van de voornaamste componenten voor de proof-of-concept heel vlot en snel verliep.</w:t>
      </w:r>
    </w:p>
    <w:p w:rsidR="00C80E68" w:rsidRDefault="00C80E68" w:rsidP="00573957">
      <w:r>
        <w:t xml:space="preserve">Uit de vergelijkende studie blijkt dat het ontwikkelen </w:t>
      </w:r>
      <w:r w:rsidR="007578ED">
        <w:t xml:space="preserve">van een standaard applicatie zonder Firebase meer ervaring, hulpmiddelen en kosten vergt. De beschikbare alternatieve componenten zijn zowel apart als in sommige pakketten (zoals AWS) te vinden. </w:t>
      </w:r>
      <w:r w:rsidR="00DA3B27">
        <w:t>Aparte componenten zijn niet vanzelfsprekend met elkaar compatibel en een overkoepelend systeem zoals AWS heeft meer mogelijkheden maar vooral voor het opstellen van webapplicaties en is dus een minder goed alternatief voor mobiele applicaties</w:t>
      </w:r>
      <w:r w:rsidR="00A11568">
        <w:t>. Of er nu gebruik gemaakt wordt van een eigen backend of gebruik gemaakt wordt van aparte componenten of overkoepelende systemen, allen kosten meer tijd, ervaring en geld dan Google Firebase.</w:t>
      </w:r>
    </w:p>
    <w:p w:rsidR="00EE4D12" w:rsidRDefault="00A11568" w:rsidP="001715FF">
      <w:r>
        <w:t>Uit de bevraging van de bedrijven blijkt dat Google Firebase al goed gekend is onder de bedrijven in België</w:t>
      </w:r>
      <w:r w:rsidR="001F3450">
        <w:t>. Velen hebben er van gehoord op de Google I/O van eind 2016 en mei 2017. De meesten gebruiken de voornaamste componenten zoals authentication, realtime database, crash reporting en cloud messaging. Bijgevolg hebben ze Firebase al toegepast in meerdere projecten al zij het klein of groot. Hun enthousiasme komt vooral door de snelle opbouw, lage instapdrempel, kostprijs en het feit dat er breed scala aan componenten onder één dak beschikbaar is.</w:t>
      </w:r>
      <w:r w:rsidR="001F3450">
        <w:br/>
        <w:t xml:space="preserve">Ook het feit dat de Google Firebase community toeneemt, is een bonus. </w:t>
      </w:r>
      <w:r w:rsidR="001F3450">
        <w:br/>
        <w:t>Een klein aantal werkt reeds met een eigen backend of met andere systemen zoals AWS en zij vertonen nog een afwachtende houding.</w:t>
      </w:r>
    </w:p>
    <w:p w:rsidR="00786999" w:rsidRDefault="006518F6" w:rsidP="001715FF">
      <w:r>
        <w:t>Firebase brengt heel wat voordelen met zich</w:t>
      </w:r>
      <w:r w:rsidR="003F2BA8">
        <w:t>. D</w:t>
      </w:r>
      <w:r>
        <w:t xml:space="preserve">enk maar aan de tijdswinst, </w:t>
      </w:r>
      <w:r w:rsidR="00A849BC">
        <w:t xml:space="preserve">de </w:t>
      </w:r>
      <w:r>
        <w:t xml:space="preserve">gebruiksvriendelijkheid, </w:t>
      </w:r>
      <w:r w:rsidR="00A849BC">
        <w:t xml:space="preserve">de </w:t>
      </w:r>
      <w:r>
        <w:t>lage kostprijs</w:t>
      </w:r>
      <w:r w:rsidR="003F2BA8">
        <w:t>,</w:t>
      </w:r>
      <w:r w:rsidR="00A849BC">
        <w:t xml:space="preserve"> de</w:t>
      </w:r>
      <w:r w:rsidR="003F2BA8">
        <w:t xml:space="preserve"> lage instapdrempel, de komende updates, het gemakkelijk onderhoud en </w:t>
      </w:r>
      <w:r w:rsidR="00A849BC">
        <w:t xml:space="preserve">een </w:t>
      </w:r>
      <w:r w:rsidR="003F2BA8">
        <w:t xml:space="preserve">betere controle over de applicatie. </w:t>
      </w:r>
      <w:r w:rsidR="003F2BA8">
        <w:br/>
        <w:t>Extra voordelen die in de kijker gezet moeten worden zijn toch wel dat een junior ontwikkelaar geen moeite heeft om met Firebas</w:t>
      </w:r>
      <w:r w:rsidR="00866AE3">
        <w:t>e aan de slag te gaan en dat k</w:t>
      </w:r>
      <w:r w:rsidR="003F2BA8">
        <w:t>leine applicaties voor bijvoorbeeld beurzen heel snel opgezet</w:t>
      </w:r>
      <w:r w:rsidR="00866AE3">
        <w:t xml:space="preserve"> kunnen</w:t>
      </w:r>
      <w:r w:rsidR="003F2BA8">
        <w:t xml:space="preserve"> worden. </w:t>
      </w:r>
      <w:r w:rsidR="003F2BA8">
        <w:br/>
        <w:t xml:space="preserve">Uit dit alles kan men afleiden dat Firebase meer en meer gebruikt zal worden door de </w:t>
      </w:r>
      <w:r w:rsidR="003F2BA8">
        <w:lastRenderedPageBreak/>
        <w:t xml:space="preserve">Belgische ontwikkelaars van mobiele applicaties. </w:t>
      </w:r>
      <w:r w:rsidR="00786999">
        <w:br/>
        <w:t xml:space="preserve">Het valt te verwachten dat er met Firebase een waardige concurrent bijgekomen is op de markt </w:t>
      </w:r>
      <w:r w:rsidR="00A849BC">
        <w:t>voor</w:t>
      </w:r>
      <w:r w:rsidR="00786999">
        <w:t xml:space="preserve"> mobiele applicaties.</w:t>
      </w:r>
    </w:p>
    <w:p w:rsidR="00F44454" w:rsidRDefault="00F44454" w:rsidP="001715FF">
      <w:r>
        <w:br w:type="page"/>
      </w:r>
    </w:p>
    <w:bookmarkStart w:id="83" w:name="_Toc490594541" w:displacedByCustomXml="next"/>
    <w:sdt>
      <w:sdtPr>
        <w:rPr>
          <w:rFonts w:asciiTheme="minorHAnsi" w:eastAsiaTheme="minorHAnsi" w:hAnsiTheme="minorHAnsi" w:cstheme="minorBidi"/>
          <w:color w:val="595959" w:themeColor="text1" w:themeTint="A6"/>
          <w:sz w:val="26"/>
          <w:szCs w:val="20"/>
        </w:rPr>
        <w:id w:val="1741834991"/>
        <w:docPartObj>
          <w:docPartGallery w:val="Bibliographies"/>
          <w:docPartUnique/>
        </w:docPartObj>
      </w:sdtPr>
      <w:sdtContent>
        <w:p w:rsidR="00CF369B" w:rsidRDefault="003C2A94" w:rsidP="003C2A94">
          <w:pPr>
            <w:pStyle w:val="Heading1"/>
            <w:numPr>
              <w:ilvl w:val="0"/>
              <w:numId w:val="41"/>
            </w:numPr>
          </w:pPr>
          <w:r>
            <w:t>Referentielijst</w:t>
          </w:r>
          <w:bookmarkEnd w:id="83"/>
        </w:p>
        <w:sdt>
          <w:sdtPr>
            <w:id w:val="111145805"/>
            <w:bibliography/>
          </w:sdtPr>
          <w:sdtContent>
            <w:p w:rsidR="003C2A94" w:rsidRDefault="00CF369B" w:rsidP="003C2A94">
              <w:pPr>
                <w:pStyle w:val="Bibliography"/>
                <w:ind w:left="720" w:hanging="720"/>
                <w:rPr>
                  <w:noProof/>
                  <w:sz w:val="24"/>
                  <w:szCs w:val="24"/>
                </w:rPr>
              </w:pPr>
              <w:r>
                <w:fldChar w:fldCharType="begin"/>
              </w:r>
              <w:r>
                <w:instrText xml:space="preserve"> BIBLIOGRAPHY </w:instrText>
              </w:r>
              <w:r>
                <w:fldChar w:fldCharType="separate"/>
              </w:r>
              <w:r w:rsidR="003C2A94">
                <w:rPr>
                  <w:noProof/>
                </w:rPr>
                <w:t xml:space="preserve">Android. (sd). </w:t>
              </w:r>
              <w:r w:rsidR="003C2A94">
                <w:rPr>
                  <w:i/>
                  <w:iCs/>
                  <w:noProof/>
                </w:rPr>
                <w:t>Notifications | Android</w:t>
              </w:r>
              <w:r w:rsidR="003C2A94">
                <w:rPr>
                  <w:noProof/>
                </w:rPr>
                <w:t>. Opgehaald van Android developers: https://developer.android.com/guide/topics/ui/notifiers/notifications.html</w:t>
              </w:r>
            </w:p>
            <w:p w:rsidR="003C2A94" w:rsidRDefault="003C2A94" w:rsidP="003C2A94">
              <w:pPr>
                <w:pStyle w:val="Bibliography"/>
                <w:ind w:left="720" w:hanging="720"/>
                <w:rPr>
                  <w:noProof/>
                </w:rPr>
              </w:pPr>
              <w:r>
                <w:rPr>
                  <w:noProof/>
                </w:rPr>
                <w:t xml:space="preserve">AWS. (sd). </w:t>
              </w:r>
              <w:r>
                <w:rPr>
                  <w:i/>
                  <w:iCs/>
                  <w:noProof/>
                </w:rPr>
                <w:t>Getting Started with AWS documentation</w:t>
              </w:r>
              <w:r>
                <w:rPr>
                  <w:noProof/>
                </w:rPr>
                <w:t>. Opgehaald van aws.amazon.com: https://aws.amazon.com/documentation/gettingstarted/</w:t>
              </w:r>
            </w:p>
            <w:p w:rsidR="003C2A94" w:rsidRDefault="003C2A94" w:rsidP="003C2A94">
              <w:pPr>
                <w:pStyle w:val="Bibliography"/>
                <w:ind w:left="720" w:hanging="720"/>
                <w:rPr>
                  <w:noProof/>
                </w:rPr>
              </w:pPr>
              <w:r>
                <w:rPr>
                  <w:noProof/>
                </w:rPr>
                <w:t xml:space="preserve">Digicert. (sd). </w:t>
              </w:r>
              <w:r>
                <w:rPr>
                  <w:i/>
                  <w:iCs/>
                  <w:noProof/>
                </w:rPr>
                <w:t>Just How Strong is 2048-bit SSL Certificate Encryption?</w:t>
              </w:r>
              <w:r>
                <w:rPr>
                  <w:noProof/>
                </w:rPr>
                <w:t xml:space="preserve"> Opgehaald van Digicert: https://www.digicert.com/TimeTravel/math.htm</w:t>
              </w:r>
            </w:p>
            <w:p w:rsidR="003C2A94" w:rsidRDefault="003C2A94" w:rsidP="003C2A94">
              <w:pPr>
                <w:pStyle w:val="Bibliography"/>
                <w:ind w:left="720" w:hanging="720"/>
                <w:rPr>
                  <w:noProof/>
                </w:rPr>
              </w:pPr>
              <w:r>
                <w:rPr>
                  <w:noProof/>
                </w:rPr>
                <w:t xml:space="preserve">Europese Unie. (sd). </w:t>
              </w:r>
              <w:r>
                <w:rPr>
                  <w:i/>
                  <w:iCs/>
                  <w:noProof/>
                </w:rPr>
                <w:t>Home Page of EU GDPR</w:t>
              </w:r>
              <w:r>
                <w:rPr>
                  <w:noProof/>
                </w:rPr>
                <w:t>. Opgehaald van EUGDPR: http://www.eugdpr.org/</w:t>
              </w:r>
            </w:p>
            <w:p w:rsidR="003C2A94" w:rsidRDefault="003C2A94" w:rsidP="003C2A94">
              <w:pPr>
                <w:pStyle w:val="Bibliography"/>
                <w:ind w:left="720" w:hanging="720"/>
                <w:rPr>
                  <w:noProof/>
                </w:rPr>
              </w:pPr>
              <w:r>
                <w:rPr>
                  <w:noProof/>
                </w:rPr>
                <w:t xml:space="preserve">Google. (sd). </w:t>
              </w:r>
              <w:r>
                <w:rPr>
                  <w:i/>
                  <w:iCs/>
                  <w:noProof/>
                </w:rPr>
                <w:t>About the Google Display Network - AdWords Help</w:t>
              </w:r>
              <w:r>
                <w:rPr>
                  <w:noProof/>
                </w:rPr>
                <w:t>. Opgehaald van support.google.com: https://support.google.com/adwords/answer/2404190?hl=nl</w:t>
              </w:r>
            </w:p>
            <w:p w:rsidR="003C2A94" w:rsidRDefault="003C2A94" w:rsidP="003C2A94">
              <w:pPr>
                <w:pStyle w:val="Bibliography"/>
                <w:ind w:left="720" w:hanging="720"/>
                <w:rPr>
                  <w:noProof/>
                </w:rPr>
              </w:pPr>
              <w:r>
                <w:rPr>
                  <w:noProof/>
                </w:rPr>
                <w:t xml:space="preserve">Google. (sd). </w:t>
              </w:r>
              <w:r>
                <w:rPr>
                  <w:i/>
                  <w:iCs/>
                  <w:noProof/>
                </w:rPr>
                <w:t>Documentation | Firebase</w:t>
              </w:r>
              <w:r>
                <w:rPr>
                  <w:noProof/>
                </w:rPr>
                <w:t>. Opgehaald van Firebase: https://firebase.google.com/docs/</w:t>
              </w:r>
            </w:p>
            <w:p w:rsidR="003C2A94" w:rsidRDefault="003C2A94" w:rsidP="003C2A94">
              <w:pPr>
                <w:pStyle w:val="Bibliography"/>
                <w:ind w:left="720" w:hanging="720"/>
                <w:rPr>
                  <w:noProof/>
                </w:rPr>
              </w:pPr>
              <w:r>
                <w:rPr>
                  <w:noProof/>
                </w:rPr>
                <w:t xml:space="preserve">Realm. (sd). </w:t>
              </w:r>
              <w:r>
                <w:rPr>
                  <w:i/>
                  <w:iCs/>
                  <w:noProof/>
                </w:rPr>
                <w:t>Realm</w:t>
              </w:r>
              <w:r>
                <w:rPr>
                  <w:noProof/>
                </w:rPr>
                <w:t>. Opgehaald van Realm Mobile Platform: https://realm.io/products/realm-mobile-platform/</w:t>
              </w:r>
            </w:p>
            <w:p w:rsidR="003C2A94" w:rsidRDefault="003C2A94" w:rsidP="003C2A94">
              <w:pPr>
                <w:pStyle w:val="Bibliography"/>
                <w:ind w:left="720" w:hanging="720"/>
                <w:rPr>
                  <w:noProof/>
                </w:rPr>
              </w:pPr>
              <w:r>
                <w:rPr>
                  <w:noProof/>
                </w:rPr>
                <w:t xml:space="preserve">Relic, N. (sd). </w:t>
              </w:r>
              <w:r>
                <w:rPr>
                  <w:i/>
                  <w:iCs/>
                  <w:noProof/>
                </w:rPr>
                <w:t>Application Performance Monitoring Tools and Features | New Relic APM</w:t>
              </w:r>
              <w:r>
                <w:rPr>
                  <w:noProof/>
                </w:rPr>
                <w:t>. Opgehaald van New Relic APM: https://newrelic.com/application-monitoring/features</w:t>
              </w:r>
            </w:p>
            <w:p w:rsidR="003C2A94" w:rsidRDefault="003C2A94" w:rsidP="003C2A94">
              <w:pPr>
                <w:pStyle w:val="Bibliography"/>
                <w:ind w:left="720" w:hanging="720"/>
                <w:rPr>
                  <w:noProof/>
                </w:rPr>
              </w:pPr>
              <w:r>
                <w:rPr>
                  <w:noProof/>
                </w:rPr>
                <w:t xml:space="preserve">Relic, N. (sd). </w:t>
              </w:r>
              <w:r>
                <w:rPr>
                  <w:i/>
                  <w:iCs/>
                  <w:noProof/>
                </w:rPr>
                <w:t>Digital Performance Monitoring and Management | New Relic</w:t>
              </w:r>
              <w:r>
                <w:rPr>
                  <w:noProof/>
                </w:rPr>
                <w:t>. Opgehaald van New Relic: https://newrelic.com/</w:t>
              </w:r>
            </w:p>
            <w:p w:rsidR="003C2A94" w:rsidRDefault="003C2A94" w:rsidP="003C2A94">
              <w:pPr>
                <w:pStyle w:val="Bibliography"/>
                <w:ind w:left="720" w:hanging="720"/>
                <w:rPr>
                  <w:noProof/>
                </w:rPr>
              </w:pPr>
              <w:r>
                <w:rPr>
                  <w:noProof/>
                </w:rPr>
                <w:t xml:space="preserve">Sortlist. (sd). </w:t>
              </w:r>
              <w:r>
                <w:rPr>
                  <w:i/>
                  <w:iCs/>
                  <w:noProof/>
                </w:rPr>
                <w:t>De 10 Beste Mobile App Development Bureaus in België (2017) - Sortlist</w:t>
              </w:r>
              <w:r>
                <w:rPr>
                  <w:noProof/>
                </w:rPr>
                <w:t>. Opgehaald van Sortlist: https://www.sortlist.be/nl/mobile-app-development/belgie-be</w:t>
              </w:r>
            </w:p>
            <w:p w:rsidR="003C2A94" w:rsidRDefault="003C2A94" w:rsidP="003C2A94">
              <w:pPr>
                <w:pStyle w:val="Bibliography"/>
                <w:ind w:left="720" w:hanging="720"/>
                <w:rPr>
                  <w:noProof/>
                </w:rPr>
              </w:pPr>
              <w:r>
                <w:rPr>
                  <w:noProof/>
                </w:rPr>
                <w:t xml:space="preserve">trade, F. i. (sd). </w:t>
              </w:r>
              <w:r>
                <w:rPr>
                  <w:i/>
                  <w:iCs/>
                  <w:noProof/>
                </w:rPr>
                <w:t>Mobile application development in Flanders</w:t>
              </w:r>
              <w:r>
                <w:rPr>
                  <w:noProof/>
                </w:rPr>
                <w:t>. Opgehaald van Flanders investment and trade: https://www.flandersinvestmentandtrade.com/invest/en/sectors/digital-society/mobile-applications</w:t>
              </w:r>
            </w:p>
            <w:p w:rsidR="00CF369B" w:rsidRDefault="00CF369B" w:rsidP="003C2A94">
              <w:r>
                <w:rPr>
                  <w:b/>
                  <w:bCs/>
                  <w:noProof/>
                </w:rPr>
                <w:fldChar w:fldCharType="end"/>
              </w:r>
            </w:p>
          </w:sdtContent>
        </w:sdt>
      </w:sdtContent>
    </w:sdt>
    <w:p w:rsidR="002974CE" w:rsidRDefault="002974CE">
      <w:pPr>
        <w:sectPr w:rsidR="002974CE" w:rsidSect="00125F8A">
          <w:footerReference w:type="default" r:id="rId55"/>
          <w:footerReference w:type="first" r:id="rId56"/>
          <w:pgSz w:w="11907" w:h="16839" w:code="9"/>
          <w:pgMar w:top="1440" w:right="1080" w:bottom="1440" w:left="1080" w:header="709" w:footer="709" w:gutter="0"/>
          <w:pgNumType w:start="1" w:chapStyle="1"/>
          <w:cols w:space="720"/>
          <w:titlePg/>
          <w:docGrid w:linePitch="360"/>
        </w:sectPr>
      </w:pPr>
    </w:p>
    <w:p w:rsidR="003C2A94" w:rsidRDefault="003C2A94" w:rsidP="003C2A94">
      <w:pPr>
        <w:pStyle w:val="Heading1"/>
        <w:numPr>
          <w:ilvl w:val="0"/>
          <w:numId w:val="41"/>
        </w:numPr>
      </w:pPr>
      <w:bookmarkStart w:id="84" w:name="_Toc490594542"/>
      <w:r>
        <w:lastRenderedPageBreak/>
        <w:t>Bijlages</w:t>
      </w:r>
      <w:bookmarkEnd w:id="84"/>
    </w:p>
    <w:p w:rsidR="009536FD" w:rsidRDefault="009536FD" w:rsidP="009536FD">
      <w:pPr>
        <w:pStyle w:val="Heading2"/>
        <w:numPr>
          <w:ilvl w:val="0"/>
          <w:numId w:val="43"/>
        </w:numPr>
      </w:pPr>
      <w:r>
        <w:t>Bachelorproefvoorstel</w:t>
      </w:r>
    </w:p>
    <w:p w:rsidR="002974CE" w:rsidRDefault="002974CE">
      <w:pPr>
        <w:spacing w:after="0" w:line="265" w:lineRule="auto"/>
        <w:ind w:right="-10"/>
        <w:jc w:val="right"/>
      </w:pPr>
      <w:r>
        <w:rPr>
          <w:rFonts w:ascii="Calibri" w:eastAsia="Calibri" w:hAnsi="Calibri" w:cs="Calibri"/>
          <w:b/>
          <w:sz w:val="18"/>
        </w:rPr>
        <w:t>Hogeschool Gent</w:t>
      </w:r>
    </w:p>
    <w:p w:rsidR="002974CE" w:rsidRDefault="002974CE">
      <w:pPr>
        <w:spacing w:after="656" w:line="265" w:lineRule="auto"/>
        <w:ind w:right="-10"/>
        <w:jc w:val="right"/>
      </w:pPr>
      <w:r>
        <w:rPr>
          <w:rFonts w:ascii="Calibri" w:eastAsia="Calibri" w:hAnsi="Calibri" w:cs="Calibri"/>
          <w:b/>
          <w:sz w:val="18"/>
        </w:rPr>
        <w:t>Bachelorproefvoorstel 2016 - 2017</w:t>
      </w:r>
    </w:p>
    <w:p w:rsidR="002974CE" w:rsidRDefault="002974CE">
      <w:pPr>
        <w:spacing w:after="33" w:line="246" w:lineRule="auto"/>
      </w:pPr>
      <w:r>
        <w:rPr>
          <w:rFonts w:ascii="Calibri" w:eastAsia="Calibri" w:hAnsi="Calibri" w:cs="Calibri"/>
          <w:b/>
          <w:color w:val="006FB8"/>
          <w:sz w:val="40"/>
        </w:rPr>
        <w:t>Firebase: Nieuwe technologie voor applicaties en proof of concept</w:t>
      </w:r>
    </w:p>
    <w:p w:rsidR="002974CE" w:rsidRDefault="002974CE">
      <w:pPr>
        <w:spacing w:after="60" w:line="259" w:lineRule="auto"/>
      </w:pPr>
      <w:r>
        <w:rPr>
          <w:rFonts w:ascii="Calibri" w:eastAsia="Calibri" w:hAnsi="Calibri" w:cs="Calibri"/>
          <w:color w:val="006FB8"/>
          <w:sz w:val="24"/>
        </w:rPr>
        <w:t>Kevin Schuddinck</w:t>
      </w:r>
      <w:r>
        <w:rPr>
          <w:rFonts w:ascii="Calibri" w:eastAsia="Calibri" w:hAnsi="Calibri" w:cs="Calibri"/>
          <w:color w:val="006FB8"/>
          <w:sz w:val="24"/>
          <w:vertAlign w:val="superscript"/>
        </w:rPr>
        <w:t>1</w:t>
      </w:r>
      <w:r>
        <w:rPr>
          <w:rFonts w:ascii="Calibri" w:eastAsia="Calibri" w:hAnsi="Calibri" w:cs="Calibri"/>
          <w:color w:val="006FB8"/>
          <w:sz w:val="24"/>
        </w:rPr>
        <w:t>*</w:t>
      </w:r>
    </w:p>
    <w:tbl>
      <w:tblPr>
        <w:tblStyle w:val="TableGrid0"/>
        <w:tblW w:w="9894" w:type="dxa"/>
        <w:tblInd w:w="39" w:type="dxa"/>
        <w:tblCellMar>
          <w:top w:w="99" w:type="dxa"/>
          <w:left w:w="23" w:type="dxa"/>
          <w:bottom w:w="0" w:type="dxa"/>
          <w:right w:w="56" w:type="dxa"/>
        </w:tblCellMar>
        <w:tblLook w:val="04A0" w:firstRow="1" w:lastRow="0" w:firstColumn="1" w:lastColumn="0" w:noHBand="0" w:noVBand="1"/>
      </w:tblPr>
      <w:tblGrid>
        <w:gridCol w:w="9894"/>
      </w:tblGrid>
      <w:tr w:rsidR="002974CE">
        <w:trPr>
          <w:trHeight w:val="3774"/>
        </w:trPr>
        <w:tc>
          <w:tcPr>
            <w:tcW w:w="9894" w:type="dxa"/>
            <w:tcBorders>
              <w:top w:val="single" w:sz="6" w:space="0" w:color="006FB8"/>
              <w:left w:val="single" w:sz="6" w:space="0" w:color="006FB8"/>
              <w:bottom w:val="nil"/>
              <w:right w:val="single" w:sz="6" w:space="0" w:color="006FB8"/>
            </w:tcBorders>
            <w:shd w:val="clear" w:color="auto" w:fill="E5E7E7"/>
          </w:tcPr>
          <w:p w:rsidR="002974CE" w:rsidRDefault="002974CE">
            <w:pPr>
              <w:spacing w:line="259" w:lineRule="auto"/>
              <w:ind w:left="72"/>
            </w:pPr>
            <w:r>
              <w:rPr>
                <w:rFonts w:ascii="Calibri" w:eastAsia="Calibri" w:hAnsi="Calibri" w:cs="Calibri"/>
                <w:b/>
              </w:rPr>
              <w:t>Samenvatting</w:t>
            </w:r>
          </w:p>
          <w:p w:rsidR="002974CE" w:rsidRDefault="002974CE">
            <w:pPr>
              <w:ind w:left="65" w:firstLine="7"/>
            </w:pPr>
            <w:r>
              <w:rPr>
                <w:rFonts w:ascii="Calibri" w:eastAsia="Calibri" w:hAnsi="Calibri" w:cs="Calibri"/>
              </w:rPr>
              <w:t>Sinds de opkomst van apps op smartphones zijn er al miljoenen ontwikkeld. Naargelang de complexiteit van de app is het ontwikkelen ervan een tijdrovend proces. Daar heeft Google Firebase nu een antwoord op gevonden. Firebase verlost ontwikkelaars van het maken van een backend en biedt een scala aan mogelijkheden en toepassingen voor hun apps zoals ingebouwde analytische tools, diverse autorisaties, storage, etc. Het staat ontwikkelaars ook toe om hun apps te laten groeien, te beheren en winstgevend te maken. Firebase werd eind 2016 op de markt gebracht en is bijgevolg nog niet zo bekend. Wel zijn er al apps waarbij Firebase gebruikt wordt zoals “Shazam”, “Skyscanner”, . . .</w:t>
            </w:r>
          </w:p>
          <w:p w:rsidR="002974CE" w:rsidRDefault="002974CE">
            <w:pPr>
              <w:spacing w:after="80" w:line="236" w:lineRule="auto"/>
              <w:ind w:left="67" w:right="35" w:firstLine="5"/>
            </w:pPr>
            <w:r>
              <w:rPr>
                <w:rFonts w:ascii="Calibri" w:eastAsia="Calibri" w:hAnsi="Calibri" w:cs="Calibri"/>
              </w:rPr>
              <w:t>Deze bachelorproef heeft als doel deze technologie uit te testen door een vergelijkend onderzoek (het ontwikkelen van een app met en zonder Firebase) uit te voeren. Vervolgens aan de hand van vragenlijsten de wensen en noden van bedrijven in kaart brengen. Uit deze vragenlijsten zullen een aantal toepasmogelijkheden naar voren komen die dan in een proof of concept zullen uitgewerkt worden. Het is te verwachten dat Firebase in de toekomst door steeds meer bedrijven zal ge¨ımplementeerd worden.</w:t>
            </w:r>
          </w:p>
          <w:p w:rsidR="002974CE" w:rsidRDefault="002974CE">
            <w:pPr>
              <w:spacing w:line="259" w:lineRule="auto"/>
              <w:ind w:left="72"/>
            </w:pPr>
            <w:r>
              <w:rPr>
                <w:rFonts w:ascii="Calibri" w:eastAsia="Calibri" w:hAnsi="Calibri" w:cs="Calibri"/>
                <w:b/>
              </w:rPr>
              <w:t>Keywords</w:t>
            </w:r>
          </w:p>
          <w:p w:rsidR="002974CE" w:rsidRDefault="002974CE">
            <w:pPr>
              <w:spacing w:line="259" w:lineRule="auto"/>
              <w:ind w:left="72"/>
            </w:pPr>
            <w:r>
              <w:rPr>
                <w:rFonts w:ascii="Calibri" w:eastAsia="Calibri" w:hAnsi="Calibri" w:cs="Calibri"/>
              </w:rPr>
              <w:t>Google — Firebase</w:t>
            </w:r>
          </w:p>
        </w:tc>
      </w:tr>
      <w:tr w:rsidR="002974CE">
        <w:trPr>
          <w:trHeight w:val="574"/>
        </w:trPr>
        <w:tc>
          <w:tcPr>
            <w:tcW w:w="9894" w:type="dxa"/>
            <w:tcBorders>
              <w:top w:val="nil"/>
              <w:left w:val="single" w:sz="6" w:space="0" w:color="006FB8"/>
              <w:bottom w:val="single" w:sz="6" w:space="0" w:color="006FB8"/>
              <w:right w:val="single" w:sz="6" w:space="0" w:color="006FB8"/>
            </w:tcBorders>
          </w:tcPr>
          <w:p w:rsidR="002974CE" w:rsidRDefault="002974CE">
            <w:pPr>
              <w:spacing w:after="45" w:line="259" w:lineRule="auto"/>
              <w:ind w:left="9"/>
            </w:pPr>
            <w:r>
              <w:rPr>
                <w:rFonts w:ascii="Calibri" w:eastAsia="Calibri" w:hAnsi="Calibri" w:cs="Calibri"/>
                <w:sz w:val="16"/>
                <w:vertAlign w:val="superscript"/>
              </w:rPr>
              <w:t>1</w:t>
            </w:r>
            <w:r>
              <w:rPr>
                <w:rFonts w:ascii="Calibri" w:eastAsia="Calibri" w:hAnsi="Calibri" w:cs="Calibri"/>
                <w:i/>
                <w:sz w:val="16"/>
              </w:rPr>
              <w:t>Vakgroep Toegepaste Informatica, Valentyn Vaerwyckweg 1, 9000 Gent</w:t>
            </w:r>
          </w:p>
          <w:p w:rsidR="002974CE" w:rsidRDefault="002974CE">
            <w:pPr>
              <w:spacing w:line="259" w:lineRule="auto"/>
            </w:pPr>
            <w:r>
              <w:rPr>
                <w:rFonts w:ascii="Calibri" w:eastAsia="Calibri" w:hAnsi="Calibri" w:cs="Calibri"/>
                <w:sz w:val="16"/>
              </w:rPr>
              <w:t>*</w:t>
            </w:r>
            <w:r>
              <w:rPr>
                <w:rFonts w:ascii="Calibri" w:eastAsia="Calibri" w:hAnsi="Calibri" w:cs="Calibri"/>
                <w:b/>
                <w:sz w:val="16"/>
              </w:rPr>
              <w:t>Contact</w:t>
            </w:r>
            <w:r>
              <w:rPr>
                <w:rFonts w:ascii="Calibri" w:eastAsia="Calibri" w:hAnsi="Calibri" w:cs="Calibri"/>
                <w:sz w:val="16"/>
              </w:rPr>
              <w:t>: kevin.schuddinck.v6468@student.hogent.be</w:t>
            </w:r>
          </w:p>
        </w:tc>
      </w:tr>
    </w:tbl>
    <w:p w:rsidR="002974CE" w:rsidRDefault="002974CE">
      <w:pPr>
        <w:shd w:val="clear" w:color="auto" w:fill="E5E7E7"/>
        <w:spacing w:after="166" w:line="259" w:lineRule="auto"/>
        <w:ind w:right="35"/>
        <w:jc w:val="center"/>
      </w:pPr>
      <w:r>
        <w:rPr>
          <w:rFonts w:ascii="Calibri" w:eastAsia="Calibri" w:hAnsi="Calibri" w:cs="Calibri"/>
          <w:b/>
          <w:color w:val="006FB8"/>
          <w:sz w:val="24"/>
        </w:rPr>
        <w:t>Inhoudsopgave</w:t>
      </w:r>
    </w:p>
    <w:sdt>
      <w:sdtPr>
        <w:rPr>
          <w:sz w:val="20"/>
        </w:rPr>
        <w:id w:val="132839426"/>
        <w:docPartObj>
          <w:docPartGallery w:val="Table of Contents"/>
        </w:docPartObj>
      </w:sdtPr>
      <w:sdtEndPr>
        <w:rPr>
          <w:sz w:val="26"/>
        </w:rPr>
      </w:sdtEndPr>
      <w:sdtContent>
        <w:p w:rsidR="002974CE" w:rsidRDefault="002974CE">
          <w:pPr>
            <w:pStyle w:val="TOC1"/>
            <w:tabs>
              <w:tab w:val="right" w:pos="4872"/>
            </w:tabs>
          </w:pPr>
          <w:r>
            <w:rPr>
              <w:sz w:val="22"/>
            </w:rPr>
            <w:fldChar w:fldCharType="begin"/>
          </w:r>
          <w:r>
            <w:instrText xml:space="preserve"> TOC \o "1-3" \h \z \u </w:instrText>
          </w:r>
          <w:r>
            <w:rPr>
              <w:sz w:val="22"/>
            </w:rPr>
            <w:fldChar w:fldCharType="separate"/>
          </w:r>
          <w:hyperlink w:anchor="_Toc4257">
            <w:r>
              <w:rPr>
                <w:rFonts w:ascii="Calibri" w:eastAsia="Calibri" w:hAnsi="Calibri" w:cs="Calibri"/>
                <w:b/>
                <w:sz w:val="18"/>
              </w:rPr>
              <w:t xml:space="preserve">1 </w:t>
            </w:r>
            <w:r>
              <w:rPr>
                <w:rFonts w:ascii="Calibri" w:eastAsia="Calibri" w:hAnsi="Calibri" w:cs="Calibri"/>
                <w:b/>
                <w:color w:val="001414"/>
                <w:sz w:val="18"/>
              </w:rPr>
              <w:t>Introductie</w:t>
            </w:r>
            <w:r>
              <w:tab/>
            </w:r>
            <w:r>
              <w:fldChar w:fldCharType="begin"/>
            </w:r>
            <w:r>
              <w:instrText>PAGEREF _Toc4257 \h</w:instrText>
            </w:r>
            <w:r>
              <w:fldChar w:fldCharType="separate"/>
            </w:r>
            <w:r>
              <w:rPr>
                <w:rFonts w:ascii="Calibri" w:eastAsia="Calibri" w:hAnsi="Calibri" w:cs="Calibri"/>
                <w:b/>
                <w:color w:val="000000"/>
                <w:sz w:val="18"/>
              </w:rPr>
              <w:t>1</w:t>
            </w:r>
            <w:r>
              <w:fldChar w:fldCharType="end"/>
            </w:r>
          </w:hyperlink>
        </w:p>
        <w:p w:rsidR="002974CE" w:rsidRDefault="002974CE">
          <w:pPr>
            <w:pStyle w:val="TOC1"/>
            <w:tabs>
              <w:tab w:val="right" w:pos="4872"/>
            </w:tabs>
          </w:pPr>
          <w:hyperlink w:anchor="_Toc4258">
            <w:r>
              <w:rPr>
                <w:rFonts w:ascii="Calibri" w:eastAsia="Calibri" w:hAnsi="Calibri" w:cs="Calibri"/>
                <w:b/>
                <w:sz w:val="18"/>
              </w:rPr>
              <w:t xml:space="preserve">2 </w:t>
            </w:r>
            <w:r>
              <w:rPr>
                <w:rFonts w:ascii="Calibri" w:eastAsia="Calibri" w:hAnsi="Calibri" w:cs="Calibri"/>
                <w:b/>
                <w:color w:val="001414"/>
                <w:sz w:val="18"/>
              </w:rPr>
              <w:t>State-of-the-art</w:t>
            </w:r>
            <w:r>
              <w:tab/>
            </w:r>
            <w:r>
              <w:fldChar w:fldCharType="begin"/>
            </w:r>
            <w:r>
              <w:instrText>PAGEREF _Toc4258 \h</w:instrText>
            </w:r>
            <w:r>
              <w:fldChar w:fldCharType="separate"/>
            </w:r>
            <w:r>
              <w:rPr>
                <w:rFonts w:ascii="Calibri" w:eastAsia="Calibri" w:hAnsi="Calibri" w:cs="Calibri"/>
                <w:b/>
                <w:color w:val="000000"/>
                <w:sz w:val="18"/>
              </w:rPr>
              <w:t>2</w:t>
            </w:r>
            <w:r>
              <w:fldChar w:fldCharType="end"/>
            </w:r>
          </w:hyperlink>
        </w:p>
        <w:p w:rsidR="002974CE" w:rsidRDefault="002974CE">
          <w:pPr>
            <w:pStyle w:val="TOC2"/>
            <w:tabs>
              <w:tab w:val="right" w:pos="4872"/>
            </w:tabs>
          </w:pPr>
          <w:hyperlink w:anchor="_Toc4259">
            <w:r>
              <w:t xml:space="preserve">2.1 </w:t>
            </w:r>
            <w:r>
              <w:rPr>
                <w:color w:val="001414"/>
              </w:rPr>
              <w:t>Wat is Firebase?</w:t>
            </w:r>
            <w:r>
              <w:tab/>
            </w:r>
            <w:r>
              <w:fldChar w:fldCharType="begin"/>
            </w:r>
            <w:r>
              <w:instrText>PAGEREF _Toc4259 \h</w:instrText>
            </w:r>
            <w:r>
              <w:fldChar w:fldCharType="separate"/>
            </w:r>
            <w:r>
              <w:rPr>
                <w:rFonts w:ascii="Calibri" w:eastAsia="Calibri" w:hAnsi="Calibri" w:cs="Calibri"/>
                <w:color w:val="000000"/>
                <w:sz w:val="20"/>
              </w:rPr>
              <w:t>2</w:t>
            </w:r>
            <w:r>
              <w:fldChar w:fldCharType="end"/>
            </w:r>
          </w:hyperlink>
        </w:p>
        <w:p w:rsidR="002974CE" w:rsidRDefault="002974CE">
          <w:pPr>
            <w:pStyle w:val="TOC2"/>
            <w:tabs>
              <w:tab w:val="right" w:pos="4872"/>
            </w:tabs>
          </w:pPr>
          <w:hyperlink w:anchor="_Toc4260">
            <w:r>
              <w:t xml:space="preserve">2.2 </w:t>
            </w:r>
            <w:r>
              <w:rPr>
                <w:color w:val="001414"/>
              </w:rPr>
              <w:t>Mogelijkheden</w:t>
            </w:r>
            <w:r>
              <w:tab/>
            </w:r>
            <w:r>
              <w:fldChar w:fldCharType="begin"/>
            </w:r>
            <w:r>
              <w:instrText>PAGEREF _Toc4260 \h</w:instrText>
            </w:r>
            <w:r>
              <w:fldChar w:fldCharType="separate"/>
            </w:r>
            <w:r>
              <w:rPr>
                <w:rFonts w:ascii="Calibri" w:eastAsia="Calibri" w:hAnsi="Calibri" w:cs="Calibri"/>
                <w:color w:val="000000"/>
                <w:sz w:val="20"/>
              </w:rPr>
              <w:t>2</w:t>
            </w:r>
            <w:r>
              <w:fldChar w:fldCharType="end"/>
            </w:r>
          </w:hyperlink>
        </w:p>
        <w:p w:rsidR="002974CE" w:rsidRDefault="002974CE">
          <w:pPr>
            <w:pStyle w:val="TOC1"/>
            <w:tabs>
              <w:tab w:val="right" w:pos="4872"/>
            </w:tabs>
          </w:pPr>
          <w:hyperlink w:anchor="_Toc4261">
            <w:r>
              <w:rPr>
                <w:rFonts w:ascii="Calibri" w:eastAsia="Calibri" w:hAnsi="Calibri" w:cs="Calibri"/>
                <w:b/>
                <w:sz w:val="18"/>
              </w:rPr>
              <w:t xml:space="preserve">3 </w:t>
            </w:r>
            <w:r>
              <w:rPr>
                <w:rFonts w:ascii="Calibri" w:eastAsia="Calibri" w:hAnsi="Calibri" w:cs="Calibri"/>
                <w:b/>
                <w:color w:val="001414"/>
                <w:sz w:val="18"/>
              </w:rPr>
              <w:t>Methodologie</w:t>
            </w:r>
            <w:r>
              <w:tab/>
            </w:r>
            <w:r>
              <w:fldChar w:fldCharType="begin"/>
            </w:r>
            <w:r>
              <w:instrText>PAGEREF _Toc4261 \h</w:instrText>
            </w:r>
            <w:r>
              <w:fldChar w:fldCharType="separate"/>
            </w:r>
            <w:r>
              <w:rPr>
                <w:rFonts w:ascii="Calibri" w:eastAsia="Calibri" w:hAnsi="Calibri" w:cs="Calibri"/>
                <w:b/>
                <w:color w:val="000000"/>
                <w:sz w:val="18"/>
              </w:rPr>
              <w:t>2</w:t>
            </w:r>
            <w:r>
              <w:fldChar w:fldCharType="end"/>
            </w:r>
          </w:hyperlink>
        </w:p>
        <w:p w:rsidR="002974CE" w:rsidRDefault="002974CE">
          <w:pPr>
            <w:pStyle w:val="TOC1"/>
            <w:tabs>
              <w:tab w:val="right" w:pos="4872"/>
            </w:tabs>
          </w:pPr>
          <w:hyperlink w:anchor="_Toc4262">
            <w:r>
              <w:rPr>
                <w:rFonts w:ascii="Calibri" w:eastAsia="Calibri" w:hAnsi="Calibri" w:cs="Calibri"/>
                <w:b/>
                <w:sz w:val="18"/>
              </w:rPr>
              <w:t xml:space="preserve">4 </w:t>
            </w:r>
            <w:r>
              <w:rPr>
                <w:rFonts w:ascii="Calibri" w:eastAsia="Calibri" w:hAnsi="Calibri" w:cs="Calibri"/>
                <w:b/>
                <w:color w:val="001414"/>
                <w:sz w:val="18"/>
              </w:rPr>
              <w:t>Verwachte resultaten</w:t>
            </w:r>
            <w:r>
              <w:tab/>
            </w:r>
            <w:r>
              <w:fldChar w:fldCharType="begin"/>
            </w:r>
            <w:r>
              <w:instrText>PAGEREF _Toc4262 \h</w:instrText>
            </w:r>
            <w:r>
              <w:fldChar w:fldCharType="separate"/>
            </w:r>
            <w:r>
              <w:rPr>
                <w:rFonts w:ascii="Calibri" w:eastAsia="Calibri" w:hAnsi="Calibri" w:cs="Calibri"/>
                <w:b/>
                <w:color w:val="000000"/>
                <w:sz w:val="18"/>
              </w:rPr>
              <w:t>2</w:t>
            </w:r>
            <w:r>
              <w:fldChar w:fldCharType="end"/>
            </w:r>
          </w:hyperlink>
        </w:p>
        <w:p w:rsidR="002974CE" w:rsidRDefault="002974CE">
          <w:pPr>
            <w:pStyle w:val="TOC1"/>
            <w:tabs>
              <w:tab w:val="right" w:pos="4872"/>
            </w:tabs>
          </w:pPr>
          <w:hyperlink w:anchor="_Toc4263">
            <w:r>
              <w:rPr>
                <w:rFonts w:ascii="Calibri" w:eastAsia="Calibri" w:hAnsi="Calibri" w:cs="Calibri"/>
                <w:b/>
                <w:sz w:val="18"/>
              </w:rPr>
              <w:t xml:space="preserve">5 </w:t>
            </w:r>
            <w:r>
              <w:rPr>
                <w:rFonts w:ascii="Calibri" w:eastAsia="Calibri" w:hAnsi="Calibri" w:cs="Calibri"/>
                <w:b/>
                <w:color w:val="001414"/>
                <w:sz w:val="18"/>
              </w:rPr>
              <w:t>Verwachte conclusies</w:t>
            </w:r>
            <w:r>
              <w:tab/>
            </w:r>
            <w:r>
              <w:fldChar w:fldCharType="begin"/>
            </w:r>
            <w:r>
              <w:instrText>PAGEREF _Toc4263 \h</w:instrText>
            </w:r>
            <w:r>
              <w:fldChar w:fldCharType="separate"/>
            </w:r>
            <w:r>
              <w:rPr>
                <w:rFonts w:ascii="Calibri" w:eastAsia="Calibri" w:hAnsi="Calibri" w:cs="Calibri"/>
                <w:b/>
                <w:color w:val="000000"/>
                <w:sz w:val="18"/>
              </w:rPr>
              <w:t>2</w:t>
            </w:r>
            <w:r>
              <w:fldChar w:fldCharType="end"/>
            </w:r>
          </w:hyperlink>
        </w:p>
        <w:p w:rsidR="002974CE" w:rsidRDefault="002974CE">
          <w:pPr>
            <w:pStyle w:val="TOC3"/>
            <w:tabs>
              <w:tab w:val="right" w:pos="4872"/>
            </w:tabs>
          </w:pPr>
          <w:hyperlink w:anchor="_Toc4264">
            <w:r>
              <w:rPr>
                <w:rFonts w:ascii="Calibri" w:eastAsia="Calibri" w:hAnsi="Calibri" w:cs="Calibri"/>
                <w:b/>
                <w:color w:val="001414"/>
                <w:sz w:val="18"/>
              </w:rPr>
              <w:t>Referenties</w:t>
            </w:r>
            <w:r>
              <w:tab/>
            </w:r>
            <w:r>
              <w:fldChar w:fldCharType="begin"/>
            </w:r>
            <w:r>
              <w:instrText>PAGEREF _Toc4264 \h</w:instrText>
            </w:r>
            <w:r>
              <w:fldChar w:fldCharType="separate"/>
            </w:r>
            <w:r>
              <w:rPr>
                <w:rFonts w:ascii="Calibri" w:eastAsia="Calibri" w:hAnsi="Calibri" w:cs="Calibri"/>
                <w:b/>
                <w:color w:val="000000"/>
                <w:sz w:val="18"/>
              </w:rPr>
              <w:t>2</w:t>
            </w:r>
            <w:r>
              <w:fldChar w:fldCharType="end"/>
            </w:r>
          </w:hyperlink>
        </w:p>
        <w:p w:rsidR="002974CE" w:rsidRDefault="002974CE">
          <w:r>
            <w:lastRenderedPageBreak/>
            <w:fldChar w:fldCharType="end"/>
          </w:r>
        </w:p>
      </w:sdtContent>
    </w:sdt>
    <w:p w:rsidR="002974CE" w:rsidRDefault="002974CE" w:rsidP="002974CE">
      <w:pPr>
        <w:pStyle w:val="Heading1"/>
        <w:numPr>
          <w:ilvl w:val="0"/>
          <w:numId w:val="49"/>
        </w:numPr>
        <w:shd w:val="clear" w:color="auto" w:fill="E5E7E7"/>
        <w:spacing w:before="0" w:line="259" w:lineRule="auto"/>
        <w:ind w:left="282" w:right="42" w:hanging="282"/>
        <w:jc w:val="center"/>
      </w:pPr>
      <w:bookmarkStart w:id="85" w:name="_Toc4257"/>
      <w:r>
        <w:t>Introductie</w:t>
      </w:r>
      <w:bookmarkEnd w:id="85"/>
    </w:p>
    <w:p w:rsidR="002974CE" w:rsidRDefault="002974CE">
      <w:r>
        <w:t>De opkomst van smartphones en de bijhorende apps heeft een revolutie ontketend. Apps zijn big business geworden. Echter het ontwikkelen hiervan was tot nu toe een tijdrovend, moeizaam en duur proces. Firebase werd dan ook door Google gecreeerd om snel kwaliteitsvolle applicaties te ontwikkelen¨ zonder verplicht te zijn om een eigen backend te schrijven. Het biedt talloze andere mogelijkheden van het ontwikkelen tot het groeien van de app [</w:t>
      </w:r>
      <w:r>
        <w:rPr>
          <w:color w:val="001414"/>
        </w:rPr>
        <w:t>1</w:t>
      </w:r>
      <w:r>
        <w:t>], waaronder:</w:t>
      </w:r>
    </w:p>
    <w:p w:rsidR="002974CE" w:rsidRDefault="002974CE" w:rsidP="002974CE">
      <w:pPr>
        <w:numPr>
          <w:ilvl w:val="0"/>
          <w:numId w:val="47"/>
        </w:numPr>
        <w:spacing w:before="0" w:after="163" w:line="248" w:lineRule="auto"/>
        <w:ind w:hanging="199"/>
        <w:jc w:val="both"/>
      </w:pPr>
      <w:r>
        <w:t>Realtime Database</w:t>
      </w:r>
    </w:p>
    <w:p w:rsidR="002974CE" w:rsidRDefault="002974CE" w:rsidP="002974CE">
      <w:pPr>
        <w:numPr>
          <w:ilvl w:val="0"/>
          <w:numId w:val="47"/>
        </w:numPr>
        <w:spacing w:before="0" w:after="163" w:line="248" w:lineRule="auto"/>
        <w:ind w:hanging="199"/>
        <w:jc w:val="both"/>
      </w:pPr>
      <w:r>
        <w:t>Authentication</w:t>
      </w:r>
    </w:p>
    <w:p w:rsidR="002974CE" w:rsidRDefault="002974CE" w:rsidP="002974CE">
      <w:pPr>
        <w:numPr>
          <w:ilvl w:val="0"/>
          <w:numId w:val="47"/>
        </w:numPr>
        <w:spacing w:before="0" w:after="163" w:line="248" w:lineRule="auto"/>
        <w:ind w:hanging="199"/>
        <w:jc w:val="both"/>
      </w:pPr>
      <w:r>
        <w:t>Hosting</w:t>
      </w:r>
    </w:p>
    <w:p w:rsidR="002974CE" w:rsidRDefault="002974CE" w:rsidP="002974CE">
      <w:pPr>
        <w:numPr>
          <w:ilvl w:val="0"/>
          <w:numId w:val="47"/>
        </w:numPr>
        <w:spacing w:before="0" w:after="163" w:line="248" w:lineRule="auto"/>
        <w:ind w:hanging="199"/>
        <w:jc w:val="both"/>
      </w:pPr>
      <w:r>
        <w:t>Storage</w:t>
      </w:r>
    </w:p>
    <w:p w:rsidR="002974CE" w:rsidRDefault="002974CE" w:rsidP="002974CE">
      <w:pPr>
        <w:numPr>
          <w:ilvl w:val="0"/>
          <w:numId w:val="47"/>
        </w:numPr>
        <w:spacing w:before="0" w:after="163" w:line="248" w:lineRule="auto"/>
        <w:ind w:hanging="199"/>
        <w:jc w:val="both"/>
      </w:pPr>
      <w:r>
        <w:t>Cloud Messaging</w:t>
      </w:r>
    </w:p>
    <w:p w:rsidR="002974CE" w:rsidRDefault="002974CE" w:rsidP="002974CE">
      <w:pPr>
        <w:numPr>
          <w:ilvl w:val="0"/>
          <w:numId w:val="47"/>
        </w:numPr>
        <w:spacing w:before="0" w:after="163" w:line="248" w:lineRule="auto"/>
        <w:ind w:hanging="199"/>
        <w:jc w:val="both"/>
      </w:pPr>
      <w:r>
        <w:t>Remote Configuration</w:t>
      </w:r>
    </w:p>
    <w:p w:rsidR="002974CE" w:rsidRDefault="002974CE" w:rsidP="002974CE">
      <w:pPr>
        <w:numPr>
          <w:ilvl w:val="0"/>
          <w:numId w:val="47"/>
        </w:numPr>
        <w:spacing w:before="0" w:after="163" w:line="248" w:lineRule="auto"/>
        <w:ind w:hanging="199"/>
        <w:jc w:val="both"/>
      </w:pPr>
      <w:r>
        <w:t>Test Lab for Android</w:t>
      </w:r>
    </w:p>
    <w:p w:rsidR="002974CE" w:rsidRDefault="002974CE" w:rsidP="002974CE">
      <w:pPr>
        <w:numPr>
          <w:ilvl w:val="0"/>
          <w:numId w:val="47"/>
        </w:numPr>
        <w:spacing w:before="0" w:after="163" w:line="248" w:lineRule="auto"/>
        <w:ind w:hanging="199"/>
        <w:jc w:val="both"/>
      </w:pPr>
      <w:r>
        <w:t>Crash Reporting</w:t>
      </w:r>
    </w:p>
    <w:p w:rsidR="002974CE" w:rsidRDefault="002974CE" w:rsidP="002974CE">
      <w:pPr>
        <w:numPr>
          <w:ilvl w:val="0"/>
          <w:numId w:val="47"/>
        </w:numPr>
        <w:spacing w:before="0" w:after="163" w:line="248" w:lineRule="auto"/>
        <w:ind w:hanging="199"/>
        <w:jc w:val="both"/>
      </w:pPr>
      <w:r>
        <w:t>Dynamic Links</w:t>
      </w:r>
    </w:p>
    <w:p w:rsidR="002974CE" w:rsidRDefault="002974CE" w:rsidP="002974CE">
      <w:pPr>
        <w:numPr>
          <w:ilvl w:val="0"/>
          <w:numId w:val="47"/>
        </w:numPr>
        <w:spacing w:before="0" w:after="163" w:line="248" w:lineRule="auto"/>
        <w:ind w:hanging="199"/>
        <w:jc w:val="both"/>
      </w:pPr>
      <w:r>
        <w:t>Invites</w:t>
      </w:r>
    </w:p>
    <w:p w:rsidR="002974CE" w:rsidRDefault="002974CE" w:rsidP="002974CE">
      <w:pPr>
        <w:numPr>
          <w:ilvl w:val="0"/>
          <w:numId w:val="47"/>
        </w:numPr>
        <w:spacing w:before="0" w:after="163" w:line="248" w:lineRule="auto"/>
        <w:ind w:hanging="199"/>
        <w:jc w:val="both"/>
      </w:pPr>
      <w:r>
        <w:t>AdWords</w:t>
      </w:r>
    </w:p>
    <w:p w:rsidR="002974CE" w:rsidRDefault="002974CE" w:rsidP="002974CE">
      <w:pPr>
        <w:numPr>
          <w:ilvl w:val="0"/>
          <w:numId w:val="47"/>
        </w:numPr>
        <w:spacing w:before="0" w:after="163" w:line="248" w:lineRule="auto"/>
        <w:ind w:hanging="199"/>
        <w:jc w:val="both"/>
      </w:pPr>
      <w:r>
        <w:t>Notifications</w:t>
      </w:r>
    </w:p>
    <w:p w:rsidR="002974CE" w:rsidRDefault="002974CE" w:rsidP="002974CE">
      <w:pPr>
        <w:numPr>
          <w:ilvl w:val="0"/>
          <w:numId w:val="47"/>
        </w:numPr>
        <w:spacing w:before="0" w:after="163" w:line="248" w:lineRule="auto"/>
        <w:ind w:hanging="199"/>
        <w:jc w:val="both"/>
      </w:pPr>
      <w:r>
        <w:t>App Indexing</w:t>
      </w:r>
    </w:p>
    <w:p w:rsidR="002974CE" w:rsidRDefault="002974CE" w:rsidP="002974CE">
      <w:pPr>
        <w:numPr>
          <w:ilvl w:val="0"/>
          <w:numId w:val="47"/>
        </w:numPr>
        <w:spacing w:before="0" w:after="105" w:line="248" w:lineRule="auto"/>
        <w:ind w:hanging="199"/>
        <w:jc w:val="both"/>
      </w:pPr>
      <w:r>
        <w:t>AdMob</w:t>
      </w:r>
    </w:p>
    <w:p w:rsidR="002974CE" w:rsidRDefault="002974CE">
      <w:pPr>
        <w:spacing w:after="130"/>
        <w:ind w:firstLine="306"/>
      </w:pPr>
      <w:r>
        <w:t>Firebase is jong en moet zijn plaats in de markt nog verwerven. Een aantal bedrijven gingen reeds in zee met Firebase. De bekendste daaronder zijn Shazam en Booking.com. De volgende vragen dringen zich op:</w:t>
      </w:r>
    </w:p>
    <w:p w:rsidR="002974CE" w:rsidRDefault="002974CE" w:rsidP="002974CE">
      <w:pPr>
        <w:numPr>
          <w:ilvl w:val="0"/>
          <w:numId w:val="47"/>
        </w:numPr>
        <w:spacing w:before="0" w:after="163" w:line="248" w:lineRule="auto"/>
        <w:ind w:hanging="199"/>
        <w:jc w:val="both"/>
      </w:pPr>
      <w:r>
        <w:t>Loont het Firebase te gebruiken voor het ontwikkelen van apps?</w:t>
      </w:r>
    </w:p>
    <w:p w:rsidR="002974CE" w:rsidRDefault="002974CE" w:rsidP="002974CE">
      <w:pPr>
        <w:numPr>
          <w:ilvl w:val="0"/>
          <w:numId w:val="47"/>
        </w:numPr>
        <w:spacing w:before="0" w:after="163" w:line="248" w:lineRule="auto"/>
        <w:ind w:hanging="199"/>
        <w:jc w:val="both"/>
      </w:pPr>
      <w:r>
        <w:t>Welke van deze toepassingen zijn interessant voor bedrijven?</w:t>
      </w:r>
    </w:p>
    <w:p w:rsidR="002974CE" w:rsidRDefault="002974CE" w:rsidP="002974CE">
      <w:pPr>
        <w:numPr>
          <w:ilvl w:val="0"/>
          <w:numId w:val="47"/>
        </w:numPr>
        <w:spacing w:before="0" w:after="163" w:line="248" w:lineRule="auto"/>
        <w:ind w:hanging="199"/>
        <w:jc w:val="both"/>
      </w:pPr>
      <w:r>
        <w:t>Welk tariefplan past het best bij welke app?</w:t>
      </w:r>
    </w:p>
    <w:p w:rsidR="00AA6F35" w:rsidRDefault="00AA6F35" w:rsidP="00AA6F35">
      <w:pPr>
        <w:spacing w:before="0" w:after="163" w:line="248" w:lineRule="auto"/>
        <w:jc w:val="both"/>
      </w:pPr>
    </w:p>
    <w:tbl>
      <w:tblPr>
        <w:tblStyle w:val="TableGrid0"/>
        <w:tblpPr w:vertAnchor="text" w:horzAnchor="margin"/>
        <w:tblOverlap w:val="never"/>
        <w:tblW w:w="10007" w:type="dxa"/>
        <w:tblInd w:w="0" w:type="dxa"/>
        <w:tblCellMar>
          <w:top w:w="0" w:type="dxa"/>
          <w:left w:w="0" w:type="dxa"/>
          <w:bottom w:w="0" w:type="dxa"/>
          <w:right w:w="35" w:type="dxa"/>
        </w:tblCellMar>
        <w:tblLook w:val="04A0" w:firstRow="1" w:lastRow="0" w:firstColumn="1" w:lastColumn="0" w:noHBand="0" w:noVBand="1"/>
      </w:tblPr>
      <w:tblGrid>
        <w:gridCol w:w="10007"/>
      </w:tblGrid>
      <w:tr w:rsidR="002974CE">
        <w:trPr>
          <w:trHeight w:val="168"/>
        </w:trPr>
        <w:tc>
          <w:tcPr>
            <w:tcW w:w="6200" w:type="dxa"/>
            <w:tcBorders>
              <w:top w:val="nil"/>
              <w:left w:val="nil"/>
              <w:bottom w:val="nil"/>
              <w:right w:val="nil"/>
            </w:tcBorders>
            <w:vAlign w:val="bottom"/>
          </w:tcPr>
          <w:p w:rsidR="002974CE" w:rsidRDefault="002974CE">
            <w:pPr>
              <w:tabs>
                <w:tab w:val="right" w:pos="9972"/>
              </w:tabs>
              <w:spacing w:line="259" w:lineRule="auto"/>
            </w:pPr>
            <w:r>
              <w:rPr>
                <w:noProof/>
              </w:rPr>
              <w:lastRenderedPageBreak/>
              <w:drawing>
                <wp:inline distT="0" distB="0" distL="0" distR="0">
                  <wp:extent cx="465205" cy="396001"/>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57"/>
                          <a:stretch>
                            <a:fillRect/>
                          </a:stretch>
                        </pic:blipFill>
                        <pic:spPr>
                          <a:xfrm>
                            <a:off x="0" y="0"/>
                            <a:ext cx="465205" cy="396001"/>
                          </a:xfrm>
                          <a:prstGeom prst="rect">
                            <a:avLst/>
                          </a:prstGeom>
                        </pic:spPr>
                      </pic:pic>
                    </a:graphicData>
                  </a:graphic>
                </wp:inline>
              </w:drawing>
            </w:r>
            <w:r>
              <w:rPr>
                <w:rFonts w:ascii="Calibri" w:eastAsia="Calibri" w:hAnsi="Calibri" w:cs="Calibri"/>
                <w:b/>
                <w:sz w:val="18"/>
              </w:rPr>
              <w:tab/>
              <w:t>Firebase: Nieuwe technologie voor applicaties en proof of concept — 2/</w:t>
            </w:r>
            <w:r>
              <w:rPr>
                <w:rFonts w:ascii="Calibri" w:eastAsia="Calibri" w:hAnsi="Calibri" w:cs="Calibri"/>
                <w:b/>
                <w:color w:val="001414"/>
                <w:sz w:val="18"/>
              </w:rPr>
              <w:t>2</w:t>
            </w:r>
          </w:p>
        </w:tc>
      </w:tr>
    </w:tbl>
    <w:p w:rsidR="002974CE" w:rsidRDefault="002974CE" w:rsidP="002974CE">
      <w:pPr>
        <w:pStyle w:val="Heading1"/>
        <w:numPr>
          <w:ilvl w:val="0"/>
          <w:numId w:val="49"/>
        </w:numPr>
        <w:shd w:val="clear" w:color="auto" w:fill="E5E7E7"/>
        <w:spacing w:before="0" w:line="259" w:lineRule="auto"/>
        <w:ind w:left="282" w:right="44" w:hanging="282"/>
        <w:jc w:val="center"/>
      </w:pPr>
      <w:bookmarkStart w:id="86" w:name="_Toc4258"/>
      <w:r>
        <w:t>State-of-the-art</w:t>
      </w:r>
      <w:bookmarkEnd w:id="86"/>
    </w:p>
    <w:p w:rsidR="002974CE" w:rsidRDefault="002974CE">
      <w:pPr>
        <w:spacing w:after="221"/>
      </w:pPr>
      <w:r>
        <w:t>Over Firebase zijn er nog geen volwaardige onderzoeken gevoerd, vandaar het belang van deze studie.</w:t>
      </w:r>
    </w:p>
    <w:p w:rsidR="002974CE" w:rsidRDefault="002974CE" w:rsidP="002974CE">
      <w:pPr>
        <w:pStyle w:val="Heading2"/>
        <w:numPr>
          <w:ilvl w:val="1"/>
          <w:numId w:val="49"/>
        </w:numPr>
        <w:spacing w:before="0" w:line="259" w:lineRule="auto"/>
        <w:ind w:left="362" w:hanging="377"/>
      </w:pPr>
      <w:bookmarkStart w:id="87" w:name="_Toc4259"/>
      <w:r>
        <w:t>Wat is Firebase?</w:t>
      </w:r>
      <w:bookmarkEnd w:id="87"/>
    </w:p>
    <w:p w:rsidR="002974CE" w:rsidRDefault="002974CE">
      <w:pPr>
        <w:spacing w:after="221"/>
      </w:pPr>
      <w:r>
        <w:t>Firebase is een technologie die toelaat om applicaties te creeren¨ zonder de nood aan server-side programmeren (*) zodat het ontwikkelen ervan sneller en makkelijker zal verlopen. Het ondersteunt niet alleen applicaties voor web, iOS en Android maar ook voor Unity en C++. Het biedt bovendien de mogelijkheid om meer controle te hebben over de applicaties.</w:t>
      </w:r>
    </w:p>
    <w:p w:rsidR="002974CE" w:rsidRDefault="002974CE" w:rsidP="002974CE">
      <w:pPr>
        <w:pStyle w:val="Heading2"/>
        <w:numPr>
          <w:ilvl w:val="1"/>
          <w:numId w:val="49"/>
        </w:numPr>
        <w:spacing w:before="0" w:line="259" w:lineRule="auto"/>
        <w:ind w:left="362" w:hanging="377"/>
      </w:pPr>
      <w:bookmarkStart w:id="88" w:name="_Toc4260"/>
      <w:r>
        <w:t>Mogelijkheden</w:t>
      </w:r>
      <w:bookmarkEnd w:id="88"/>
    </w:p>
    <w:p w:rsidR="002974CE" w:rsidRDefault="002974CE">
      <w:pPr>
        <w:spacing w:after="161" w:line="236" w:lineRule="auto"/>
        <w:ind w:right="11"/>
      </w:pPr>
      <w:r>
        <w:t>Firebase heeft heel wat mogelijkheden zowel qua ontwikkeling als qua groei van de applicatie. Ontwikkeling:</w:t>
      </w:r>
    </w:p>
    <w:p w:rsidR="002974CE" w:rsidRDefault="002974CE" w:rsidP="002974CE">
      <w:pPr>
        <w:numPr>
          <w:ilvl w:val="0"/>
          <w:numId w:val="48"/>
        </w:numPr>
        <w:spacing w:before="0" w:after="163" w:line="248" w:lineRule="auto"/>
        <w:ind w:firstLine="299"/>
        <w:jc w:val="both"/>
      </w:pPr>
      <w:r>
        <w:t>Realtime Database</w:t>
      </w:r>
    </w:p>
    <w:p w:rsidR="002974CE" w:rsidRDefault="002974CE" w:rsidP="002974CE">
      <w:pPr>
        <w:numPr>
          <w:ilvl w:val="0"/>
          <w:numId w:val="48"/>
        </w:numPr>
        <w:spacing w:before="0" w:after="163" w:line="248" w:lineRule="auto"/>
        <w:ind w:firstLine="299"/>
        <w:jc w:val="both"/>
      </w:pPr>
      <w:r>
        <w:t>Authentication</w:t>
      </w:r>
    </w:p>
    <w:p w:rsidR="002974CE" w:rsidRDefault="002974CE" w:rsidP="002974CE">
      <w:pPr>
        <w:numPr>
          <w:ilvl w:val="0"/>
          <w:numId w:val="48"/>
        </w:numPr>
        <w:spacing w:before="0" w:after="163" w:line="248" w:lineRule="auto"/>
        <w:ind w:firstLine="299"/>
        <w:jc w:val="both"/>
      </w:pPr>
      <w:r>
        <w:t>Hosting</w:t>
      </w:r>
    </w:p>
    <w:p w:rsidR="002974CE" w:rsidRDefault="002974CE" w:rsidP="002974CE">
      <w:pPr>
        <w:numPr>
          <w:ilvl w:val="0"/>
          <w:numId w:val="48"/>
        </w:numPr>
        <w:spacing w:before="0" w:after="163" w:line="248" w:lineRule="auto"/>
        <w:ind w:firstLine="299"/>
        <w:jc w:val="both"/>
      </w:pPr>
      <w:r>
        <w:t>Storage</w:t>
      </w:r>
    </w:p>
    <w:p w:rsidR="002974CE" w:rsidRDefault="002974CE" w:rsidP="002974CE">
      <w:pPr>
        <w:numPr>
          <w:ilvl w:val="0"/>
          <w:numId w:val="48"/>
        </w:numPr>
        <w:spacing w:before="0" w:after="163" w:line="248" w:lineRule="auto"/>
        <w:ind w:firstLine="299"/>
        <w:jc w:val="both"/>
      </w:pPr>
      <w:r>
        <w:t>Cloud Messaging</w:t>
      </w:r>
    </w:p>
    <w:p w:rsidR="002974CE" w:rsidRDefault="002974CE" w:rsidP="002974CE">
      <w:pPr>
        <w:numPr>
          <w:ilvl w:val="0"/>
          <w:numId w:val="48"/>
        </w:numPr>
        <w:spacing w:before="0" w:after="163" w:line="248" w:lineRule="auto"/>
        <w:ind w:firstLine="299"/>
        <w:jc w:val="both"/>
      </w:pPr>
      <w:r>
        <w:t>Remote Configuration</w:t>
      </w:r>
    </w:p>
    <w:p w:rsidR="002974CE" w:rsidRDefault="002974CE" w:rsidP="002974CE">
      <w:pPr>
        <w:numPr>
          <w:ilvl w:val="0"/>
          <w:numId w:val="48"/>
        </w:numPr>
        <w:spacing w:before="0" w:after="163" w:line="248" w:lineRule="auto"/>
        <w:ind w:firstLine="299"/>
        <w:jc w:val="both"/>
      </w:pPr>
      <w:r>
        <w:t>Test Lab for Android</w:t>
      </w:r>
    </w:p>
    <w:p w:rsidR="002974CE" w:rsidRDefault="002974CE" w:rsidP="002974CE">
      <w:pPr>
        <w:numPr>
          <w:ilvl w:val="0"/>
          <w:numId w:val="48"/>
        </w:numPr>
        <w:spacing w:before="0" w:after="21" w:line="375" w:lineRule="auto"/>
        <w:ind w:firstLine="299"/>
        <w:jc w:val="both"/>
      </w:pPr>
      <w:r>
        <w:t>Crash Reporting Groei:</w:t>
      </w:r>
    </w:p>
    <w:p w:rsidR="002974CE" w:rsidRDefault="002974CE" w:rsidP="002974CE">
      <w:pPr>
        <w:numPr>
          <w:ilvl w:val="0"/>
          <w:numId w:val="48"/>
        </w:numPr>
        <w:spacing w:before="0" w:after="163" w:line="248" w:lineRule="auto"/>
        <w:ind w:firstLine="299"/>
        <w:jc w:val="both"/>
      </w:pPr>
      <w:r>
        <w:t>Dynamic Links</w:t>
      </w:r>
    </w:p>
    <w:p w:rsidR="002974CE" w:rsidRDefault="002974CE" w:rsidP="002974CE">
      <w:pPr>
        <w:numPr>
          <w:ilvl w:val="0"/>
          <w:numId w:val="48"/>
        </w:numPr>
        <w:spacing w:before="0" w:after="163" w:line="248" w:lineRule="auto"/>
        <w:ind w:firstLine="299"/>
        <w:jc w:val="both"/>
      </w:pPr>
      <w:r>
        <w:t>Invites</w:t>
      </w:r>
    </w:p>
    <w:p w:rsidR="002974CE" w:rsidRDefault="002974CE" w:rsidP="002974CE">
      <w:pPr>
        <w:numPr>
          <w:ilvl w:val="0"/>
          <w:numId w:val="48"/>
        </w:numPr>
        <w:spacing w:before="0" w:after="163" w:line="248" w:lineRule="auto"/>
        <w:ind w:firstLine="299"/>
        <w:jc w:val="both"/>
      </w:pPr>
      <w:r>
        <w:t>AdWords</w:t>
      </w:r>
    </w:p>
    <w:p w:rsidR="002974CE" w:rsidRDefault="002974CE" w:rsidP="002974CE">
      <w:pPr>
        <w:numPr>
          <w:ilvl w:val="0"/>
          <w:numId w:val="48"/>
        </w:numPr>
        <w:spacing w:before="0" w:after="163" w:line="248" w:lineRule="auto"/>
        <w:ind w:firstLine="299"/>
        <w:jc w:val="both"/>
      </w:pPr>
      <w:r>
        <w:t>Notifications</w:t>
      </w:r>
    </w:p>
    <w:p w:rsidR="002974CE" w:rsidRDefault="002974CE" w:rsidP="002974CE">
      <w:pPr>
        <w:numPr>
          <w:ilvl w:val="0"/>
          <w:numId w:val="48"/>
        </w:numPr>
        <w:spacing w:before="0" w:after="163" w:line="248" w:lineRule="auto"/>
        <w:ind w:firstLine="299"/>
        <w:jc w:val="both"/>
      </w:pPr>
      <w:r>
        <w:t>App Indexing</w:t>
      </w:r>
    </w:p>
    <w:p w:rsidR="002974CE" w:rsidRDefault="002974CE" w:rsidP="002974CE">
      <w:pPr>
        <w:numPr>
          <w:ilvl w:val="0"/>
          <w:numId w:val="48"/>
        </w:numPr>
        <w:spacing w:before="0" w:after="127" w:line="248" w:lineRule="auto"/>
        <w:ind w:firstLine="299"/>
        <w:jc w:val="both"/>
      </w:pPr>
      <w:r>
        <w:t>AdMob</w:t>
      </w:r>
    </w:p>
    <w:p w:rsidR="002974CE" w:rsidRDefault="002974CE">
      <w:r>
        <w:t>De vergelijkende onderzoeksstudie zal zich toespitsen op volgende items:</w:t>
      </w:r>
    </w:p>
    <w:p w:rsidR="002974CE" w:rsidRDefault="002974CE" w:rsidP="002974CE">
      <w:pPr>
        <w:numPr>
          <w:ilvl w:val="0"/>
          <w:numId w:val="48"/>
        </w:numPr>
        <w:spacing w:before="0" w:after="163" w:line="248" w:lineRule="auto"/>
        <w:ind w:firstLine="299"/>
        <w:jc w:val="both"/>
      </w:pPr>
      <w:r>
        <w:lastRenderedPageBreak/>
        <w:t>Realtime Database</w:t>
      </w:r>
    </w:p>
    <w:p w:rsidR="002974CE" w:rsidRDefault="002974CE" w:rsidP="002974CE">
      <w:pPr>
        <w:numPr>
          <w:ilvl w:val="0"/>
          <w:numId w:val="48"/>
        </w:numPr>
        <w:spacing w:before="0" w:after="163" w:line="248" w:lineRule="auto"/>
        <w:ind w:firstLine="299"/>
        <w:jc w:val="both"/>
      </w:pPr>
      <w:r>
        <w:t>Authentication</w:t>
      </w:r>
    </w:p>
    <w:p w:rsidR="002974CE" w:rsidRDefault="002974CE" w:rsidP="002974CE">
      <w:pPr>
        <w:numPr>
          <w:ilvl w:val="0"/>
          <w:numId w:val="48"/>
        </w:numPr>
        <w:spacing w:before="0" w:after="163" w:line="248" w:lineRule="auto"/>
        <w:ind w:firstLine="299"/>
        <w:jc w:val="both"/>
      </w:pPr>
      <w:r>
        <w:t>Storage</w:t>
      </w:r>
    </w:p>
    <w:p w:rsidR="002974CE" w:rsidRDefault="002974CE" w:rsidP="002974CE">
      <w:pPr>
        <w:numPr>
          <w:ilvl w:val="0"/>
          <w:numId w:val="48"/>
        </w:numPr>
        <w:spacing w:before="0" w:after="163" w:line="248" w:lineRule="auto"/>
        <w:ind w:firstLine="299"/>
        <w:jc w:val="both"/>
      </w:pPr>
      <w:r>
        <w:t>Cloud Messaging</w:t>
      </w:r>
    </w:p>
    <w:p w:rsidR="002974CE" w:rsidRDefault="002974CE" w:rsidP="002974CE">
      <w:pPr>
        <w:numPr>
          <w:ilvl w:val="0"/>
          <w:numId w:val="48"/>
        </w:numPr>
        <w:spacing w:before="0" w:after="163" w:line="248" w:lineRule="auto"/>
        <w:ind w:firstLine="299"/>
        <w:jc w:val="both"/>
      </w:pPr>
      <w:r>
        <w:t>Remote Config</w:t>
      </w:r>
    </w:p>
    <w:p w:rsidR="002974CE" w:rsidRDefault="002974CE" w:rsidP="002974CE">
      <w:pPr>
        <w:numPr>
          <w:ilvl w:val="0"/>
          <w:numId w:val="48"/>
        </w:numPr>
        <w:spacing w:before="0" w:after="163" w:line="248" w:lineRule="auto"/>
        <w:ind w:firstLine="299"/>
        <w:jc w:val="both"/>
      </w:pPr>
      <w:r>
        <w:t>Test Lab for Android</w:t>
      </w:r>
    </w:p>
    <w:p w:rsidR="002974CE" w:rsidRDefault="002974CE" w:rsidP="002974CE">
      <w:pPr>
        <w:numPr>
          <w:ilvl w:val="0"/>
          <w:numId w:val="48"/>
        </w:numPr>
        <w:spacing w:before="0" w:after="163" w:line="248" w:lineRule="auto"/>
        <w:ind w:firstLine="299"/>
        <w:jc w:val="both"/>
      </w:pPr>
      <w:r>
        <w:t>Invites</w:t>
      </w:r>
    </w:p>
    <w:p w:rsidR="002974CE" w:rsidRDefault="002974CE" w:rsidP="002974CE">
      <w:pPr>
        <w:numPr>
          <w:ilvl w:val="0"/>
          <w:numId w:val="48"/>
        </w:numPr>
        <w:spacing w:before="0" w:after="163" w:line="248" w:lineRule="auto"/>
        <w:ind w:firstLine="299"/>
        <w:jc w:val="both"/>
      </w:pPr>
      <w:r>
        <w:t>Notifications</w:t>
      </w:r>
    </w:p>
    <w:p w:rsidR="002974CE" w:rsidRDefault="002974CE" w:rsidP="002974CE">
      <w:pPr>
        <w:pStyle w:val="Heading1"/>
        <w:numPr>
          <w:ilvl w:val="0"/>
          <w:numId w:val="49"/>
        </w:numPr>
        <w:shd w:val="clear" w:color="auto" w:fill="E5E7E7"/>
        <w:spacing w:before="0" w:after="52" w:line="259" w:lineRule="auto"/>
        <w:ind w:left="282" w:right="28" w:hanging="282"/>
        <w:jc w:val="center"/>
      </w:pPr>
      <w:bookmarkStart w:id="89" w:name="_Toc4261"/>
      <w:r>
        <w:t>Methodologie</w:t>
      </w:r>
      <w:bookmarkEnd w:id="89"/>
    </w:p>
    <w:p w:rsidR="002974CE" w:rsidRDefault="002974CE">
      <w:pPr>
        <w:spacing w:after="0"/>
      </w:pPr>
      <w:r>
        <w:t>Aangezien Firebase nog maar net op de markt is, zal het nodig zijn te beschrijven wat Firebase is en wat het allemaal kan.</w:t>
      </w:r>
    </w:p>
    <w:p w:rsidR="002974CE" w:rsidRDefault="002974CE">
      <w:pPr>
        <w:spacing w:after="0"/>
        <w:ind w:left="2" w:firstLine="304"/>
      </w:pPr>
      <w:r>
        <w:t>Bedrijven en startups zullen aangeschreven worden om via vragenlijsten hun noden in kaart te brengen. Kan Firebase een meerwaarde voor hen betekenen en welke van de mogelijkheden die Firebase biedt, sluit het best aan bij hun noden. Bedrijven die Firebase al ge¨ımplementeerd hebben zullen een tweede vragenlijst invullen die dieper ingaat op het gebruik van Firebase. De resultaten van de vragenlijsten zullen gebundeld worden en daaruit zal blijken welke toepassingsmogelijkheden van Firebase het nuttigst zijn, welke al in gebruik zijn en welke de bedrijven verder nog kunnen aanwenden.</w:t>
      </w:r>
    </w:p>
    <w:p w:rsidR="002974CE" w:rsidRDefault="002974CE">
      <w:pPr>
        <w:spacing w:after="324"/>
        <w:ind w:left="7" w:firstLine="299"/>
      </w:pPr>
      <w:r>
        <w:t>Er zal een proof of concept uitgewerkt worden. Eenzelfde app zal ontwikkeld worden met en zonder Firebase om de performantie van de verschillende toepassingsmogelijkheden onder te loep te nemen.</w:t>
      </w:r>
    </w:p>
    <w:p w:rsidR="002974CE" w:rsidRDefault="002974CE" w:rsidP="002974CE">
      <w:pPr>
        <w:pStyle w:val="Heading1"/>
        <w:numPr>
          <w:ilvl w:val="0"/>
          <w:numId w:val="49"/>
        </w:numPr>
        <w:shd w:val="clear" w:color="auto" w:fill="E5E7E7"/>
        <w:spacing w:before="0" w:line="259" w:lineRule="auto"/>
        <w:ind w:left="282" w:right="34" w:hanging="282"/>
        <w:jc w:val="center"/>
      </w:pPr>
      <w:bookmarkStart w:id="90" w:name="_Toc4262"/>
      <w:r>
        <w:t>Verwachte resultaten</w:t>
      </w:r>
      <w:bookmarkEnd w:id="90"/>
    </w:p>
    <w:p w:rsidR="002974CE" w:rsidRDefault="002974CE">
      <w:pPr>
        <w:spacing w:after="0"/>
        <w:ind w:left="17"/>
      </w:pPr>
      <w:r>
        <w:t>De verschillende mogelijkheden en voordelen van Firebase zullen verwerkt worden in een eerste en tweede vragenlijst. Uit de vragenlijsten zal blijken welke mogelijkheden het meest interessant zijn voor bedrijven en welke bedrijfsprocessen met behulp van Firebase kunnen herzien of efficienter¨ gemaakt worden, zoals controle en onderhoud van de apps.</w:t>
      </w:r>
    </w:p>
    <w:p w:rsidR="002974CE" w:rsidRDefault="002974CE">
      <w:pPr>
        <w:spacing w:after="324"/>
        <w:ind w:left="7" w:firstLine="299"/>
      </w:pPr>
      <w:r>
        <w:t>De vergelijkende studie van een app met en zonder Firebase alsook de resultaten van de vragenlijsten zal aantonen hoe interessant Firebase voor bedrijven kan zijn.</w:t>
      </w:r>
    </w:p>
    <w:p w:rsidR="002974CE" w:rsidRDefault="002974CE" w:rsidP="002974CE">
      <w:pPr>
        <w:pStyle w:val="Heading1"/>
        <w:numPr>
          <w:ilvl w:val="0"/>
          <w:numId w:val="49"/>
        </w:numPr>
        <w:shd w:val="clear" w:color="auto" w:fill="E5E7E7"/>
        <w:spacing w:before="0" w:line="259" w:lineRule="auto"/>
        <w:ind w:left="282" w:right="28" w:hanging="282"/>
        <w:jc w:val="center"/>
      </w:pPr>
      <w:bookmarkStart w:id="91" w:name="_Toc4263"/>
      <w:r>
        <w:lastRenderedPageBreak/>
        <w:t>Verwachte conclusies</w:t>
      </w:r>
      <w:bookmarkEnd w:id="91"/>
    </w:p>
    <w:p w:rsidR="002974CE" w:rsidRDefault="002974CE">
      <w:pPr>
        <w:spacing w:after="325"/>
      </w:pPr>
      <w:r>
        <w:t>Verwacht wordt dat Firebase meer en meer zal gebruikt worden door bedrijven. Vooral om de tijdsbesparing bij de ontwikkeling van apps en later bij het onderhoud en de controle ervan</w:t>
      </w:r>
    </w:p>
    <w:p w:rsidR="002974CE" w:rsidRDefault="002974CE">
      <w:pPr>
        <w:pStyle w:val="Heading3"/>
        <w:spacing w:after="79"/>
        <w:ind w:right="28"/>
      </w:pPr>
      <w:bookmarkStart w:id="92" w:name="_Toc4264"/>
      <w:r>
        <w:t>Referenties</w:t>
      </w:r>
      <w:bookmarkEnd w:id="92"/>
    </w:p>
    <w:p w:rsidR="002974CE" w:rsidRDefault="002974CE">
      <w:pPr>
        <w:ind w:left="289" w:hanging="282"/>
      </w:pPr>
      <w:r>
        <w:rPr>
          <w:rFonts w:ascii="Calibri" w:eastAsia="Calibri" w:hAnsi="Calibri" w:cs="Calibri"/>
          <w:color w:val="006FB8"/>
          <w:vertAlign w:val="superscript"/>
        </w:rPr>
        <w:t xml:space="preserve">[1] </w:t>
      </w:r>
      <w:r>
        <w:t xml:space="preserve">Firebase features opgehaald van https://firebase.google.com/docs/ </w:t>
      </w:r>
      <w:r>
        <w:rPr>
          <w:rFonts w:ascii="Calibri" w:eastAsia="Calibri" w:hAnsi="Calibri" w:cs="Calibri"/>
          <w:i/>
        </w:rPr>
        <w:t>Firebase</w:t>
      </w:r>
      <w:r>
        <w:t>. n.d.</w:t>
      </w:r>
    </w:p>
    <w:p w:rsidR="00AA6F35" w:rsidRDefault="00AA6F35">
      <w:pPr>
        <w:sectPr w:rsidR="00AA6F35" w:rsidSect="00125F8A">
          <w:pgSz w:w="11907" w:h="16839" w:code="9"/>
          <w:pgMar w:top="1440" w:right="1080" w:bottom="1440" w:left="1080" w:header="709" w:footer="709" w:gutter="0"/>
          <w:pgNumType w:start="1" w:chapStyle="1"/>
          <w:cols w:space="720"/>
          <w:titlePg/>
          <w:docGrid w:linePitch="360"/>
        </w:sectPr>
      </w:pPr>
    </w:p>
    <w:p w:rsidR="009536FD" w:rsidRDefault="00AA6F35" w:rsidP="00AA6F35">
      <w:pPr>
        <w:pStyle w:val="Heading2"/>
        <w:numPr>
          <w:ilvl w:val="0"/>
          <w:numId w:val="43"/>
        </w:numPr>
      </w:pPr>
      <w:r>
        <w:lastRenderedPageBreak/>
        <w:t xml:space="preserve">Vergelijking Firebase Analytics met Google </w:t>
      </w:r>
      <w:r w:rsidRPr="00AA6F35">
        <w:t>Analytics</w:t>
      </w:r>
    </w:p>
    <w:p w:rsidR="00AA6F35" w:rsidRDefault="00AA6F35" w:rsidP="00CF221A">
      <w:pPr>
        <w:spacing w:after="0"/>
        <w:ind w:left="-446" w:right="-442"/>
      </w:pPr>
      <w:r>
        <w:rPr>
          <w:noProof/>
        </w:rPr>
        <w:drawing>
          <wp:inline distT="0" distB="0" distL="0" distR="0">
            <wp:extent cx="7748183" cy="5800954"/>
            <wp:effectExtent l="0" t="0" r="5715" b="0"/>
            <wp:docPr id="7142" name="Picture 7142"/>
            <wp:cNvGraphicFramePr/>
            <a:graphic xmlns:a="http://schemas.openxmlformats.org/drawingml/2006/main">
              <a:graphicData uri="http://schemas.openxmlformats.org/drawingml/2006/picture">
                <pic:pic xmlns:pic="http://schemas.openxmlformats.org/drawingml/2006/picture">
                  <pic:nvPicPr>
                    <pic:cNvPr id="7142" name="Picture 7142"/>
                    <pic:cNvPicPr/>
                  </pic:nvPicPr>
                  <pic:blipFill>
                    <a:blip r:embed="rId58"/>
                    <a:stretch>
                      <a:fillRect/>
                    </a:stretch>
                  </pic:blipFill>
                  <pic:spPr>
                    <a:xfrm>
                      <a:off x="0" y="0"/>
                      <a:ext cx="7785191" cy="5828661"/>
                    </a:xfrm>
                    <a:prstGeom prst="rect">
                      <a:avLst/>
                    </a:prstGeom>
                  </pic:spPr>
                </pic:pic>
              </a:graphicData>
            </a:graphic>
          </wp:inline>
        </w:drawing>
      </w:r>
    </w:p>
    <w:tbl>
      <w:tblPr>
        <w:tblStyle w:val="TableGrid0"/>
        <w:tblW w:w="12288" w:type="dxa"/>
        <w:tblInd w:w="-436" w:type="dxa"/>
        <w:tblCellMar>
          <w:top w:w="42" w:type="dxa"/>
          <w:left w:w="28" w:type="dxa"/>
          <w:bottom w:w="0" w:type="dxa"/>
          <w:right w:w="77" w:type="dxa"/>
        </w:tblCellMar>
        <w:tblLook w:val="04A0" w:firstRow="1" w:lastRow="0" w:firstColumn="1" w:lastColumn="0" w:noHBand="0" w:noVBand="1"/>
      </w:tblPr>
      <w:tblGrid>
        <w:gridCol w:w="1898"/>
        <w:gridCol w:w="2754"/>
        <w:gridCol w:w="898"/>
        <w:gridCol w:w="1107"/>
        <w:gridCol w:w="5631"/>
      </w:tblGrid>
      <w:tr w:rsidR="00AA6F35" w:rsidTr="00CF221A">
        <w:trPr>
          <w:trHeight w:val="9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lastRenderedPageBreak/>
              <w:t>In app integration</w:t>
            </w:r>
          </w:p>
        </w:tc>
        <w:tc>
          <w:tcPr>
            <w:tcW w:w="2754" w:type="dxa"/>
            <w:tcBorders>
              <w:top w:val="single" w:sz="3" w:space="0" w:color="000000"/>
              <w:left w:val="single" w:sz="3" w:space="0" w:color="000000"/>
              <w:bottom w:val="single" w:sz="3" w:space="0" w:color="000000"/>
              <w:right w:val="single" w:sz="3" w:space="0" w:color="000000"/>
            </w:tcBorders>
            <w:shd w:val="clear" w:color="auto" w:fill="C6EFCE"/>
          </w:tcPr>
          <w:p w:rsidR="00AA6F35" w:rsidRDefault="00AA6F35"/>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pPr>
              <w:ind w:left="1"/>
            </w:pPr>
            <w:r>
              <w:rPr>
                <w:rFonts w:ascii="Calibri" w:eastAsia="Calibri" w:hAnsi="Calibri" w:cs="Calibri"/>
                <w:sz w:val="12"/>
              </w:rPr>
              <w:t>standalone</w:t>
            </w:r>
          </w:p>
        </w:tc>
        <w:tc>
          <w:tcPr>
            <w:tcW w:w="1107"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pPr>
              <w:ind w:left="1"/>
            </w:pPr>
            <w:r>
              <w:rPr>
                <w:rFonts w:ascii="Calibri" w:eastAsia="Calibri" w:hAnsi="Calibri" w:cs="Calibri"/>
                <w:sz w:val="12"/>
              </w:rPr>
              <w:t>standalone</w:t>
            </w:r>
          </w:p>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Push Notifications (to target audience)</w:t>
            </w:r>
          </w:p>
        </w:tc>
        <w:tc>
          <w:tcPr>
            <w:tcW w:w="2754" w:type="dxa"/>
            <w:tcBorders>
              <w:top w:val="single" w:sz="3" w:space="0" w:color="000000"/>
              <w:left w:val="single" w:sz="3" w:space="0" w:color="000000"/>
              <w:bottom w:val="single" w:sz="3" w:space="0" w:color="000000"/>
              <w:right w:val="single" w:sz="3" w:space="0" w:color="000000"/>
            </w:tcBorders>
            <w:shd w:val="clear" w:color="auto" w:fill="C6EFCE"/>
          </w:tcPr>
          <w:p w:rsidR="00AA6F35" w:rsidRDefault="00AA6F35"/>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1107"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SLA</w:t>
            </w:r>
          </w:p>
        </w:tc>
        <w:tc>
          <w:tcPr>
            <w:tcW w:w="2754"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pPr>
              <w:ind w:left="2"/>
            </w:pPr>
            <w:r>
              <w:rPr>
                <w:rFonts w:ascii="Calibri" w:eastAsia="Calibri" w:hAnsi="Calibri" w:cs="Calibri"/>
                <w:sz w:val="12"/>
              </w:rPr>
              <w:t>5 questions/year with technical support staff</w:t>
            </w:r>
          </w:p>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1107" w:type="dxa"/>
            <w:tcBorders>
              <w:top w:val="single" w:sz="3" w:space="0" w:color="000000"/>
              <w:left w:val="single" w:sz="3" w:space="0" w:color="000000"/>
              <w:bottom w:val="single" w:sz="3" w:space="0" w:color="000000"/>
              <w:right w:val="single" w:sz="3" w:space="0" w:color="000000"/>
            </w:tcBorders>
            <w:shd w:val="clear" w:color="auto" w:fill="C6EFCE"/>
            <w:vAlign w:val="center"/>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r>
              <w:rPr>
                <w:rFonts w:ascii="Calibri" w:eastAsia="Calibri" w:hAnsi="Calibri" w:cs="Calibri"/>
                <w:sz w:val="12"/>
              </w:rPr>
              <w:t>(service level agreement ~ support)</w:t>
            </w:r>
          </w:p>
        </w:tc>
      </w:tr>
      <w:tr w:rsidR="00AA6F35" w:rsidTr="00CF221A">
        <w:trPr>
          <w:trHeight w:val="164"/>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User Properties</w:t>
            </w:r>
          </w:p>
        </w:tc>
        <w:tc>
          <w:tcPr>
            <w:tcW w:w="2754" w:type="dxa"/>
            <w:tcBorders>
              <w:top w:val="single" w:sz="3" w:space="0" w:color="000000"/>
              <w:left w:val="single" w:sz="3" w:space="0" w:color="000000"/>
              <w:bottom w:val="single" w:sz="3" w:space="0" w:color="000000"/>
              <w:right w:val="single" w:sz="3" w:space="0" w:color="000000"/>
            </w:tcBorders>
            <w:shd w:val="clear" w:color="auto" w:fill="C6EFCE"/>
          </w:tcPr>
          <w:p w:rsidR="00AA6F35" w:rsidRDefault="00AA6F35"/>
        </w:tc>
        <w:tc>
          <w:tcPr>
            <w:tcW w:w="898"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1107" w:type="dxa"/>
            <w:tcBorders>
              <w:top w:val="single" w:sz="3" w:space="0" w:color="000000"/>
              <w:left w:val="single" w:sz="3" w:space="0" w:color="000000"/>
              <w:bottom w:val="single" w:sz="3" w:space="0" w:color="000000"/>
              <w:right w:val="single" w:sz="3" w:space="0" w:color="000000"/>
            </w:tcBorders>
            <w:shd w:val="clear" w:color="auto" w:fill="FFC7CE"/>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r>
              <w:rPr>
                <w:rFonts w:ascii="Calibri" w:eastAsia="Calibri" w:hAnsi="Calibri" w:cs="Calibri"/>
                <w:sz w:val="12"/>
              </w:rPr>
              <w:t>(Building blocks for audiences, firebase specific)</w:t>
            </w:r>
          </w:p>
        </w:tc>
      </w:tr>
      <w:tr w:rsidR="00AA6F35" w:rsidTr="00CF221A">
        <w:trPr>
          <w:trHeight w:val="162"/>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Demo</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A6F35">
            <w:pPr>
              <w:ind w:left="2"/>
            </w:pPr>
            <w:hyperlink r:id="rId59">
              <w:r>
                <w:rPr>
                  <w:rFonts w:ascii="Calibri" w:eastAsia="Calibri" w:hAnsi="Calibri" w:cs="Calibri"/>
                  <w:sz w:val="12"/>
                  <w:u w:val="single" w:color="000000"/>
                </w:rPr>
                <w:t>DEMO (doesn't work at the moment)</w:t>
              </w:r>
            </w:hyperlink>
          </w:p>
        </w:tc>
        <w:tc>
          <w:tcPr>
            <w:tcW w:w="898" w:type="dxa"/>
            <w:tcBorders>
              <w:top w:val="single" w:sz="3" w:space="0" w:color="000000"/>
              <w:left w:val="single" w:sz="3" w:space="0" w:color="000000"/>
              <w:bottom w:val="single" w:sz="3" w:space="0" w:color="000000"/>
              <w:right w:val="nil"/>
            </w:tcBorders>
          </w:tcPr>
          <w:p w:rsidR="00AA6F35" w:rsidRDefault="00AA6F35">
            <w:pPr>
              <w:ind w:left="1"/>
            </w:pPr>
            <w:hyperlink r:id="rId60" w:anchor="report/visitors-overview/a54516992w87479473p92320289/">
              <w:r>
                <w:rPr>
                  <w:rFonts w:ascii="Calibri" w:eastAsia="Calibri" w:hAnsi="Calibri" w:cs="Calibri"/>
                  <w:sz w:val="12"/>
                  <w:u w:val="single" w:color="000000"/>
                </w:rPr>
                <w:t>DEMO</w:t>
              </w:r>
            </w:hyperlink>
          </w:p>
        </w:tc>
        <w:tc>
          <w:tcPr>
            <w:tcW w:w="1107" w:type="dxa"/>
            <w:tcBorders>
              <w:top w:val="single" w:sz="3" w:space="0" w:color="000000"/>
              <w:left w:val="nil"/>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Pricing</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A6F35"/>
        </w:tc>
        <w:tc>
          <w:tcPr>
            <w:tcW w:w="898" w:type="dxa"/>
            <w:tcBorders>
              <w:top w:val="single" w:sz="3" w:space="0" w:color="000000"/>
              <w:left w:val="single" w:sz="3" w:space="0" w:color="000000"/>
              <w:bottom w:val="single" w:sz="3" w:space="0" w:color="000000"/>
              <w:right w:val="single" w:sz="3" w:space="0" w:color="000000"/>
            </w:tcBorders>
          </w:tcPr>
          <w:p w:rsidR="00AA6F35" w:rsidRDefault="00AA6F35"/>
        </w:tc>
        <w:tc>
          <w:tcPr>
            <w:tcW w:w="1107" w:type="dxa"/>
            <w:tcBorders>
              <w:top w:val="single" w:sz="3" w:space="0" w:color="000000"/>
              <w:left w:val="single" w:sz="3" w:space="0" w:color="000000"/>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price plan</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A6F35">
            <w:pPr>
              <w:ind w:left="2"/>
            </w:pPr>
            <w:r>
              <w:rPr>
                <w:rFonts w:ascii="Calibri" w:eastAsia="Calibri" w:hAnsi="Calibri" w:cs="Calibri"/>
                <w:sz w:val="12"/>
              </w:rPr>
              <w:t>Free, 25$/month, pay as you go</w:t>
            </w:r>
          </w:p>
        </w:tc>
        <w:tc>
          <w:tcPr>
            <w:tcW w:w="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free</w:t>
            </w:r>
          </w:p>
        </w:tc>
        <w:tc>
          <w:tcPr>
            <w:tcW w:w="1107"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12 500$/month</w:t>
            </w:r>
          </w:p>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163"/>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pPr>
              <w:ind w:left="1"/>
            </w:pPr>
            <w:r>
              <w:rPr>
                <w:rFonts w:ascii="Calibri" w:eastAsia="Calibri" w:hAnsi="Calibri" w:cs="Calibri"/>
                <w:sz w:val="12"/>
              </w:rPr>
              <w:t>Demo</w:t>
            </w:r>
          </w:p>
        </w:tc>
        <w:tc>
          <w:tcPr>
            <w:tcW w:w="2754" w:type="dxa"/>
            <w:tcBorders>
              <w:top w:val="single" w:sz="3" w:space="0" w:color="000000"/>
              <w:left w:val="single" w:sz="3" w:space="0" w:color="000000"/>
              <w:bottom w:val="single" w:sz="3" w:space="0" w:color="000000"/>
              <w:right w:val="single" w:sz="3" w:space="0" w:color="000000"/>
            </w:tcBorders>
          </w:tcPr>
          <w:p w:rsidR="00AA6F35" w:rsidRDefault="00AA6F35"/>
        </w:tc>
        <w:tc>
          <w:tcPr>
            <w:tcW w:w="898" w:type="dxa"/>
            <w:tcBorders>
              <w:top w:val="single" w:sz="3" w:space="0" w:color="000000"/>
              <w:left w:val="single" w:sz="3" w:space="0" w:color="000000"/>
              <w:bottom w:val="single" w:sz="3" w:space="0" w:color="000000"/>
              <w:right w:val="single" w:sz="3" w:space="0" w:color="000000"/>
            </w:tcBorders>
          </w:tcPr>
          <w:p w:rsidR="00AA6F35" w:rsidRDefault="00AA6F35"/>
        </w:tc>
        <w:tc>
          <w:tcPr>
            <w:tcW w:w="1107" w:type="dxa"/>
            <w:tcBorders>
              <w:top w:val="single" w:sz="3" w:space="0" w:color="000000"/>
              <w:left w:val="single" w:sz="3" w:space="0" w:color="000000"/>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r w:rsidR="00AA6F35" w:rsidTr="00CF221A">
        <w:trPr>
          <w:trHeight w:val="296"/>
        </w:trPr>
        <w:tc>
          <w:tcPr>
            <w:tcW w:w="1898" w:type="dxa"/>
            <w:tcBorders>
              <w:top w:val="single" w:sz="3" w:space="0" w:color="000000"/>
              <w:left w:val="single" w:sz="3" w:space="0" w:color="000000"/>
              <w:bottom w:val="single" w:sz="3" w:space="0" w:color="000000"/>
              <w:right w:val="single" w:sz="3" w:space="0" w:color="000000"/>
            </w:tcBorders>
          </w:tcPr>
          <w:p w:rsidR="00AA6F35" w:rsidRDefault="00AA6F35"/>
        </w:tc>
        <w:tc>
          <w:tcPr>
            <w:tcW w:w="2754" w:type="dxa"/>
            <w:tcBorders>
              <w:top w:val="single" w:sz="3" w:space="0" w:color="000000"/>
              <w:left w:val="single" w:sz="3" w:space="0" w:color="000000"/>
              <w:bottom w:val="single" w:sz="3" w:space="0" w:color="000000"/>
              <w:right w:val="single" w:sz="3" w:space="0" w:color="000000"/>
            </w:tcBorders>
          </w:tcPr>
          <w:p w:rsidR="00AA6F35" w:rsidRDefault="00AA6F35">
            <w:pPr>
              <w:ind w:left="2"/>
            </w:pPr>
            <w:r>
              <w:rPr>
                <w:rFonts w:ascii="Calibri" w:eastAsia="Calibri" w:hAnsi="Calibri" w:cs="Calibri"/>
                <w:sz w:val="12"/>
              </w:rPr>
              <w:t>note: Firebase Analytics is free but other firebase features do cost money, e.g. realtime database, test lab, …</w:t>
            </w:r>
          </w:p>
        </w:tc>
        <w:tc>
          <w:tcPr>
            <w:tcW w:w="898" w:type="dxa"/>
            <w:tcBorders>
              <w:top w:val="single" w:sz="3" w:space="0" w:color="000000"/>
              <w:left w:val="single" w:sz="3" w:space="0" w:color="000000"/>
              <w:bottom w:val="single" w:sz="3" w:space="0" w:color="000000"/>
              <w:right w:val="single" w:sz="3" w:space="0" w:color="000000"/>
            </w:tcBorders>
          </w:tcPr>
          <w:p w:rsidR="00AA6F35" w:rsidRDefault="00AA6F35"/>
        </w:tc>
        <w:tc>
          <w:tcPr>
            <w:tcW w:w="1107" w:type="dxa"/>
            <w:tcBorders>
              <w:top w:val="single" w:sz="3" w:space="0" w:color="000000"/>
              <w:left w:val="single" w:sz="3" w:space="0" w:color="000000"/>
              <w:bottom w:val="single" w:sz="3" w:space="0" w:color="000000"/>
              <w:right w:val="single" w:sz="3" w:space="0" w:color="000000"/>
            </w:tcBorders>
          </w:tcPr>
          <w:p w:rsidR="00AA6F35" w:rsidRDefault="00AA6F35"/>
        </w:tc>
        <w:tc>
          <w:tcPr>
            <w:tcW w:w="5631" w:type="dxa"/>
            <w:tcBorders>
              <w:top w:val="single" w:sz="3" w:space="0" w:color="000000"/>
              <w:left w:val="single" w:sz="3" w:space="0" w:color="000000"/>
              <w:bottom w:val="single" w:sz="3" w:space="0" w:color="000000"/>
              <w:right w:val="single" w:sz="3" w:space="0" w:color="000000"/>
            </w:tcBorders>
          </w:tcPr>
          <w:p w:rsidR="00AA6F35" w:rsidRDefault="00AA6F35"/>
        </w:tc>
      </w:tr>
    </w:tbl>
    <w:p w:rsidR="00AA6F35" w:rsidRDefault="00AA6F35" w:rsidP="00AA6F35"/>
    <w:p w:rsidR="00AA6F35" w:rsidRDefault="00AA6F35" w:rsidP="00AA6F35">
      <w:pPr>
        <w:sectPr w:rsidR="00AA6F35" w:rsidSect="00AA6F35">
          <w:pgSz w:w="16839" w:h="11907" w:orient="landscape" w:code="9"/>
          <w:pgMar w:top="1080" w:right="1440" w:bottom="1080" w:left="1440" w:header="709" w:footer="709" w:gutter="0"/>
          <w:pgNumType w:start="1" w:chapStyle="1"/>
          <w:cols w:space="720"/>
          <w:titlePg/>
          <w:docGrid w:linePitch="360"/>
        </w:sectPr>
      </w:pPr>
    </w:p>
    <w:p w:rsidR="00AA6F35" w:rsidRDefault="00CF221A" w:rsidP="00CF221A">
      <w:pPr>
        <w:pStyle w:val="Heading2"/>
        <w:numPr>
          <w:ilvl w:val="0"/>
          <w:numId w:val="43"/>
        </w:numPr>
      </w:pPr>
      <w:r>
        <w:lastRenderedPageBreak/>
        <w:t xml:space="preserve">Antwoorden vragenlijst </w:t>
      </w:r>
      <w:r w:rsidRPr="00CF221A">
        <w:t>bachelorproef</w:t>
      </w:r>
    </w:p>
    <w:p w:rsidR="00CF221A" w:rsidRDefault="00CF221A">
      <w:pPr>
        <w:spacing w:after="0"/>
        <w:ind w:left="-1440" w:right="22370"/>
      </w:pPr>
    </w:p>
    <w:tbl>
      <w:tblPr>
        <w:tblStyle w:val="TableGrid0"/>
        <w:tblW w:w="15438" w:type="dxa"/>
        <w:tblInd w:w="-422" w:type="dxa"/>
        <w:tblLayout w:type="fixed"/>
        <w:tblCellMar>
          <w:top w:w="3" w:type="dxa"/>
          <w:left w:w="38" w:type="dxa"/>
          <w:bottom w:w="21" w:type="dxa"/>
          <w:right w:w="0" w:type="dxa"/>
        </w:tblCellMar>
        <w:tblLook w:val="04A0" w:firstRow="1" w:lastRow="0" w:firstColumn="1" w:lastColumn="0" w:noHBand="0" w:noVBand="1"/>
      </w:tblPr>
      <w:tblGrid>
        <w:gridCol w:w="627"/>
        <w:gridCol w:w="25"/>
        <w:gridCol w:w="1462"/>
        <w:gridCol w:w="33"/>
        <w:gridCol w:w="1101"/>
        <w:gridCol w:w="1560"/>
        <w:gridCol w:w="13"/>
        <w:gridCol w:w="1404"/>
        <w:gridCol w:w="1559"/>
        <w:gridCol w:w="2269"/>
        <w:gridCol w:w="3260"/>
        <w:gridCol w:w="2125"/>
      </w:tblGrid>
      <w:tr w:rsidR="00CF221A" w:rsidTr="00465AD3">
        <w:trPr>
          <w:trHeight w:val="2470"/>
        </w:trPr>
        <w:tc>
          <w:tcPr>
            <w:tcW w:w="628" w:type="dxa"/>
            <w:tcBorders>
              <w:top w:val="single" w:sz="8" w:space="0" w:color="000000"/>
              <w:left w:val="single" w:sz="8" w:space="0" w:color="000000"/>
              <w:bottom w:val="single" w:sz="8" w:space="0" w:color="B2B2B2"/>
              <w:right w:val="single" w:sz="8" w:space="0" w:color="B2B2B2"/>
            </w:tcBorders>
            <w:shd w:val="clear" w:color="auto" w:fill="FFFFCC"/>
          </w:tcPr>
          <w:p w:rsidR="00CF221A" w:rsidRDefault="00CF221A"/>
        </w:tc>
        <w:tc>
          <w:tcPr>
            <w:tcW w:w="1487" w:type="dxa"/>
            <w:gridSpan w:val="2"/>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 xml:space="preserve">Heeft u ooit gehoord van Firebase? Zo ja, waar? </w:t>
            </w:r>
          </w:p>
        </w:tc>
        <w:tc>
          <w:tcPr>
            <w:tcW w:w="1130" w:type="dxa"/>
            <w:gridSpan w:val="2"/>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 xml:space="preserve">Zouden jullie overwegen </w:t>
            </w:r>
          </w:p>
          <w:p w:rsidR="00CF221A" w:rsidRDefault="00CF221A">
            <w:r>
              <w:rPr>
                <w:rFonts w:ascii="Arial" w:eastAsia="Arial" w:hAnsi="Arial" w:cs="Arial"/>
                <w:sz w:val="20"/>
              </w:rPr>
              <w:t>Firebase uit te testen en bij positieve testen het toepassen ervan aan potentiële klanten voor te stellen?</w:t>
            </w:r>
          </w:p>
        </w:tc>
        <w:tc>
          <w:tcPr>
            <w:tcW w:w="1560"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 xml:space="preserve">Heeft u Firebase ooit gebruikt in 1 of </w:t>
            </w:r>
          </w:p>
          <w:p w:rsidR="00CF221A" w:rsidRDefault="00CF221A" w:rsidP="00465AD3">
            <w:pPr>
              <w:jc w:val="both"/>
            </w:pPr>
            <w:r>
              <w:rPr>
                <w:rFonts w:ascii="Arial" w:eastAsia="Arial" w:hAnsi="Arial" w:cs="Arial"/>
                <w:sz w:val="20"/>
              </w:rPr>
              <w:t>meerder</w:t>
            </w:r>
            <w:r w:rsidR="00465AD3">
              <w:rPr>
                <w:rFonts w:ascii="Arial" w:eastAsia="Arial" w:hAnsi="Arial" w:cs="Arial"/>
                <w:sz w:val="20"/>
              </w:rPr>
              <w:t>e projecte</w:t>
            </w:r>
            <w:r>
              <w:rPr>
                <w:rFonts w:ascii="Arial" w:eastAsia="Arial" w:hAnsi="Arial" w:cs="Arial"/>
                <w:sz w:val="20"/>
              </w:rPr>
              <w:t>n?</w:t>
            </w:r>
          </w:p>
        </w:tc>
        <w:tc>
          <w:tcPr>
            <w:tcW w:w="1417" w:type="dxa"/>
            <w:gridSpan w:val="2"/>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pPr>
              <w:ind w:right="17"/>
            </w:pPr>
            <w:r>
              <w:rPr>
                <w:rFonts w:ascii="Arial" w:eastAsia="Arial" w:hAnsi="Arial" w:cs="Arial"/>
                <w:sz w:val="20"/>
              </w:rPr>
              <w:t>Van welke features, aangeboden door Firebase, heeft u al gebruik gemaakt?</w:t>
            </w:r>
          </w:p>
        </w:tc>
        <w:tc>
          <w:tcPr>
            <w:tcW w:w="1559"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Welke features, aangeboden door Firebase, zijn voor u en uw bedrijf het meest interessant?</w:t>
            </w:r>
          </w:p>
        </w:tc>
        <w:tc>
          <w:tcPr>
            <w:tcW w:w="2268"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Heeft u interesse om Firebase in toekomstige projecten te gebruiken? Zo ja, waarom?</w:t>
            </w:r>
          </w:p>
        </w:tc>
        <w:tc>
          <w:tcPr>
            <w:tcW w:w="3261" w:type="dxa"/>
            <w:tcBorders>
              <w:top w:val="single" w:sz="8" w:space="0" w:color="000000"/>
              <w:left w:val="single" w:sz="8" w:space="0" w:color="B2B2B2"/>
              <w:bottom w:val="single" w:sz="8" w:space="0" w:color="B2B2B2"/>
              <w:right w:val="single" w:sz="8" w:space="0" w:color="B2B2B2"/>
            </w:tcBorders>
            <w:shd w:val="clear" w:color="auto" w:fill="FFFFCC"/>
            <w:vAlign w:val="bottom"/>
          </w:tcPr>
          <w:p w:rsidR="00CF221A" w:rsidRDefault="00CF221A">
            <w:r>
              <w:rPr>
                <w:rFonts w:ascii="Arial" w:eastAsia="Arial" w:hAnsi="Arial" w:cs="Arial"/>
                <w:sz w:val="20"/>
              </w:rPr>
              <w:t>Waarom is Firebase, volgens u,  wel of niet beter dan soortgelijke technologieën (bv.</w:t>
            </w:r>
            <w:r w:rsidR="00053411">
              <w:rPr>
                <w:rFonts w:ascii="Arial" w:eastAsia="Arial" w:hAnsi="Arial" w:cs="Arial"/>
                <w:sz w:val="20"/>
              </w:rPr>
              <w:t>Azure,</w:t>
            </w:r>
            <w:r>
              <w:rPr>
                <w:rFonts w:ascii="Arial" w:eastAsia="Arial" w:hAnsi="Arial" w:cs="Arial"/>
                <w:sz w:val="20"/>
              </w:rPr>
              <w:t xml:space="preserve"> AWS)?</w:t>
            </w:r>
          </w:p>
        </w:tc>
        <w:tc>
          <w:tcPr>
            <w:tcW w:w="2126" w:type="dxa"/>
            <w:tcBorders>
              <w:top w:val="single" w:sz="8" w:space="0" w:color="000000"/>
              <w:left w:val="single" w:sz="8" w:space="0" w:color="B2B2B2"/>
              <w:bottom w:val="single" w:sz="8" w:space="0" w:color="B2B2B2"/>
              <w:right w:val="single" w:sz="8" w:space="0" w:color="000000"/>
            </w:tcBorders>
            <w:shd w:val="clear" w:color="auto" w:fill="FFFFCC"/>
            <w:vAlign w:val="bottom"/>
          </w:tcPr>
          <w:p w:rsidR="00CF221A" w:rsidRDefault="00CF221A">
            <w:r>
              <w:rPr>
                <w:rFonts w:ascii="Arial" w:eastAsia="Arial" w:hAnsi="Arial" w:cs="Arial"/>
                <w:sz w:val="20"/>
              </w:rPr>
              <w:t xml:space="preserve">Zou u het gebruik van </w:t>
            </w:r>
          </w:p>
          <w:p w:rsidR="00CF221A" w:rsidRDefault="00CF221A">
            <w:r>
              <w:rPr>
                <w:rFonts w:ascii="Arial" w:eastAsia="Arial" w:hAnsi="Arial" w:cs="Arial"/>
                <w:sz w:val="20"/>
              </w:rPr>
              <w:t xml:space="preserve">Firebase aanraden bij andere bedrijven en klanten? </w:t>
            </w:r>
          </w:p>
          <w:p w:rsidR="00CF221A" w:rsidRDefault="00CF221A">
            <w:r>
              <w:rPr>
                <w:rFonts w:ascii="Arial" w:eastAsia="Arial" w:hAnsi="Arial" w:cs="Arial"/>
                <w:sz w:val="20"/>
              </w:rPr>
              <w:t>Waarom (niet)?</w:t>
            </w:r>
          </w:p>
        </w:tc>
      </w:tr>
      <w:tr w:rsidR="00CF221A" w:rsidTr="00465AD3">
        <w:trPr>
          <w:trHeight w:val="743"/>
        </w:trPr>
        <w:tc>
          <w:tcPr>
            <w:tcW w:w="628" w:type="dxa"/>
            <w:tcBorders>
              <w:top w:val="single" w:sz="8" w:space="0" w:color="B2B2B2"/>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1</w:t>
            </w:r>
          </w:p>
        </w:tc>
        <w:tc>
          <w:tcPr>
            <w:tcW w:w="1487" w:type="dxa"/>
            <w:gridSpan w:val="2"/>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blogs.</w:t>
            </w:r>
          </w:p>
        </w:tc>
        <w:tc>
          <w:tcPr>
            <w:tcW w:w="1130" w:type="dxa"/>
            <w:gridSpan w:val="2"/>
            <w:tcBorders>
              <w:top w:val="single" w:sz="8" w:space="0" w:color="B2B2B2"/>
              <w:left w:val="single" w:sz="2" w:space="0" w:color="000000"/>
              <w:bottom w:val="single" w:sz="2" w:space="0" w:color="000000"/>
              <w:right w:val="single" w:sz="2" w:space="0" w:color="000000"/>
            </w:tcBorders>
          </w:tcPr>
          <w:p w:rsidR="00CF221A" w:rsidRDefault="00CF221A"/>
        </w:tc>
        <w:tc>
          <w:tcPr>
            <w:tcW w:w="1560" w:type="dxa"/>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pPr>
              <w:jc w:val="both"/>
            </w:pPr>
            <w:r>
              <w:rPr>
                <w:rFonts w:ascii="Arial" w:eastAsia="Arial" w:hAnsi="Arial" w:cs="Arial"/>
                <w:sz w:val="20"/>
              </w:rPr>
              <w:t>Authentication, Hosting, Storage</w:t>
            </w:r>
          </w:p>
        </w:tc>
        <w:tc>
          <w:tcPr>
            <w:tcW w:w="1559" w:type="dxa"/>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Cloud Messaging, Notifications</w:t>
            </w:r>
          </w:p>
        </w:tc>
        <w:tc>
          <w:tcPr>
            <w:tcW w:w="2268" w:type="dxa"/>
            <w:tcBorders>
              <w:top w:val="single" w:sz="8" w:space="0" w:color="B2B2B2"/>
              <w:left w:val="single" w:sz="2" w:space="0" w:color="000000"/>
              <w:bottom w:val="single" w:sz="2" w:space="0" w:color="000000"/>
              <w:right w:val="single" w:sz="2" w:space="0" w:color="000000"/>
            </w:tcBorders>
          </w:tcPr>
          <w:p w:rsidR="00CF221A" w:rsidRDefault="00CF221A">
            <w:r>
              <w:rPr>
                <w:rFonts w:ascii="Arial" w:eastAsia="Arial" w:hAnsi="Arial" w:cs="Arial"/>
                <w:sz w:val="20"/>
              </w:rPr>
              <w:t>Mogelijks maar de kans is niet groot wegens vaste hosting partners.</w:t>
            </w:r>
          </w:p>
        </w:tc>
        <w:tc>
          <w:tcPr>
            <w:tcW w:w="3261" w:type="dxa"/>
            <w:tcBorders>
              <w:top w:val="single" w:sz="8" w:space="0" w:color="B2B2B2"/>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Grote range aan features.</w:t>
            </w:r>
          </w:p>
        </w:tc>
        <w:tc>
          <w:tcPr>
            <w:tcW w:w="2126" w:type="dxa"/>
            <w:tcBorders>
              <w:top w:val="single" w:sz="8" w:space="0" w:color="B2B2B2"/>
              <w:left w:val="single" w:sz="2" w:space="0" w:color="000000"/>
              <w:bottom w:val="single" w:sz="2" w:space="0" w:color="000000"/>
              <w:right w:val="single" w:sz="8" w:space="0" w:color="000000"/>
            </w:tcBorders>
          </w:tcPr>
          <w:p w:rsidR="00CF221A" w:rsidRDefault="00CF221A"/>
        </w:tc>
      </w:tr>
      <w:tr w:rsidR="00CF221A" w:rsidTr="00465AD3">
        <w:trPr>
          <w:trHeight w:val="1237"/>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2</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online newsfeeds (blog van google, reddit/r/webdev, ...)</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w:t>
            </w:r>
          </w:p>
          <w:p w:rsidR="00CF221A" w:rsidRDefault="00CF221A">
            <w:r>
              <w:rPr>
                <w:rFonts w:ascii="Arial" w:eastAsia="Arial" w:hAnsi="Arial" w:cs="Arial"/>
                <w:sz w:val="20"/>
              </w:rPr>
              <w:t>Notifications, Functions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w:t>
            </w:r>
          </w:p>
          <w:p w:rsidR="00CF221A" w:rsidRDefault="00CF221A">
            <w:r>
              <w:rPr>
                <w:rFonts w:ascii="Arial" w:eastAsia="Arial" w:hAnsi="Arial" w:cs="Arial"/>
                <w:sz w:val="20"/>
              </w:rPr>
              <w:t>Notifications</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omdat het inderdaad zo gemakkelijk is en omdat het stabiel werkt.</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voornamelijk omdat toegankelijker is. De instapdrempel is zeer laag.</w:t>
            </w:r>
          </w:p>
        </w:tc>
        <w:tc>
          <w:tcPr>
            <w:tcW w:w="2126" w:type="dxa"/>
            <w:tcBorders>
              <w:top w:val="single" w:sz="2" w:space="0" w:color="000000"/>
              <w:left w:val="single" w:sz="2" w:space="0" w:color="000000"/>
              <w:bottom w:val="single" w:sz="2" w:space="0" w:color="000000"/>
              <w:right w:val="single" w:sz="8" w:space="0" w:color="000000"/>
            </w:tcBorders>
          </w:tcPr>
          <w:p w:rsidR="00CF221A" w:rsidRDefault="00CF221A">
            <w:pPr>
              <w:ind w:right="21"/>
            </w:pPr>
            <w:r>
              <w:rPr>
                <w:rFonts w:ascii="Arial" w:eastAsia="Arial" w:hAnsi="Arial" w:cs="Arial"/>
                <w:sz w:val="20"/>
              </w:rPr>
              <w:t>Zeker wel, enige reden waarom niet is misschien omwille van het prijskaartje, maar de gratis tier (spark) kan op zich al heel veel.</w:t>
            </w:r>
          </w:p>
        </w:tc>
      </w:tr>
      <w:tr w:rsidR="00CF221A" w:rsidTr="00465AD3">
        <w:trPr>
          <w:trHeight w:val="449"/>
        </w:trPr>
        <w:tc>
          <w:tcPr>
            <w:tcW w:w="628" w:type="dxa"/>
            <w:tcBorders>
              <w:top w:val="single" w:sz="2" w:space="0" w:color="000000"/>
              <w:left w:val="single" w:sz="8" w:space="0" w:color="000000"/>
              <w:bottom w:val="single" w:sz="2" w:space="0" w:color="000000"/>
              <w:right w:val="single" w:sz="2" w:space="0" w:color="000000"/>
            </w:tcBorders>
          </w:tcPr>
          <w:p w:rsidR="00CF221A" w:rsidRDefault="00CF221A">
            <w:pPr>
              <w:ind w:left="257"/>
            </w:pPr>
            <w:r>
              <w:rPr>
                <w:rFonts w:ascii="Arial" w:eastAsia="Arial" w:hAnsi="Arial" w:cs="Arial"/>
                <w:sz w:val="36"/>
              </w:rPr>
              <w:t>3</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130"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68" w:type="dxa"/>
            <w:tcBorders>
              <w:top w:val="single" w:sz="2" w:space="0" w:color="000000"/>
              <w:left w:val="single" w:sz="2" w:space="0" w:color="000000"/>
              <w:bottom w:val="single" w:sz="2" w:space="0" w:color="000000"/>
              <w:right w:val="single" w:sz="2" w:space="0" w:color="000000"/>
            </w:tcBorders>
          </w:tcPr>
          <w:p w:rsidR="00CF221A" w:rsidRDefault="00CF221A"/>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1236"/>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4</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op het werk</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Crash </w:t>
            </w:r>
          </w:p>
          <w:p w:rsidR="00CF221A" w:rsidRDefault="00CF221A">
            <w:r>
              <w:rPr>
                <w:rFonts w:ascii="Arial" w:eastAsia="Arial" w:hAnsi="Arial" w:cs="Arial"/>
                <w:sz w:val="20"/>
              </w:rPr>
              <w:t xml:space="preserve">Reporting, Dynamic links, </w:t>
            </w:r>
          </w:p>
          <w:p w:rsidR="00CF221A" w:rsidRDefault="00CF221A">
            <w:r>
              <w:rPr>
                <w:rFonts w:ascii="Arial" w:eastAsia="Arial" w:hAnsi="Arial" w:cs="Arial"/>
                <w:sz w:val="20"/>
              </w:rPr>
              <w:t>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Crash reporting, Dynamic links, </w:t>
            </w:r>
          </w:p>
          <w:p w:rsidR="00CF221A" w:rsidRDefault="00CF221A">
            <w:r>
              <w:rPr>
                <w:rFonts w:ascii="Arial" w:eastAsia="Arial" w:hAnsi="Arial" w:cs="Arial"/>
                <w:sz w:val="20"/>
              </w:rPr>
              <w:t>Notifications</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24"/>
            </w:pPr>
            <w:r>
              <w:rPr>
                <w:rFonts w:ascii="Arial" w:eastAsia="Arial" w:hAnsi="Arial" w:cs="Arial"/>
                <w:sz w:val="20"/>
              </w:rPr>
              <w:t>Misschien, AWS heeft dezelfde mogelijkheden, maar wel SDK's voor windows, Firebase heeft dit echter niet.</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AWS heeft dezelfde mogelijkheden, maar wel SDK's voor windows, Firebase heeft dit echter niet.</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Zeker, zeer goed platform</w:t>
            </w:r>
          </w:p>
        </w:tc>
      </w:tr>
      <w:tr w:rsidR="00CF221A" w:rsidTr="00465AD3">
        <w:trPr>
          <w:trHeight w:val="742"/>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5</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Google blogs</w:t>
            </w:r>
          </w:p>
        </w:tc>
        <w:tc>
          <w:tcPr>
            <w:tcW w:w="1130"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Hosting, Storage</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ease of use</w:t>
            </w:r>
          </w:p>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989"/>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lastRenderedPageBreak/>
              <w:t>6</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Gebruik binnen het bedrijf</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Cloud Messaging</w:t>
            </w:r>
          </w:p>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Neen</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Niet beter dan onze huidige technologieën (AWS, eigen backend)</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Mogelijk, indien bedrijf niet de mogelijkheid/ervaring heeft om eigen stack op te zetten.</w:t>
            </w:r>
          </w:p>
        </w:tc>
      </w:tr>
      <w:tr w:rsidR="00CF221A" w:rsidTr="00465AD3">
        <w:trPr>
          <w:trHeight w:val="1730"/>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7</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Google IO</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Cloud </w:t>
            </w:r>
          </w:p>
          <w:p w:rsidR="00CF221A" w:rsidRDefault="00CF221A">
            <w:pPr>
              <w:jc w:val="both"/>
            </w:pPr>
            <w:r>
              <w:rPr>
                <w:rFonts w:ascii="Arial" w:eastAsia="Arial" w:hAnsi="Arial" w:cs="Arial"/>
                <w:sz w:val="20"/>
              </w:rPr>
              <w:t xml:space="preserve">Messaging, Test lab for Android, </w:t>
            </w:r>
          </w:p>
          <w:p w:rsidR="00CF221A" w:rsidRDefault="00CF221A">
            <w:r>
              <w:rPr>
                <w:rFonts w:ascii="Arial" w:eastAsia="Arial" w:hAnsi="Arial" w:cs="Arial"/>
                <w:sz w:val="20"/>
              </w:rPr>
              <w:t xml:space="preserve">Crash Reporting, Notifications, </w:t>
            </w:r>
          </w:p>
          <w:p w:rsidR="00CF221A" w:rsidRDefault="00CF221A">
            <w:pPr>
              <w:jc w:val="both"/>
            </w:pPr>
            <w:r>
              <w:rPr>
                <w:rFonts w:ascii="Arial" w:eastAsia="Arial" w:hAnsi="Arial" w:cs="Arial"/>
                <w:sz w:val="20"/>
              </w:rPr>
              <w:t>AdMob, performance monitoring</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Storage, </w:t>
            </w:r>
          </w:p>
          <w:p w:rsidR="00CF221A" w:rsidRDefault="00CF221A">
            <w:pPr>
              <w:jc w:val="both"/>
            </w:pPr>
            <w:r>
              <w:rPr>
                <w:rFonts w:ascii="Arial" w:eastAsia="Arial" w:hAnsi="Arial" w:cs="Arial"/>
                <w:sz w:val="20"/>
              </w:rPr>
              <w:t xml:space="preserve">Cloud Messaging, Crash reporting, </w:t>
            </w:r>
          </w:p>
          <w:p w:rsidR="00CF221A" w:rsidRDefault="00CF221A">
            <w:r>
              <w:rPr>
                <w:rFonts w:ascii="Arial" w:eastAsia="Arial" w:hAnsi="Arial" w:cs="Arial"/>
                <w:sz w:val="20"/>
              </w:rPr>
              <w:t>Notifications, AdMob</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Gemakkelijke implementatie. </w:t>
            </w:r>
          </w:p>
          <w:p w:rsidR="00CF221A" w:rsidRDefault="00CF221A">
            <w:r>
              <w:rPr>
                <w:rFonts w:ascii="Arial" w:eastAsia="Arial" w:hAnsi="Arial" w:cs="Arial"/>
                <w:sz w:val="20"/>
              </w:rPr>
              <w:t>Goedkoop</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Evolutie is sterk, ze steken er veel energie in. Fragmentatie van de basis tools is enorm. Firebase maakt alles compacter, sneller, en bugvrij.</w:t>
            </w:r>
          </w:p>
        </w:tc>
        <w:tc>
          <w:tcPr>
            <w:tcW w:w="2126" w:type="dxa"/>
            <w:tcBorders>
              <w:top w:val="single" w:sz="2" w:space="0" w:color="000000"/>
              <w:left w:val="single" w:sz="2" w:space="0" w:color="000000"/>
              <w:bottom w:val="single" w:sz="2" w:space="0" w:color="000000"/>
              <w:right w:val="single" w:sz="8" w:space="0" w:color="000000"/>
            </w:tcBorders>
          </w:tcPr>
          <w:p w:rsidR="00CF221A" w:rsidRDefault="00CF221A">
            <w:r>
              <w:rPr>
                <w:rFonts w:ascii="Arial" w:eastAsia="Arial" w:hAnsi="Arial" w:cs="Arial"/>
                <w:sz w:val="20"/>
              </w:rPr>
              <w:t xml:space="preserve">Zeker door realtime databases te gebruiken en andere features als hosting ipv een custom api is er veel kans voor vendor locking. De </w:t>
            </w:r>
          </w:p>
          <w:p w:rsidR="00CF221A" w:rsidRDefault="00CF221A">
            <w:r>
              <w:rPr>
                <w:rFonts w:ascii="Arial" w:eastAsia="Arial" w:hAnsi="Arial" w:cs="Arial"/>
                <w:sz w:val="20"/>
              </w:rPr>
              <w:t>burnrate is lastig te voorspellen dan.</w:t>
            </w:r>
          </w:p>
        </w:tc>
      </w:tr>
      <w:tr w:rsidR="00CF221A" w:rsidTr="00465AD3">
        <w:trPr>
          <w:trHeight w:val="449"/>
        </w:trPr>
        <w:tc>
          <w:tcPr>
            <w:tcW w:w="628" w:type="dxa"/>
            <w:tcBorders>
              <w:top w:val="single" w:sz="2" w:space="0" w:color="000000"/>
              <w:left w:val="single" w:sz="8" w:space="0" w:color="000000"/>
              <w:bottom w:val="single" w:sz="2" w:space="0" w:color="000000"/>
              <w:right w:val="single" w:sz="2" w:space="0" w:color="000000"/>
            </w:tcBorders>
          </w:tcPr>
          <w:p w:rsidR="00CF221A" w:rsidRDefault="00CF221A">
            <w:pPr>
              <w:ind w:left="257"/>
            </w:pPr>
            <w:r>
              <w:rPr>
                <w:rFonts w:ascii="Arial" w:eastAsia="Arial" w:hAnsi="Arial" w:cs="Arial"/>
                <w:sz w:val="36"/>
              </w:rPr>
              <w:t>8</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November Five</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Crash reporting, Notifications</w:t>
            </w:r>
          </w:p>
        </w:tc>
        <w:tc>
          <w:tcPr>
            <w:tcW w:w="2268" w:type="dxa"/>
            <w:tcBorders>
              <w:top w:val="single" w:sz="2" w:space="0" w:color="000000"/>
              <w:left w:val="single" w:sz="2" w:space="0" w:color="000000"/>
              <w:bottom w:val="single" w:sz="2" w:space="0" w:color="000000"/>
              <w:right w:val="single" w:sz="2" w:space="0" w:color="000000"/>
            </w:tcBorders>
            <w:vAlign w:val="center"/>
          </w:tcPr>
          <w:p w:rsidR="00CF221A" w:rsidRDefault="00CF221A"/>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1237"/>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257"/>
            </w:pPr>
            <w:r>
              <w:rPr>
                <w:rFonts w:ascii="Arial" w:eastAsia="Arial" w:hAnsi="Arial" w:cs="Arial"/>
                <w:sz w:val="36"/>
              </w:rPr>
              <w:t>9</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Online</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Cloud </w:t>
            </w:r>
          </w:p>
          <w:p w:rsidR="00CF221A" w:rsidRDefault="00CF221A">
            <w:r>
              <w:rPr>
                <w:rFonts w:ascii="Arial" w:eastAsia="Arial" w:hAnsi="Arial" w:cs="Arial"/>
                <w:sz w:val="20"/>
              </w:rPr>
              <w:t>Messaging, Dynamic links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Cloud Messaging, Remote Configuration, Dynamic </w:t>
            </w:r>
          </w:p>
          <w:p w:rsidR="00CF221A" w:rsidRDefault="00CF221A">
            <w:r>
              <w:rPr>
                <w:rFonts w:ascii="Arial" w:eastAsia="Arial" w:hAnsi="Arial" w:cs="Arial"/>
                <w:sz w:val="20"/>
              </w:rPr>
              <w:t>links, Notifications</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Cool</w:t>
            </w:r>
          </w:p>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742"/>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156"/>
              <w:jc w:val="both"/>
            </w:pPr>
            <w:r>
              <w:rPr>
                <w:rFonts w:ascii="Arial" w:eastAsia="Arial" w:hAnsi="Arial" w:cs="Arial"/>
                <w:sz w:val="36"/>
              </w:rPr>
              <w:t>10</w:t>
            </w:r>
          </w:p>
        </w:tc>
        <w:tc>
          <w:tcPr>
            <w:tcW w:w="148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op werk / google devs</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Authentication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Cloud Messaging</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handig en eenvoudig</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Het is een all in one platform</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Ja, verlicht veel werk, google servers, services</w:t>
            </w:r>
          </w:p>
        </w:tc>
      </w:tr>
      <w:tr w:rsidR="00CF221A" w:rsidTr="00465AD3">
        <w:trPr>
          <w:trHeight w:val="989"/>
        </w:trPr>
        <w:tc>
          <w:tcPr>
            <w:tcW w:w="628" w:type="dxa"/>
            <w:tcBorders>
              <w:top w:val="single" w:sz="2" w:space="0" w:color="000000"/>
              <w:left w:val="single" w:sz="8" w:space="0" w:color="000000"/>
              <w:bottom w:val="single" w:sz="2" w:space="0" w:color="000000"/>
              <w:right w:val="single" w:sz="2" w:space="0" w:color="000000"/>
            </w:tcBorders>
            <w:vAlign w:val="center"/>
          </w:tcPr>
          <w:p w:rsidR="00CF221A" w:rsidRDefault="00CF221A">
            <w:pPr>
              <w:ind w:left="156"/>
              <w:jc w:val="both"/>
            </w:pPr>
            <w:r>
              <w:rPr>
                <w:rFonts w:ascii="Arial" w:eastAsia="Arial" w:hAnsi="Arial" w:cs="Arial"/>
                <w:sz w:val="36"/>
              </w:rPr>
              <w:t>11</w:t>
            </w:r>
          </w:p>
        </w:tc>
        <w:tc>
          <w:tcPr>
            <w:tcW w:w="1487"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Ik heb het leren kennen in de community via Github en dergelijke.</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pPr>
              <w:jc w:val="both"/>
            </w:pPr>
            <w:r>
              <w:rPr>
                <w:rFonts w:ascii="Arial" w:eastAsia="Arial" w:hAnsi="Arial" w:cs="Arial"/>
                <w:sz w:val="20"/>
              </w:rPr>
              <w:t>Authentication, Hosting, Storage</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pPr>
              <w:jc w:val="both"/>
            </w:pPr>
            <w:r>
              <w:rPr>
                <w:rFonts w:ascii="Arial" w:eastAsia="Arial" w:hAnsi="Arial" w:cs="Arial"/>
                <w:sz w:val="20"/>
              </w:rPr>
              <w:t>Realtime Database, Authentication</w:t>
            </w:r>
          </w:p>
        </w:tc>
        <w:tc>
          <w:tcPr>
            <w:tcW w:w="2268"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8"/>
            </w:pPr>
            <w:r>
              <w:rPr>
                <w:rFonts w:ascii="Arial" w:eastAsia="Arial" w:hAnsi="Arial" w:cs="Arial"/>
                <w:sz w:val="20"/>
              </w:rPr>
              <w:t>Reeds een aantal keer gebruikt; het plan is om het blijven te gebruiken.</w:t>
            </w:r>
          </w:p>
        </w:tc>
        <w:tc>
          <w:tcPr>
            <w:tcW w:w="3261"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Vooral de Realtime database kent voor mij een grote meerwaarde. Ook de kostprijs maakt het algemeen interessant. </w:t>
            </w:r>
          </w:p>
        </w:tc>
        <w:tc>
          <w:tcPr>
            <w:tcW w:w="2126"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Zeker wel; kostprijs, betrouwbaarheid en eenvoudig te implementeren.</w:t>
            </w:r>
          </w:p>
        </w:tc>
      </w:tr>
      <w:tr w:rsidR="00CF221A" w:rsidTr="00465AD3">
        <w:trPr>
          <w:trHeight w:val="494"/>
        </w:trPr>
        <w:tc>
          <w:tcPr>
            <w:tcW w:w="628" w:type="dxa"/>
            <w:tcBorders>
              <w:top w:val="single" w:sz="2" w:space="0" w:color="000000"/>
              <w:left w:val="single" w:sz="8" w:space="0" w:color="000000"/>
              <w:bottom w:val="single" w:sz="2" w:space="0" w:color="000000"/>
              <w:right w:val="single" w:sz="2" w:space="0" w:color="000000"/>
            </w:tcBorders>
          </w:tcPr>
          <w:p w:rsidR="00CF221A" w:rsidRDefault="00CF221A">
            <w:pPr>
              <w:ind w:left="156"/>
              <w:jc w:val="both"/>
            </w:pPr>
            <w:r>
              <w:rPr>
                <w:rFonts w:ascii="Arial" w:eastAsia="Arial" w:hAnsi="Arial" w:cs="Arial"/>
                <w:sz w:val="36"/>
              </w:rPr>
              <w:lastRenderedPageBreak/>
              <w:t>12</w:t>
            </w:r>
          </w:p>
        </w:tc>
        <w:tc>
          <w:tcPr>
            <w:tcW w:w="1487"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ja, we gebruiken dit intern</w:t>
            </w:r>
          </w:p>
        </w:tc>
        <w:tc>
          <w:tcPr>
            <w:tcW w:w="1130"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Notifications</w:t>
            </w:r>
          </w:p>
        </w:tc>
        <w:tc>
          <w:tcPr>
            <w:tcW w:w="2268" w:type="dxa"/>
            <w:tcBorders>
              <w:top w:val="single" w:sz="2" w:space="0" w:color="000000"/>
              <w:left w:val="single" w:sz="2" w:space="0" w:color="000000"/>
              <w:bottom w:val="single" w:sz="2" w:space="0" w:color="000000"/>
              <w:right w:val="single" w:sz="2" w:space="0" w:color="000000"/>
            </w:tcBorders>
          </w:tcPr>
          <w:p w:rsidR="00CF221A" w:rsidRDefault="00CF221A"/>
        </w:tc>
        <w:tc>
          <w:tcPr>
            <w:tcW w:w="3261" w:type="dxa"/>
            <w:tcBorders>
              <w:top w:val="single" w:sz="2" w:space="0" w:color="000000"/>
              <w:left w:val="single" w:sz="2" w:space="0" w:color="000000"/>
              <w:bottom w:val="single" w:sz="2" w:space="0" w:color="000000"/>
              <w:right w:val="single" w:sz="2" w:space="0" w:color="000000"/>
            </w:tcBorders>
          </w:tcPr>
          <w:p w:rsidR="00CF221A" w:rsidRDefault="00CF221A"/>
        </w:tc>
        <w:tc>
          <w:tcPr>
            <w:tcW w:w="2126" w:type="dxa"/>
            <w:tcBorders>
              <w:top w:val="single" w:sz="2" w:space="0" w:color="000000"/>
              <w:left w:val="single" w:sz="2" w:space="0" w:color="000000"/>
              <w:bottom w:val="single" w:sz="2" w:space="0" w:color="000000"/>
              <w:right w:val="single" w:sz="8" w:space="0" w:color="000000"/>
            </w:tcBorders>
          </w:tcPr>
          <w:p w:rsidR="00CF221A" w:rsidRDefault="00CF221A"/>
        </w:tc>
      </w:tr>
      <w:tr w:rsidR="00CF221A" w:rsidTr="00465AD3">
        <w:trPr>
          <w:trHeight w:val="988"/>
        </w:trPr>
        <w:tc>
          <w:tcPr>
            <w:tcW w:w="628" w:type="dxa"/>
            <w:tcBorders>
              <w:top w:val="single" w:sz="2" w:space="0" w:color="000000"/>
              <w:left w:val="single" w:sz="8" w:space="0" w:color="000000"/>
              <w:bottom w:val="single" w:sz="8" w:space="0" w:color="000000"/>
              <w:right w:val="single" w:sz="2" w:space="0" w:color="000000"/>
            </w:tcBorders>
            <w:vAlign w:val="center"/>
          </w:tcPr>
          <w:p w:rsidR="00CF221A" w:rsidRDefault="00CF221A">
            <w:pPr>
              <w:ind w:left="156"/>
              <w:jc w:val="both"/>
            </w:pPr>
            <w:r>
              <w:rPr>
                <w:rFonts w:ascii="Arial" w:eastAsia="Arial" w:hAnsi="Arial" w:cs="Arial"/>
                <w:sz w:val="36"/>
              </w:rPr>
              <w:t>13</w:t>
            </w:r>
          </w:p>
        </w:tc>
        <w:tc>
          <w:tcPr>
            <w:tcW w:w="1487"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w:t>
            </w:r>
          </w:p>
        </w:tc>
        <w:tc>
          <w:tcPr>
            <w:tcW w:w="1130" w:type="dxa"/>
            <w:gridSpan w:val="2"/>
            <w:tcBorders>
              <w:top w:val="single" w:sz="2" w:space="0" w:color="000000"/>
              <w:left w:val="single" w:sz="2" w:space="0" w:color="000000"/>
              <w:bottom w:val="single" w:sz="8" w:space="0" w:color="000000"/>
              <w:right w:val="single" w:sz="2" w:space="0" w:color="000000"/>
            </w:tcBorders>
          </w:tcPr>
          <w:p w:rsidR="00CF221A" w:rsidRDefault="00CF221A"/>
        </w:tc>
        <w:tc>
          <w:tcPr>
            <w:tcW w:w="15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Crash Reporting, AdMob</w:t>
            </w:r>
          </w:p>
        </w:tc>
        <w:tc>
          <w:tcPr>
            <w:tcW w:w="1559" w:type="dxa"/>
            <w:tcBorders>
              <w:top w:val="single" w:sz="2" w:space="0" w:color="000000"/>
              <w:left w:val="single" w:sz="2" w:space="0" w:color="000000"/>
              <w:bottom w:val="single" w:sz="8" w:space="0" w:color="000000"/>
              <w:right w:val="single" w:sz="2" w:space="0" w:color="000000"/>
            </w:tcBorders>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Remote </w:t>
            </w:r>
          </w:p>
          <w:p w:rsidR="00CF221A" w:rsidRDefault="00CF221A">
            <w:r>
              <w:rPr>
                <w:rFonts w:ascii="Arial" w:eastAsia="Arial" w:hAnsi="Arial" w:cs="Arial"/>
                <w:sz w:val="20"/>
              </w:rPr>
              <w:t xml:space="preserve">Configuration, Crash reporting, </w:t>
            </w:r>
          </w:p>
          <w:p w:rsidR="00CF221A" w:rsidRDefault="00CF221A">
            <w:r>
              <w:rPr>
                <w:rFonts w:ascii="Arial" w:eastAsia="Arial" w:hAnsi="Arial" w:cs="Arial"/>
                <w:sz w:val="20"/>
              </w:rPr>
              <w:t>AdMob</w:t>
            </w:r>
          </w:p>
        </w:tc>
        <w:tc>
          <w:tcPr>
            <w:tcW w:w="2268"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 ij scrijf apps</w:t>
            </w:r>
          </w:p>
        </w:tc>
        <w:tc>
          <w:tcPr>
            <w:tcW w:w="3261"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geen idea, marketing?</w:t>
            </w:r>
          </w:p>
        </w:tc>
        <w:tc>
          <w:tcPr>
            <w:tcW w:w="2126" w:type="dxa"/>
            <w:tcBorders>
              <w:top w:val="single" w:sz="2" w:space="0" w:color="000000"/>
              <w:left w:val="single" w:sz="2" w:space="0" w:color="000000"/>
              <w:bottom w:val="single" w:sz="8" w:space="0" w:color="000000"/>
              <w:right w:val="single" w:sz="8" w:space="0" w:color="000000"/>
            </w:tcBorders>
            <w:vAlign w:val="bottom"/>
          </w:tcPr>
          <w:p w:rsidR="00CF221A" w:rsidRDefault="00CF221A">
            <w:r>
              <w:rPr>
                <w:rFonts w:ascii="Arial" w:eastAsia="Arial" w:hAnsi="Arial" w:cs="Arial"/>
                <w:sz w:val="20"/>
              </w:rPr>
              <w:t>js, goede crash reporting</w:t>
            </w:r>
          </w:p>
        </w:tc>
      </w:tr>
      <w:tr w:rsidR="00465AD3" w:rsidTr="00465AD3">
        <w:tblPrEx>
          <w:tblCellMar>
            <w:top w:w="0" w:type="dxa"/>
            <w:left w:w="37" w:type="dxa"/>
          </w:tblCellMar>
        </w:tblPrEx>
        <w:trPr>
          <w:trHeight w:val="729"/>
        </w:trPr>
        <w:tc>
          <w:tcPr>
            <w:tcW w:w="653" w:type="dxa"/>
            <w:gridSpan w:val="2"/>
            <w:tcBorders>
              <w:top w:val="single" w:sz="8"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14</w:t>
            </w:r>
          </w:p>
        </w:tc>
        <w:tc>
          <w:tcPr>
            <w:tcW w:w="1495" w:type="dxa"/>
            <w:gridSpan w:val="2"/>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google</w:t>
            </w:r>
          </w:p>
        </w:tc>
        <w:tc>
          <w:tcPr>
            <w:tcW w:w="1099" w:type="dxa"/>
            <w:tcBorders>
              <w:top w:val="single" w:sz="8" w:space="0" w:color="000000"/>
              <w:left w:val="single" w:sz="2" w:space="0" w:color="000000"/>
              <w:bottom w:val="single" w:sz="2" w:space="0" w:color="000000"/>
              <w:right w:val="single" w:sz="2" w:space="0" w:color="000000"/>
            </w:tcBorders>
          </w:tcPr>
          <w:p w:rsidR="00CF221A" w:rsidRDefault="00CF221A"/>
        </w:tc>
        <w:tc>
          <w:tcPr>
            <w:tcW w:w="156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Authentication, Hosting, AdMob</w:t>
            </w:r>
          </w:p>
        </w:tc>
        <w:tc>
          <w:tcPr>
            <w:tcW w:w="1559" w:type="dxa"/>
            <w:tcBorders>
              <w:top w:val="single" w:sz="8"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Authentication, Hosting, Notifications</w:t>
            </w:r>
          </w:p>
        </w:tc>
        <w:tc>
          <w:tcPr>
            <w:tcW w:w="227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kosten vs setup eenvoudig en mogelijkheden</w:t>
            </w:r>
          </w:p>
        </w:tc>
        <w:tc>
          <w:tcPr>
            <w:tcW w:w="326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 antwoord</w:t>
            </w:r>
          </w:p>
        </w:tc>
        <w:tc>
          <w:tcPr>
            <w:tcW w:w="2125" w:type="dxa"/>
            <w:tcBorders>
              <w:top w:val="single" w:sz="8"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geen antwoord</w:t>
            </w:r>
          </w:p>
        </w:tc>
      </w:tr>
      <w:tr w:rsidR="00465AD3" w:rsidTr="00465AD3">
        <w:tblPrEx>
          <w:tblCellMar>
            <w:top w:w="0" w:type="dxa"/>
            <w:left w:w="37" w:type="dxa"/>
          </w:tblCellMar>
        </w:tblPrEx>
        <w:trPr>
          <w:trHeight w:val="1236"/>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15</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conferentie</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w:t>
            </w:r>
          </w:p>
        </w:tc>
        <w:tc>
          <w:tcPr>
            <w:tcW w:w="227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De reatime database werkt goed, en mochten we PN nog eens onder handen nemen is Cloud Messaging en goede optie.</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Ja</w:t>
            </w:r>
          </w:p>
        </w:tc>
      </w:tr>
      <w:tr w:rsidR="00465AD3" w:rsidTr="00465AD3">
        <w:tblPrEx>
          <w:tblCellMar>
            <w:top w:w="0" w:type="dxa"/>
            <w:left w:w="37" w:type="dxa"/>
          </w:tblCellMar>
        </w:tblPrEx>
        <w:trPr>
          <w:trHeight w:val="4450"/>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16</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Ja, eigen onderzoek (live database). </w:t>
            </w:r>
          </w:p>
          <w:p w:rsidR="00CF221A" w:rsidRDefault="00CF221A">
            <w:r>
              <w:rPr>
                <w:rFonts w:ascii="Arial" w:eastAsia="Arial" w:hAnsi="Arial" w:cs="Arial"/>
                <w:sz w:val="20"/>
              </w:rPr>
              <w:t>Voordat overgenomen werdt door Google</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Dynamic links, Analytics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Authentication, Dynamic links, Analytics</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Waar van toepassing, zeker. Hangt van het project af welke onderdelen we willen gebruiken.</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14"/>
            </w:pPr>
            <w:r>
              <w:rPr>
                <w:rFonts w:ascii="Arial" w:eastAsia="Arial" w:hAnsi="Arial" w:cs="Arial"/>
                <w:sz w:val="20"/>
              </w:rPr>
              <w:t>Firebase is van Google, en Google analytics gebruikt ondertussen de core van firebase, waarbij Firebase analytics meer mogelijkheden geeft tegenover het oude Google analytics waar zijn limitaties aan zitten.</w:t>
            </w:r>
          </w:p>
          <w:p w:rsidR="00CF221A" w:rsidRDefault="00CF221A">
            <w:pPr>
              <w:spacing w:after="247"/>
            </w:pPr>
            <w:r>
              <w:rPr>
                <w:rFonts w:ascii="Arial" w:eastAsia="Arial" w:hAnsi="Arial" w:cs="Arial"/>
                <w:sz w:val="20"/>
              </w:rPr>
              <w:t>Google analytics was vooral web gericht, waar de limitaties voor apps nog niet duidelijk waren. Firebase analytics haalt deze limitaties weg.</w:t>
            </w:r>
          </w:p>
          <w:p w:rsidR="00CF221A" w:rsidRDefault="00CF221A">
            <w:pPr>
              <w:ind w:right="21"/>
            </w:pPr>
            <w:r>
              <w:rPr>
                <w:rFonts w:ascii="Arial" w:eastAsia="Arial" w:hAnsi="Arial" w:cs="Arial"/>
                <w:sz w:val="20"/>
              </w:rPr>
              <w:t>Waarom Firebase? het bied meer mogelijkheden en meerdere tools als complete solution van de zelfde partij, die allemaal goed met elkaar werken. Dit samen met Google achter de schermen, kan je er ook vanuit gaan dat het verbeterd wordt en ondersteuning blijft bestaan.</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Zeker, als het aansluit bij het project. Maar is niet een golden solution voor alles.</w:t>
            </w:r>
          </w:p>
        </w:tc>
      </w:tr>
      <w:tr w:rsidR="00465AD3" w:rsidTr="00465AD3">
        <w:tblPrEx>
          <w:tblCellMar>
            <w:top w:w="0" w:type="dxa"/>
            <w:left w:w="37" w:type="dxa"/>
          </w:tblCellMar>
        </w:tblPrEx>
        <w:trPr>
          <w:trHeight w:val="2472"/>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lastRenderedPageBreak/>
              <w:t>17</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Via een blogpost over real-time databases</w:t>
            </w:r>
          </w:p>
        </w:tc>
        <w:tc>
          <w:tcPr>
            <w:tcW w:w="109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Remote Configuration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Realtime Database, Cloud Messaging</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Absoluut, de ease of use en duidelijke API</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Alles hangt af van de bestaande stack en hoe gemakkelijk het is om ermee te integreren. Een duidelijk antwoord op 'beter of slechter' is er niet, het is meer genuanceerd dan dat.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pPr>
              <w:ind w:right="31"/>
            </w:pPr>
            <w:r>
              <w:rPr>
                <w:rFonts w:ascii="Arial" w:eastAsia="Arial" w:hAnsi="Arial" w:cs="Arial"/>
                <w:sz w:val="20"/>
              </w:rPr>
              <w:t>Opnieuw: hangt af van de bestaande stack / architectuur en de noden van de klant. In België / Europa moeten we trouwens opletten wat wél en niet mag worden ingezet m.b.t. privacy, aangezien de GDPR er zit aan te komen.</w:t>
            </w:r>
          </w:p>
        </w:tc>
      </w:tr>
      <w:tr w:rsidR="00465AD3" w:rsidTr="00465AD3">
        <w:tblPrEx>
          <w:tblCellMar>
            <w:top w:w="0" w:type="dxa"/>
            <w:left w:w="37" w:type="dxa"/>
          </w:tblCellMar>
        </w:tblPrEx>
        <w:trPr>
          <w:trHeight w:val="449"/>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18</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 xml:space="preserve">Nee geen ervaring mee </w:t>
            </w:r>
          </w:p>
        </w:tc>
      </w:tr>
      <w:tr w:rsidR="00465AD3" w:rsidTr="00465AD3">
        <w:tblPrEx>
          <w:tblCellMar>
            <w:top w:w="0" w:type="dxa"/>
            <w:left w:w="37" w:type="dxa"/>
          </w:tblCellMar>
        </w:tblPrEx>
        <w:trPr>
          <w:trHeight w:val="494"/>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19</w:t>
            </w:r>
          </w:p>
        </w:tc>
        <w:tc>
          <w:tcPr>
            <w:tcW w:w="1495"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Ja: Google I/O, </w:t>
            </w:r>
          </w:p>
          <w:p w:rsidR="00CF221A" w:rsidRDefault="00CF221A">
            <w:r>
              <w:rPr>
                <w:rFonts w:ascii="Arial" w:eastAsia="Arial" w:hAnsi="Arial" w:cs="Arial"/>
                <w:sz w:val="20"/>
              </w:rPr>
              <w:t xml:space="preserve">YouTube developer </w:t>
            </w:r>
          </w:p>
        </w:tc>
        <w:tc>
          <w:tcPr>
            <w:tcW w:w="1099" w:type="dxa"/>
            <w:tcBorders>
              <w:top w:val="single" w:sz="2" w:space="0" w:color="000000"/>
              <w:left w:val="single" w:sz="2" w:space="0" w:color="000000"/>
              <w:bottom w:val="single" w:sz="2" w:space="0" w:color="000000"/>
              <w:right w:val="single" w:sz="2" w:space="0" w:color="000000"/>
            </w:tcBorders>
          </w:tcPr>
          <w:p w:rsidR="00CF221A" w:rsidRDefault="00CF221A"/>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Cloud Messaging, Remote </w:t>
            </w:r>
          </w:p>
          <w:p w:rsidR="00CF221A" w:rsidRDefault="00CF221A">
            <w:r>
              <w:rPr>
                <w:rFonts w:ascii="Arial" w:eastAsia="Arial" w:hAnsi="Arial" w:cs="Arial"/>
                <w:sz w:val="20"/>
              </w:rPr>
              <w:t>Configuration, Crash Reporting</w:t>
            </w:r>
          </w:p>
        </w:tc>
        <w:tc>
          <w:tcPr>
            <w:tcW w:w="1559"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Storage, Cloud </w:t>
            </w:r>
          </w:p>
        </w:tc>
        <w:tc>
          <w:tcPr>
            <w:tcW w:w="227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Ja, de technologie vervangt deels andere Google </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Zeer gebruiksvriendelijk</w:t>
            </w:r>
          </w:p>
        </w:tc>
        <w:tc>
          <w:tcPr>
            <w:tcW w:w="2125" w:type="dxa"/>
            <w:tcBorders>
              <w:top w:val="single" w:sz="2" w:space="0" w:color="000000"/>
              <w:left w:val="single" w:sz="2" w:space="0" w:color="000000"/>
              <w:bottom w:val="single" w:sz="2" w:space="0" w:color="000000"/>
              <w:right w:val="single" w:sz="8" w:space="0" w:color="000000"/>
            </w:tcBorders>
          </w:tcPr>
          <w:p w:rsidR="00CF221A" w:rsidRDefault="00CF221A">
            <w:r>
              <w:rPr>
                <w:rFonts w:ascii="Arial" w:eastAsia="Arial" w:hAnsi="Arial" w:cs="Arial"/>
                <w:sz w:val="20"/>
              </w:rPr>
              <w:t xml:space="preserve">Ja, voor de </w:t>
            </w:r>
          </w:p>
          <w:p w:rsidR="00CF221A" w:rsidRDefault="00CF221A">
            <w:pPr>
              <w:jc w:val="both"/>
            </w:pPr>
            <w:r>
              <w:rPr>
                <w:rFonts w:ascii="Arial" w:eastAsia="Arial" w:hAnsi="Arial" w:cs="Arial"/>
                <w:sz w:val="20"/>
              </w:rPr>
              <w:t xml:space="preserve">gebruiksvriendelijkheid en de </w:t>
            </w:r>
          </w:p>
        </w:tc>
      </w:tr>
      <w:tr w:rsidR="00465AD3" w:rsidTr="00465AD3">
        <w:tblPrEx>
          <w:tblCellMar>
            <w:top w:w="0" w:type="dxa"/>
            <w:left w:w="37" w:type="dxa"/>
          </w:tblCellMar>
        </w:tblPrEx>
        <w:trPr>
          <w:trHeight w:val="1731"/>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20</w:t>
            </w:r>
          </w:p>
        </w:tc>
        <w:tc>
          <w:tcPr>
            <w:tcW w:w="1495"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pPr>
              <w:ind w:right="31"/>
            </w:pPr>
            <w:r>
              <w:rPr>
                <w:rFonts w:ascii="Arial" w:eastAsia="Arial" w:hAnsi="Arial" w:cs="Arial"/>
                <w:sz w:val="20"/>
              </w:rPr>
              <w:t xml:space="preserve">Yes - research &amp; news </w:t>
            </w:r>
          </w:p>
        </w:tc>
        <w:tc>
          <w:tcPr>
            <w:tcW w:w="1099"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13"/>
            </w:pPr>
            <w:r>
              <w:rPr>
                <w:rFonts w:ascii="Arial" w:eastAsia="Arial" w:hAnsi="Arial" w:cs="Arial"/>
                <w:sz w:val="20"/>
              </w:rPr>
              <w:t xml:space="preserve">Yes and yes, if it's advantages </w:t>
            </w:r>
          </w:p>
          <w:p w:rsidR="00CF221A" w:rsidRDefault="00CF221A">
            <w:pPr>
              <w:jc w:val="both"/>
            </w:pPr>
            <w:r>
              <w:rPr>
                <w:rFonts w:ascii="Arial" w:eastAsia="Arial" w:hAnsi="Arial" w:cs="Arial"/>
                <w:sz w:val="20"/>
              </w:rPr>
              <w:t xml:space="preserve">outweigh those of </w:t>
            </w:r>
          </w:p>
          <w:p w:rsidR="00CF221A" w:rsidRDefault="00CF221A">
            <w:r>
              <w:rPr>
                <w:rFonts w:ascii="Arial" w:eastAsia="Arial" w:hAnsi="Arial" w:cs="Arial"/>
                <w:sz w:val="20"/>
              </w:rPr>
              <w:t>AWS</w:t>
            </w:r>
          </w:p>
        </w:tc>
        <w:tc>
          <w:tcPr>
            <w:tcW w:w="15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17"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Crash Reporting, 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Storage, </w:t>
            </w:r>
          </w:p>
          <w:p w:rsidR="00CF221A" w:rsidRDefault="00CF221A">
            <w:r>
              <w:rPr>
                <w:rFonts w:ascii="Arial" w:eastAsia="Arial" w:hAnsi="Arial" w:cs="Arial"/>
                <w:sz w:val="20"/>
              </w:rPr>
              <w:t xml:space="preserve">Cloud Messaging, Remote </w:t>
            </w:r>
          </w:p>
          <w:p w:rsidR="00CF221A" w:rsidRDefault="00CF221A">
            <w:r>
              <w:rPr>
                <w:rFonts w:ascii="Arial" w:eastAsia="Arial" w:hAnsi="Arial" w:cs="Arial"/>
                <w:sz w:val="20"/>
              </w:rPr>
              <w:t xml:space="preserve">Configuration, Test Lab for </w:t>
            </w:r>
          </w:p>
          <w:p w:rsidR="00CF221A" w:rsidRDefault="00CF221A">
            <w:r>
              <w:rPr>
                <w:rFonts w:ascii="Arial" w:eastAsia="Arial" w:hAnsi="Arial" w:cs="Arial"/>
                <w:sz w:val="20"/>
              </w:rPr>
              <w:t>Android, Crash reporting, Dynamic links, Notifications, App Indexing</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If its features are more accessible, well documented, and reliable : yes</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Not enough (current) knowledge of Firebase to compare - I enjoy AWS due to it having more features although I'm sure the goal of Google is to make it a true competitor</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 xml:space="preserve">Not enough personal knowledge to do so - my </w:t>
            </w:r>
          </w:p>
          <w:p w:rsidR="00CF221A" w:rsidRDefault="00CF221A">
            <w:r>
              <w:rPr>
                <w:rFonts w:ascii="Arial" w:eastAsia="Arial" w:hAnsi="Arial" w:cs="Arial"/>
                <w:sz w:val="20"/>
              </w:rPr>
              <w:t xml:space="preserve">knowledge is mostly with </w:t>
            </w:r>
          </w:p>
          <w:p w:rsidR="00CF221A" w:rsidRDefault="00CF221A">
            <w:r>
              <w:rPr>
                <w:rFonts w:ascii="Arial" w:eastAsia="Arial" w:hAnsi="Arial" w:cs="Arial"/>
                <w:sz w:val="20"/>
              </w:rPr>
              <w:t>AWS</w:t>
            </w:r>
          </w:p>
        </w:tc>
      </w:tr>
      <w:tr w:rsidR="00465AD3" w:rsidTr="00465AD3">
        <w:tblPrEx>
          <w:tblCellMar>
            <w:top w:w="0" w:type="dxa"/>
            <w:left w:w="37" w:type="dxa"/>
          </w:tblCellMar>
        </w:tblPrEx>
        <w:trPr>
          <w:trHeight w:val="1235"/>
        </w:trPr>
        <w:tc>
          <w:tcPr>
            <w:tcW w:w="653" w:type="dxa"/>
            <w:gridSpan w:val="2"/>
            <w:tcBorders>
              <w:top w:val="single" w:sz="2" w:space="0" w:color="000000"/>
              <w:left w:val="single" w:sz="8" w:space="0" w:color="000000"/>
              <w:bottom w:val="single" w:sz="8" w:space="0" w:color="000000"/>
              <w:right w:val="single" w:sz="2" w:space="0" w:color="000000"/>
            </w:tcBorders>
            <w:vAlign w:val="center"/>
          </w:tcPr>
          <w:p w:rsidR="00CF221A" w:rsidRDefault="00CF221A">
            <w:pPr>
              <w:ind w:left="160"/>
              <w:jc w:val="both"/>
            </w:pPr>
            <w:r>
              <w:rPr>
                <w:rFonts w:ascii="Arial" w:eastAsia="Arial" w:hAnsi="Arial" w:cs="Arial"/>
                <w:sz w:val="36"/>
              </w:rPr>
              <w:t>21</w:t>
            </w:r>
          </w:p>
        </w:tc>
        <w:tc>
          <w:tcPr>
            <w:tcW w:w="1495"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Ja, blogs en youtube</w:t>
            </w:r>
          </w:p>
        </w:tc>
        <w:tc>
          <w:tcPr>
            <w:tcW w:w="1099" w:type="dxa"/>
            <w:tcBorders>
              <w:top w:val="single" w:sz="2" w:space="0" w:color="000000"/>
              <w:left w:val="single" w:sz="2" w:space="0" w:color="000000"/>
              <w:bottom w:val="single" w:sz="8" w:space="0" w:color="000000"/>
              <w:right w:val="single" w:sz="2" w:space="0" w:color="000000"/>
            </w:tcBorders>
          </w:tcPr>
          <w:p w:rsidR="00CF221A" w:rsidRDefault="00CF221A"/>
        </w:tc>
        <w:tc>
          <w:tcPr>
            <w:tcW w:w="15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Nee</w:t>
            </w:r>
          </w:p>
        </w:tc>
        <w:tc>
          <w:tcPr>
            <w:tcW w:w="1417"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geen</w:t>
            </w:r>
          </w:p>
        </w:tc>
        <w:tc>
          <w:tcPr>
            <w:tcW w:w="1559"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Cloud Messaging, </w:t>
            </w:r>
          </w:p>
          <w:p w:rsidR="00CF221A" w:rsidRDefault="00CF221A">
            <w:r>
              <w:rPr>
                <w:rFonts w:ascii="Arial" w:eastAsia="Arial" w:hAnsi="Arial" w:cs="Arial"/>
                <w:sz w:val="20"/>
              </w:rPr>
              <w:t xml:space="preserve">Crash reporting, Notifications, </w:t>
            </w:r>
          </w:p>
          <w:p w:rsidR="00CF221A" w:rsidRDefault="00CF221A">
            <w:r>
              <w:rPr>
                <w:rFonts w:ascii="Arial" w:eastAsia="Arial" w:hAnsi="Arial" w:cs="Arial"/>
                <w:sz w:val="20"/>
              </w:rPr>
              <w:lastRenderedPageBreak/>
              <w:t>Firebase Analytics</w:t>
            </w:r>
          </w:p>
        </w:tc>
        <w:tc>
          <w:tcPr>
            <w:tcW w:w="227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lastRenderedPageBreak/>
              <w:t>misschien, maar voorlopig niet aangezien we een eigen backend hebben.</w:t>
            </w:r>
          </w:p>
        </w:tc>
        <w:tc>
          <w:tcPr>
            <w:tcW w:w="32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We onderzoeken het nog</w:t>
            </w:r>
          </w:p>
        </w:tc>
        <w:tc>
          <w:tcPr>
            <w:tcW w:w="2125" w:type="dxa"/>
            <w:tcBorders>
              <w:top w:val="single" w:sz="2" w:space="0" w:color="000000"/>
              <w:left w:val="single" w:sz="2" w:space="0" w:color="000000"/>
              <w:bottom w:val="single" w:sz="8" w:space="0" w:color="000000"/>
              <w:right w:val="single" w:sz="8" w:space="0" w:color="000000"/>
            </w:tcBorders>
          </w:tcPr>
          <w:p w:rsidR="00CF221A" w:rsidRDefault="00CF221A">
            <w:pPr>
              <w:ind w:right="3"/>
            </w:pPr>
            <w:r>
              <w:rPr>
                <w:rFonts w:ascii="Arial" w:eastAsia="Arial" w:hAnsi="Arial" w:cs="Arial"/>
                <w:sz w:val="20"/>
              </w:rPr>
              <w:t>Misschien als het bedrijf niet genoeg ervaring heeft om de features die Firebase aanbiedt van scratch te schrijven</w:t>
            </w:r>
          </w:p>
        </w:tc>
      </w:tr>
      <w:tr w:rsidR="00465AD3" w:rsidTr="00465AD3">
        <w:tblPrEx>
          <w:tblCellMar>
            <w:left w:w="37" w:type="dxa"/>
            <w:bottom w:w="17" w:type="dxa"/>
          </w:tblCellMar>
        </w:tblPrEx>
        <w:trPr>
          <w:trHeight w:val="2226"/>
        </w:trPr>
        <w:tc>
          <w:tcPr>
            <w:tcW w:w="653" w:type="dxa"/>
            <w:gridSpan w:val="2"/>
            <w:tcBorders>
              <w:top w:val="single" w:sz="8"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22</w:t>
            </w:r>
          </w:p>
        </w:tc>
        <w:tc>
          <w:tcPr>
            <w:tcW w:w="146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ja, overal zowat maar eerst op de Google </w:t>
            </w:r>
          </w:p>
          <w:p w:rsidR="00CF221A" w:rsidRDefault="00CF221A">
            <w:r>
              <w:rPr>
                <w:rFonts w:ascii="Arial" w:eastAsia="Arial" w:hAnsi="Arial" w:cs="Arial"/>
                <w:sz w:val="20"/>
              </w:rPr>
              <w:t>I/O</w:t>
            </w:r>
          </w:p>
        </w:tc>
        <w:tc>
          <w:tcPr>
            <w:tcW w:w="1134" w:type="dxa"/>
            <w:gridSpan w:val="2"/>
            <w:tcBorders>
              <w:top w:val="single" w:sz="8"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w:t>
            </w:r>
          </w:p>
          <w:p w:rsidR="00CF221A" w:rsidRDefault="00CF221A">
            <w:pPr>
              <w:jc w:val="both"/>
            </w:pPr>
            <w:r>
              <w:rPr>
                <w:rFonts w:ascii="Arial" w:eastAsia="Arial" w:hAnsi="Arial" w:cs="Arial"/>
                <w:sz w:val="20"/>
              </w:rPr>
              <w:t xml:space="preserve">Storage, Cloud Messaging, Test </w:t>
            </w:r>
          </w:p>
          <w:p w:rsidR="00CF221A" w:rsidRDefault="00CF221A">
            <w:pPr>
              <w:ind w:right="19"/>
            </w:pPr>
            <w:r>
              <w:rPr>
                <w:rFonts w:ascii="Arial" w:eastAsia="Arial" w:hAnsi="Arial" w:cs="Arial"/>
                <w:sz w:val="20"/>
              </w:rPr>
              <w:t xml:space="preserve">lab for Android, Crash Reporting, Dynamic links, </w:t>
            </w:r>
          </w:p>
          <w:p w:rsidR="00CF221A" w:rsidRDefault="00CF221A">
            <w:r>
              <w:rPr>
                <w:rFonts w:ascii="Arial" w:eastAsia="Arial" w:hAnsi="Arial" w:cs="Arial"/>
                <w:sz w:val="20"/>
              </w:rPr>
              <w:t xml:space="preserve">Invites, Notifications, App </w:t>
            </w:r>
          </w:p>
          <w:p w:rsidR="00CF221A" w:rsidRDefault="00CF221A">
            <w:r>
              <w:rPr>
                <w:rFonts w:ascii="Arial" w:eastAsia="Arial" w:hAnsi="Arial" w:cs="Arial"/>
                <w:sz w:val="20"/>
              </w:rPr>
              <w:t>Indexing, AdMob</w:t>
            </w:r>
          </w:p>
        </w:tc>
        <w:tc>
          <w:tcPr>
            <w:tcW w:w="1559"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Storage, Cloud </w:t>
            </w:r>
          </w:p>
          <w:p w:rsidR="00CF221A" w:rsidRDefault="00CF221A">
            <w:r>
              <w:rPr>
                <w:rFonts w:ascii="Arial" w:eastAsia="Arial" w:hAnsi="Arial" w:cs="Arial"/>
                <w:sz w:val="20"/>
              </w:rPr>
              <w:t xml:space="preserve">Messaging, Test Lab for Android, </w:t>
            </w:r>
          </w:p>
          <w:p w:rsidR="00CF221A" w:rsidRDefault="00CF221A">
            <w:r>
              <w:rPr>
                <w:rFonts w:ascii="Arial" w:eastAsia="Arial" w:hAnsi="Arial" w:cs="Arial"/>
                <w:sz w:val="20"/>
              </w:rPr>
              <w:t>Crash reporting</w:t>
            </w:r>
          </w:p>
        </w:tc>
        <w:tc>
          <w:tcPr>
            <w:tcW w:w="2270" w:type="dxa"/>
            <w:tcBorders>
              <w:top w:val="single" w:sz="8"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want het is goedkoop en heel interessant voor kleine projecten. Het is eenvoudig en alles is goed gedocumenteerd.</w:t>
            </w:r>
          </w:p>
        </w:tc>
        <w:tc>
          <w:tcPr>
            <w:tcW w:w="3260" w:type="dxa"/>
            <w:tcBorders>
              <w:top w:val="single" w:sz="8" w:space="0" w:color="000000"/>
              <w:left w:val="single" w:sz="2" w:space="0" w:color="000000"/>
              <w:bottom w:val="single" w:sz="2" w:space="0" w:color="000000"/>
              <w:right w:val="single" w:sz="2" w:space="0" w:color="000000"/>
            </w:tcBorders>
            <w:vAlign w:val="bottom"/>
          </w:tcPr>
          <w:p w:rsidR="00CF221A" w:rsidRDefault="00CF221A">
            <w:pPr>
              <w:ind w:right="31"/>
            </w:pPr>
            <w:r>
              <w:rPr>
                <w:rFonts w:ascii="Arial" w:eastAsia="Arial" w:hAnsi="Arial" w:cs="Arial"/>
                <w:sz w:val="20"/>
              </w:rPr>
              <w:t>De Realtime Database synchroniseert alles dmv web sockets, 2 gratis bij Firebase. Firebase is lighweight en ideaal voor bv een chatapp. Bij AWS is het moeilijker om dit op te stellen en duurt het langer. Firebase heeft ook vele tutorials en een grotere community dan AWS om ervaringen uit te wisselen en eventuele problemen op te lossen.</w:t>
            </w:r>
          </w:p>
        </w:tc>
        <w:tc>
          <w:tcPr>
            <w:tcW w:w="2125" w:type="dxa"/>
            <w:tcBorders>
              <w:top w:val="single" w:sz="8" w:space="0" w:color="000000"/>
              <w:left w:val="single" w:sz="2" w:space="0" w:color="000000"/>
              <w:bottom w:val="single" w:sz="2" w:space="0" w:color="000000"/>
              <w:right w:val="single" w:sz="8" w:space="0" w:color="000000"/>
            </w:tcBorders>
          </w:tcPr>
          <w:p w:rsidR="00CF221A" w:rsidRDefault="00CF221A">
            <w:r>
              <w:rPr>
                <w:rFonts w:ascii="Arial" w:eastAsia="Arial" w:hAnsi="Arial" w:cs="Arial"/>
                <w:sz w:val="20"/>
              </w:rPr>
              <w:t xml:space="preserve">Ja voor kleine projecten zeker, omdat wijzelf alleen nog maar kleine projecten (zoals spelletjes en kleine chatapps op beurzen) met Firebase gemaakt hebben. </w:t>
            </w:r>
          </w:p>
          <w:p w:rsidR="00CF221A" w:rsidRDefault="00CF221A">
            <w:r>
              <w:rPr>
                <w:rFonts w:ascii="Arial" w:eastAsia="Arial" w:hAnsi="Arial" w:cs="Arial"/>
                <w:sz w:val="20"/>
              </w:rPr>
              <w:t xml:space="preserve">Het is ideaal voor een proofof-concept of een demoapplicatie. Het is SNEL. </w:t>
            </w:r>
          </w:p>
        </w:tc>
      </w:tr>
      <w:tr w:rsidR="00465AD3" w:rsidTr="00465AD3">
        <w:tblPrEx>
          <w:tblCellMar>
            <w:left w:w="37" w:type="dxa"/>
            <w:bottom w:w="17" w:type="dxa"/>
          </w:tblCellMar>
        </w:tblPrEx>
        <w:trPr>
          <w:trHeight w:val="989"/>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23</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pPr>
              <w:ind w:right="6"/>
            </w:pPr>
            <w:r>
              <w:rPr>
                <w:rFonts w:ascii="Arial" w:eastAsia="Arial" w:hAnsi="Arial" w:cs="Arial"/>
                <w:sz w:val="20"/>
              </w:rPr>
              <w:t xml:space="preserve">Yes, by implementing push notifications in an app </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Cloud Messaging, Crash Reporting, 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Cloud Messaging, Notifications</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Yes, especially for cloud messaging</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For the cloud messaging </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Yes, very easy to use, good doc and cross plateform</w:t>
            </w:r>
          </w:p>
        </w:tc>
      </w:tr>
      <w:tr w:rsidR="00465AD3" w:rsidTr="00465AD3">
        <w:tblPrEx>
          <w:tblCellMar>
            <w:left w:w="37" w:type="dxa"/>
            <w:bottom w:w="17" w:type="dxa"/>
          </w:tblCellMar>
        </w:tblPrEx>
        <w:trPr>
          <w:trHeight w:val="1484"/>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24</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Neen, dit omdat de focus van Instruxion </w:t>
            </w:r>
          </w:p>
          <w:p w:rsidR="00CF221A" w:rsidRDefault="00CF221A">
            <w:r>
              <w:rPr>
                <w:rFonts w:ascii="Arial" w:eastAsia="Arial" w:hAnsi="Arial" w:cs="Arial"/>
                <w:sz w:val="20"/>
              </w:rPr>
              <w:t>niet ligt op ontwikkeling van native mobile apps.</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Firebase is momenteel niet van toepassing op onze klanten.</w:t>
            </w:r>
          </w:p>
        </w:tc>
        <w:tc>
          <w:tcPr>
            <w:tcW w:w="1573"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Als onze business meer vraag krijgt naar app development, hebben we interesse.</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Als sterke marktspeler is Google ongetwijfeld een grote concurrent voor andere grote spelers.</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Wij raden andere bedrijven aan meerdere oplossingen te testen ifv app ontwikkeling en de voor hun beste oplossing(en) aan te wenden.</w:t>
            </w:r>
          </w:p>
        </w:tc>
      </w:tr>
      <w:tr w:rsidR="00465AD3" w:rsidTr="00465AD3">
        <w:tblPrEx>
          <w:tblCellMar>
            <w:left w:w="37" w:type="dxa"/>
            <w:bottom w:w="17" w:type="dxa"/>
          </w:tblCellMar>
        </w:tblPrEx>
        <w:trPr>
          <w:trHeight w:val="989"/>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25</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toegepast in klein project</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Notifications</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Hosting, </w:t>
            </w:r>
          </w:p>
          <w:p w:rsidR="00CF221A" w:rsidRDefault="00CF221A">
            <w:r>
              <w:rPr>
                <w:rFonts w:ascii="Arial" w:eastAsia="Arial" w:hAnsi="Arial" w:cs="Arial"/>
                <w:sz w:val="20"/>
              </w:rPr>
              <w:t>Cloud Messaging, Crash reporting, Notifications</w:t>
            </w:r>
          </w:p>
        </w:tc>
        <w:tc>
          <w:tcPr>
            <w:tcW w:w="227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Combinatie webdevelopment, mobile development instant database. Versnelling van ontwikkelings process</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Azure (microsoft lopen we in boog rond)</w:t>
            </w:r>
          </w:p>
        </w:tc>
        <w:tc>
          <w:tcPr>
            <w:tcW w:w="2125" w:type="dxa"/>
            <w:tcBorders>
              <w:top w:val="single" w:sz="2" w:space="0" w:color="000000"/>
              <w:left w:val="single" w:sz="2" w:space="0" w:color="000000"/>
              <w:bottom w:val="single" w:sz="2" w:space="0" w:color="000000"/>
              <w:right w:val="single" w:sz="8" w:space="0" w:color="000000"/>
            </w:tcBorders>
          </w:tcPr>
          <w:p w:rsidR="00CF221A" w:rsidRDefault="00CF221A">
            <w:pPr>
              <w:ind w:right="2"/>
            </w:pPr>
            <w:r>
              <w:rPr>
                <w:rFonts w:ascii="Arial" w:eastAsia="Arial" w:hAnsi="Arial" w:cs="Arial"/>
                <w:sz w:val="20"/>
              </w:rPr>
              <w:t>Afhankelijk van Google, google veranderd tech nogal eens en dat kan een probleem zijn</w:t>
            </w:r>
          </w:p>
        </w:tc>
      </w:tr>
      <w:tr w:rsidR="00465AD3" w:rsidTr="00465AD3">
        <w:tblPrEx>
          <w:tblCellMar>
            <w:left w:w="37" w:type="dxa"/>
            <w:bottom w:w="17" w:type="dxa"/>
          </w:tblCellMar>
        </w:tblPrEx>
        <w:trPr>
          <w:trHeight w:val="1483"/>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lastRenderedPageBreak/>
              <w:t>26</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Google I/O</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Momenteel nog aan bezig, te druk om eraan verder te werken</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Kan ik momenteel nog niet zeggen maar ik ben er naar aan het kijken</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maar zoals net gezegd heb ik niet geen diepgaande ervaring met Firebase. Op dit moment wordt nog een demoapplicatie op poten gezet.</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Kan ik nog niet zeggen.</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Moet dit nog bekijken om zelf voor te stellen aan klanten</w:t>
            </w:r>
          </w:p>
        </w:tc>
      </w:tr>
      <w:tr w:rsidR="00465AD3" w:rsidTr="00465AD3">
        <w:tblPrEx>
          <w:tblCellMar>
            <w:left w:w="37" w:type="dxa"/>
            <w:bottom w:w="17" w:type="dxa"/>
          </w:tblCellMar>
        </w:tblPrEx>
        <w:trPr>
          <w:trHeight w:val="1484"/>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27</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We gebruiken meerdere </w:t>
            </w:r>
          </w:p>
          <w:p w:rsidR="00CF221A" w:rsidRDefault="00CF221A">
            <w:r>
              <w:rPr>
                <w:rFonts w:ascii="Arial" w:eastAsia="Arial" w:hAnsi="Arial" w:cs="Arial"/>
                <w:sz w:val="20"/>
              </w:rPr>
              <w:t xml:space="preserve">framework/tools van </w:t>
            </w:r>
          </w:p>
          <w:p w:rsidR="00CF221A" w:rsidRDefault="00CF221A">
            <w:r>
              <w:rPr>
                <w:rFonts w:ascii="Arial" w:eastAsia="Arial" w:hAnsi="Arial" w:cs="Arial"/>
                <w:sz w:val="20"/>
              </w:rPr>
              <w:t>Google</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404"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Crash Reporting, AdMob</w:t>
            </w:r>
          </w:p>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Crash reporting, </w:t>
            </w:r>
          </w:p>
          <w:p w:rsidR="00CF221A" w:rsidRDefault="00CF221A">
            <w:r>
              <w:rPr>
                <w:rFonts w:ascii="Arial" w:eastAsia="Arial" w:hAnsi="Arial" w:cs="Arial"/>
                <w:sz w:val="20"/>
              </w:rPr>
              <w:t>Notifications, AdMob</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zie volgende vraag voor de reden</w:t>
            </w:r>
          </w:p>
        </w:tc>
        <w:tc>
          <w:tcPr>
            <w:tcW w:w="326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Firebase is meer plug-and-play en eenvoudig te gebruiken. We gebruiken ook AWS configuraties voor andere projecten, maar dat zijn eerdere complexe projecten. Voor basis projecten verkiezen we Firebase omdat de klant hier ook meer aan heeft.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Ja, zie vorige vraag</w:t>
            </w:r>
          </w:p>
        </w:tc>
      </w:tr>
      <w:tr w:rsidR="00465AD3" w:rsidTr="00465AD3">
        <w:tblPrEx>
          <w:tblCellMar>
            <w:left w:w="37" w:type="dxa"/>
            <w:bottom w:w="17" w:type="dxa"/>
          </w:tblCellMar>
        </w:tblPrEx>
        <w:trPr>
          <w:trHeight w:val="989"/>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28</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w:t>
            </w:r>
          </w:p>
        </w:tc>
        <w:tc>
          <w:tcPr>
            <w:tcW w:w="1573"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tcPr>
          <w:p w:rsidR="00CF221A" w:rsidRDefault="00CF221A">
            <w:pPr>
              <w:ind w:right="7"/>
            </w:pPr>
            <w:r>
              <w:rPr>
                <w:rFonts w:ascii="Arial" w:eastAsia="Arial" w:hAnsi="Arial" w:cs="Arial"/>
                <w:sz w:val="20"/>
              </w:rPr>
              <w:t>Meerdere platformen, geen backend: lijkt nuttig om snel een app te bouwen (bv. als test)</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 idee, nog niet gebruikt. Proof is in eating the pudding.</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 xml:space="preserve">Nee, ik raad enkel software </w:t>
            </w:r>
          </w:p>
          <w:p w:rsidR="00CF221A" w:rsidRDefault="00CF221A">
            <w:r>
              <w:rPr>
                <w:rFonts w:ascii="Arial" w:eastAsia="Arial" w:hAnsi="Arial" w:cs="Arial"/>
                <w:sz w:val="20"/>
              </w:rPr>
              <w:t>aan als ik er al ervaring mee heb</w:t>
            </w:r>
          </w:p>
        </w:tc>
      </w:tr>
      <w:tr w:rsidR="00465AD3" w:rsidTr="00465AD3">
        <w:tblPrEx>
          <w:tblCellMar>
            <w:left w:w="37" w:type="dxa"/>
            <w:bottom w:w="17" w:type="dxa"/>
          </w:tblCellMar>
        </w:tblPrEx>
        <w:trPr>
          <w:trHeight w:val="1236"/>
        </w:trPr>
        <w:tc>
          <w:tcPr>
            <w:tcW w:w="653" w:type="dxa"/>
            <w:gridSpan w:val="2"/>
            <w:tcBorders>
              <w:top w:val="single" w:sz="2" w:space="0" w:color="000000"/>
              <w:left w:val="single" w:sz="8" w:space="0" w:color="000000"/>
              <w:bottom w:val="single" w:sz="2" w:space="0" w:color="000000"/>
              <w:right w:val="single" w:sz="2" w:space="0" w:color="000000"/>
            </w:tcBorders>
            <w:vAlign w:val="center"/>
          </w:tcPr>
          <w:p w:rsidR="00CF221A" w:rsidRDefault="00CF221A">
            <w:pPr>
              <w:ind w:left="160"/>
              <w:jc w:val="both"/>
            </w:pPr>
            <w:r>
              <w:rPr>
                <w:rFonts w:ascii="Arial" w:eastAsia="Arial" w:hAnsi="Arial" w:cs="Arial"/>
                <w:sz w:val="36"/>
              </w:rPr>
              <w:t>29</w:t>
            </w:r>
          </w:p>
        </w:tc>
        <w:tc>
          <w:tcPr>
            <w:tcW w:w="146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 xml:space="preserve">Ja,  bij het </w:t>
            </w:r>
          </w:p>
          <w:p w:rsidR="00CF221A" w:rsidRDefault="00CF221A">
            <w:r>
              <w:rPr>
                <w:rFonts w:ascii="Arial" w:eastAsia="Arial" w:hAnsi="Arial" w:cs="Arial"/>
                <w:sz w:val="20"/>
              </w:rPr>
              <w:t>onderzoeken van database synchronisatie frameworks</w:t>
            </w:r>
          </w:p>
        </w:tc>
        <w:tc>
          <w:tcPr>
            <w:tcW w:w="1134" w:type="dxa"/>
            <w:gridSpan w:val="2"/>
            <w:tcBorders>
              <w:top w:val="single" w:sz="2" w:space="0" w:color="000000"/>
              <w:left w:val="single" w:sz="2" w:space="0" w:color="000000"/>
              <w:bottom w:val="single" w:sz="2"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Ja, omwille van de vele out-ofthe-box oplossingen waar je anders individueel veel tijd in stopt</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Niet beter, omdat je als bedrijf minder flexibiliteit hebt in de architectuur van de product.</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Aan te raden voor bedrijven die snel iets moeten opzetten met de belangrijkste features aanwezig.</w:t>
            </w:r>
          </w:p>
        </w:tc>
      </w:tr>
      <w:tr w:rsidR="00465AD3" w:rsidTr="00465AD3">
        <w:tblPrEx>
          <w:tblCellMar>
            <w:left w:w="37" w:type="dxa"/>
            <w:bottom w:w="17" w:type="dxa"/>
          </w:tblCellMar>
        </w:tblPrEx>
        <w:trPr>
          <w:trHeight w:val="495"/>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30</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Conferentie</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Maybe</w:t>
            </w:r>
          </w:p>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Authentication, Hosting, Storage</w:t>
            </w:r>
          </w:p>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Niet meteen.</w:t>
            </w:r>
          </w:p>
        </w:tc>
        <w:tc>
          <w:tcPr>
            <w:tcW w:w="32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Geen idee.</w:t>
            </w:r>
          </w:p>
        </w:tc>
        <w:tc>
          <w:tcPr>
            <w:tcW w:w="2125" w:type="dxa"/>
            <w:tcBorders>
              <w:top w:val="single" w:sz="2" w:space="0" w:color="000000"/>
              <w:left w:val="single" w:sz="2" w:space="0" w:color="000000"/>
              <w:bottom w:val="single" w:sz="2" w:space="0" w:color="000000"/>
              <w:right w:val="single" w:sz="8" w:space="0" w:color="000000"/>
            </w:tcBorders>
            <w:vAlign w:val="bottom"/>
          </w:tcPr>
          <w:p w:rsidR="00CF221A" w:rsidRDefault="00CF221A">
            <w:r>
              <w:rPr>
                <w:rFonts w:ascii="Arial" w:eastAsia="Arial" w:hAnsi="Arial" w:cs="Arial"/>
                <w:sz w:val="20"/>
              </w:rPr>
              <w:t>Onbekend is onbemind.</w:t>
            </w:r>
          </w:p>
        </w:tc>
      </w:tr>
      <w:tr w:rsidR="00465AD3" w:rsidTr="00465AD3">
        <w:tblPrEx>
          <w:tblCellMar>
            <w:left w:w="37" w:type="dxa"/>
            <w:bottom w:w="17" w:type="dxa"/>
          </w:tblCellMar>
        </w:tblPrEx>
        <w:trPr>
          <w:trHeight w:val="494"/>
        </w:trPr>
        <w:tc>
          <w:tcPr>
            <w:tcW w:w="653" w:type="dxa"/>
            <w:gridSpan w:val="2"/>
            <w:tcBorders>
              <w:top w:val="single" w:sz="2" w:space="0" w:color="000000"/>
              <w:left w:val="single" w:sz="8" w:space="0" w:color="000000"/>
              <w:bottom w:val="single" w:sz="2" w:space="0" w:color="000000"/>
              <w:right w:val="single" w:sz="2" w:space="0" w:color="000000"/>
            </w:tcBorders>
          </w:tcPr>
          <w:p w:rsidR="00CF221A" w:rsidRDefault="00CF221A">
            <w:pPr>
              <w:ind w:left="160"/>
              <w:jc w:val="both"/>
            </w:pPr>
            <w:r>
              <w:rPr>
                <w:rFonts w:ascii="Arial" w:eastAsia="Arial" w:hAnsi="Arial" w:cs="Arial"/>
                <w:sz w:val="36"/>
              </w:rPr>
              <w:t>31</w:t>
            </w:r>
          </w:p>
        </w:tc>
        <w:tc>
          <w:tcPr>
            <w:tcW w:w="146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google</w:t>
            </w:r>
          </w:p>
        </w:tc>
        <w:tc>
          <w:tcPr>
            <w:tcW w:w="1134"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tldr</w:t>
            </w:r>
          </w:p>
        </w:tc>
        <w:tc>
          <w:tcPr>
            <w:tcW w:w="1573" w:type="dxa"/>
            <w:gridSpan w:val="2"/>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2" w:space="0" w:color="000000"/>
              <w:right w:val="single" w:sz="2" w:space="0" w:color="000000"/>
            </w:tcBorders>
          </w:tcPr>
          <w:p w:rsidR="00CF221A" w:rsidRDefault="00CF221A"/>
        </w:tc>
        <w:tc>
          <w:tcPr>
            <w:tcW w:w="1559" w:type="dxa"/>
            <w:tcBorders>
              <w:top w:val="single" w:sz="2" w:space="0" w:color="000000"/>
              <w:left w:val="single" w:sz="2" w:space="0" w:color="000000"/>
              <w:bottom w:val="single" w:sz="2" w:space="0" w:color="000000"/>
              <w:right w:val="single" w:sz="2" w:space="0" w:color="000000"/>
            </w:tcBorders>
          </w:tcPr>
          <w:p w:rsidR="00CF221A" w:rsidRDefault="00CF221A"/>
        </w:tc>
        <w:tc>
          <w:tcPr>
            <w:tcW w:w="2270" w:type="dxa"/>
            <w:tcBorders>
              <w:top w:val="single" w:sz="2" w:space="0" w:color="000000"/>
              <w:left w:val="single" w:sz="2" w:space="0" w:color="000000"/>
              <w:bottom w:val="single" w:sz="2" w:space="0" w:color="000000"/>
              <w:right w:val="single" w:sz="2" w:space="0" w:color="000000"/>
            </w:tcBorders>
            <w:vAlign w:val="bottom"/>
          </w:tcPr>
          <w:p w:rsidR="00CF221A" w:rsidRDefault="00CF221A">
            <w:r>
              <w:rPr>
                <w:rFonts w:ascii="Arial" w:eastAsia="Arial" w:hAnsi="Arial" w:cs="Arial"/>
                <w:sz w:val="20"/>
              </w:rPr>
              <w:t>maybe</w:t>
            </w:r>
          </w:p>
        </w:tc>
        <w:tc>
          <w:tcPr>
            <w:tcW w:w="3260" w:type="dxa"/>
            <w:tcBorders>
              <w:top w:val="single" w:sz="2" w:space="0" w:color="000000"/>
              <w:left w:val="single" w:sz="2" w:space="0" w:color="000000"/>
              <w:bottom w:val="single" w:sz="2" w:space="0" w:color="000000"/>
              <w:right w:val="single" w:sz="2" w:space="0" w:color="000000"/>
            </w:tcBorders>
          </w:tcPr>
          <w:p w:rsidR="00CF221A" w:rsidRDefault="00CF221A">
            <w:r>
              <w:rPr>
                <w:rFonts w:ascii="Arial" w:eastAsia="Arial" w:hAnsi="Arial" w:cs="Arial"/>
                <w:sz w:val="20"/>
              </w:rPr>
              <w:t>firebase is not something you can compare compare with cloud service vendors</w:t>
            </w:r>
          </w:p>
        </w:tc>
        <w:tc>
          <w:tcPr>
            <w:tcW w:w="2125" w:type="dxa"/>
            <w:tcBorders>
              <w:top w:val="single" w:sz="2" w:space="0" w:color="000000"/>
              <w:left w:val="single" w:sz="2" w:space="0" w:color="000000"/>
              <w:bottom w:val="single" w:sz="2" w:space="0" w:color="000000"/>
              <w:right w:val="single" w:sz="8" w:space="0" w:color="000000"/>
            </w:tcBorders>
          </w:tcPr>
          <w:p w:rsidR="00CF221A" w:rsidRDefault="00CF221A"/>
        </w:tc>
      </w:tr>
      <w:tr w:rsidR="00465AD3" w:rsidTr="00465AD3">
        <w:tblPrEx>
          <w:tblCellMar>
            <w:left w:w="37" w:type="dxa"/>
            <w:bottom w:w="17" w:type="dxa"/>
          </w:tblCellMar>
        </w:tblPrEx>
        <w:trPr>
          <w:trHeight w:val="988"/>
        </w:trPr>
        <w:tc>
          <w:tcPr>
            <w:tcW w:w="653" w:type="dxa"/>
            <w:gridSpan w:val="2"/>
            <w:tcBorders>
              <w:top w:val="single" w:sz="2" w:space="0" w:color="000000"/>
              <w:left w:val="single" w:sz="8" w:space="0" w:color="000000"/>
              <w:bottom w:val="single" w:sz="8" w:space="0" w:color="000000"/>
              <w:right w:val="single" w:sz="2" w:space="0" w:color="000000"/>
            </w:tcBorders>
            <w:vAlign w:val="center"/>
          </w:tcPr>
          <w:p w:rsidR="00CF221A" w:rsidRDefault="00CF221A">
            <w:pPr>
              <w:ind w:left="160"/>
              <w:jc w:val="both"/>
            </w:pPr>
            <w:r>
              <w:rPr>
                <w:rFonts w:ascii="Arial" w:eastAsia="Arial" w:hAnsi="Arial" w:cs="Arial"/>
                <w:sz w:val="36"/>
              </w:rPr>
              <w:t>32</w:t>
            </w:r>
          </w:p>
        </w:tc>
        <w:tc>
          <w:tcPr>
            <w:tcW w:w="1460" w:type="dxa"/>
            <w:tcBorders>
              <w:top w:val="single" w:sz="2" w:space="0" w:color="000000"/>
              <w:left w:val="single" w:sz="2" w:space="0" w:color="000000"/>
              <w:bottom w:val="single" w:sz="8" w:space="0" w:color="000000"/>
              <w:right w:val="single" w:sz="2" w:space="0" w:color="000000"/>
            </w:tcBorders>
            <w:vAlign w:val="bottom"/>
          </w:tcPr>
          <w:p w:rsidR="00CF221A" w:rsidRDefault="00CF221A">
            <w:pPr>
              <w:ind w:right="20"/>
            </w:pPr>
            <w:r>
              <w:rPr>
                <w:rFonts w:ascii="Arial" w:eastAsia="Arial" w:hAnsi="Arial" w:cs="Arial"/>
                <w:sz w:val="20"/>
              </w:rPr>
              <w:t>Yes, from a coworker.</w:t>
            </w:r>
          </w:p>
        </w:tc>
        <w:tc>
          <w:tcPr>
            <w:tcW w:w="1134" w:type="dxa"/>
            <w:gridSpan w:val="2"/>
            <w:tcBorders>
              <w:top w:val="single" w:sz="2" w:space="0" w:color="000000"/>
              <w:left w:val="single" w:sz="2" w:space="0" w:color="000000"/>
              <w:bottom w:val="single" w:sz="8" w:space="0" w:color="000000"/>
              <w:right w:val="single" w:sz="2" w:space="0" w:color="000000"/>
            </w:tcBorders>
          </w:tcPr>
          <w:p w:rsidR="00CF221A" w:rsidRDefault="00CF221A"/>
        </w:tc>
        <w:tc>
          <w:tcPr>
            <w:tcW w:w="1573" w:type="dxa"/>
            <w:gridSpan w:val="2"/>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Nee</w:t>
            </w:r>
          </w:p>
        </w:tc>
        <w:tc>
          <w:tcPr>
            <w:tcW w:w="1404" w:type="dxa"/>
            <w:tcBorders>
              <w:top w:val="single" w:sz="2" w:space="0" w:color="000000"/>
              <w:left w:val="single" w:sz="2" w:space="0" w:color="000000"/>
              <w:bottom w:val="single" w:sz="8" w:space="0" w:color="000000"/>
              <w:right w:val="single" w:sz="2" w:space="0" w:color="000000"/>
            </w:tcBorders>
          </w:tcPr>
          <w:p w:rsidR="00CF221A" w:rsidRDefault="00CF221A"/>
        </w:tc>
        <w:tc>
          <w:tcPr>
            <w:tcW w:w="1559"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 xml:space="preserve">Realtime Database, </w:t>
            </w:r>
          </w:p>
          <w:p w:rsidR="00CF221A" w:rsidRDefault="00CF221A">
            <w:r>
              <w:rPr>
                <w:rFonts w:ascii="Arial" w:eastAsia="Arial" w:hAnsi="Arial" w:cs="Arial"/>
                <w:sz w:val="20"/>
              </w:rPr>
              <w:t xml:space="preserve">Authentication, Hosting, Storage, </w:t>
            </w:r>
          </w:p>
          <w:p w:rsidR="00CF221A" w:rsidRDefault="00CF221A">
            <w:r>
              <w:rPr>
                <w:rFonts w:ascii="Arial" w:eastAsia="Arial" w:hAnsi="Arial" w:cs="Arial"/>
                <w:sz w:val="20"/>
              </w:rPr>
              <w:t>Cloud Messaging, Notifications</w:t>
            </w:r>
          </w:p>
        </w:tc>
        <w:tc>
          <w:tcPr>
            <w:tcW w:w="227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Yes, to find out whether it is indeed a fast way to develop mobile apps.</w:t>
            </w:r>
          </w:p>
        </w:tc>
        <w:tc>
          <w:tcPr>
            <w:tcW w:w="3260" w:type="dxa"/>
            <w:tcBorders>
              <w:top w:val="single" w:sz="2" w:space="0" w:color="000000"/>
              <w:left w:val="single" w:sz="2" w:space="0" w:color="000000"/>
              <w:bottom w:val="single" w:sz="8" w:space="0" w:color="000000"/>
              <w:right w:val="single" w:sz="2" w:space="0" w:color="000000"/>
            </w:tcBorders>
            <w:vAlign w:val="bottom"/>
          </w:tcPr>
          <w:p w:rsidR="00CF221A" w:rsidRDefault="00CF221A">
            <w:r>
              <w:rPr>
                <w:rFonts w:ascii="Arial" w:eastAsia="Arial" w:hAnsi="Arial" w:cs="Arial"/>
                <w:sz w:val="20"/>
              </w:rPr>
              <w:t>We currently use Azure but are willing to look into the Firebase possibilities.</w:t>
            </w:r>
          </w:p>
        </w:tc>
        <w:tc>
          <w:tcPr>
            <w:tcW w:w="2125" w:type="dxa"/>
            <w:tcBorders>
              <w:top w:val="single" w:sz="2" w:space="0" w:color="000000"/>
              <w:left w:val="single" w:sz="2" w:space="0" w:color="000000"/>
              <w:bottom w:val="single" w:sz="8" w:space="0" w:color="000000"/>
              <w:right w:val="single" w:sz="8" w:space="0" w:color="000000"/>
            </w:tcBorders>
            <w:vAlign w:val="bottom"/>
          </w:tcPr>
          <w:p w:rsidR="00CF221A" w:rsidRDefault="00CF221A">
            <w:r>
              <w:rPr>
                <w:rFonts w:ascii="Arial" w:eastAsia="Arial" w:hAnsi="Arial" w:cs="Arial"/>
                <w:sz w:val="20"/>
              </w:rPr>
              <w:t xml:space="preserve">Depends upon the usability and ease of use of Firebase. </w:t>
            </w:r>
          </w:p>
        </w:tc>
      </w:tr>
    </w:tbl>
    <w:p w:rsidR="00CF221A" w:rsidRDefault="00CF221A">
      <w:pPr>
        <w:sectPr w:rsidR="00CF221A" w:rsidSect="00CF221A">
          <w:pgSz w:w="16839" w:h="11907" w:orient="landscape" w:code="9"/>
          <w:pgMar w:top="1080" w:right="1440" w:bottom="1080" w:left="1440" w:header="709" w:footer="709" w:gutter="0"/>
          <w:pgNumType w:start="1" w:chapStyle="1"/>
          <w:cols w:space="720"/>
          <w:titlePg/>
          <w:docGrid w:linePitch="360"/>
        </w:sectPr>
      </w:pPr>
    </w:p>
    <w:p w:rsidR="00CF221A" w:rsidRPr="00CF221A" w:rsidRDefault="00CF221A" w:rsidP="00465AD3"/>
    <w:sectPr w:rsidR="00CF221A" w:rsidRPr="00CF221A" w:rsidSect="00125F8A">
      <w:pgSz w:w="11907" w:h="16839" w:code="9"/>
      <w:pgMar w:top="1440" w:right="1080" w:bottom="1440" w:left="1080" w:header="709" w:footer="709"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1A04" w:rsidRDefault="00AD1A04" w:rsidP="00425035">
      <w:r>
        <w:separator/>
      </w:r>
    </w:p>
    <w:p w:rsidR="00AD1A04" w:rsidRDefault="00AD1A04" w:rsidP="00425035"/>
  </w:endnote>
  <w:endnote w:type="continuationSeparator" w:id="0">
    <w:p w:rsidR="00AD1A04" w:rsidRDefault="00AD1A04" w:rsidP="00425035">
      <w:r>
        <w:continuationSeparator/>
      </w:r>
    </w:p>
    <w:p w:rsidR="00AD1A04" w:rsidRDefault="00AD1A04" w:rsidP="004250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221A" w:rsidRDefault="00CF22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221A" w:rsidRDefault="00CF22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1A04" w:rsidRDefault="00AD1A04" w:rsidP="00425035">
      <w:r>
        <w:separator/>
      </w:r>
    </w:p>
    <w:p w:rsidR="00AD1A04" w:rsidRDefault="00AD1A04" w:rsidP="00425035"/>
  </w:footnote>
  <w:footnote w:type="continuationSeparator" w:id="0">
    <w:p w:rsidR="00AD1A04" w:rsidRDefault="00AD1A04" w:rsidP="00425035">
      <w:r>
        <w:continuationSeparator/>
      </w:r>
    </w:p>
    <w:p w:rsidR="00AD1A04" w:rsidRDefault="00AD1A04" w:rsidP="004250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2" w15:restartNumberingAfterBreak="0">
    <w:nsid w:val="008F1D9F"/>
    <w:multiLevelType w:val="hybridMultilevel"/>
    <w:tmpl w:val="36A483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19E3370"/>
    <w:multiLevelType w:val="hybridMultilevel"/>
    <w:tmpl w:val="F622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76FF7"/>
    <w:multiLevelType w:val="multilevel"/>
    <w:tmpl w:val="E73201C2"/>
    <w:lvl w:ilvl="0">
      <w:start w:val="4"/>
      <w:numFmt w:val="decimal"/>
      <w:lvlText w:val="%1."/>
      <w:lvlJc w:val="left"/>
      <w:pPr>
        <w:ind w:left="495" w:hanging="495"/>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068435C6"/>
    <w:multiLevelType w:val="multilevel"/>
    <w:tmpl w:val="37E0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2E2899"/>
    <w:multiLevelType w:val="hybridMultilevel"/>
    <w:tmpl w:val="3EA82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692357"/>
    <w:multiLevelType w:val="hybridMultilevel"/>
    <w:tmpl w:val="D14CF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383D37"/>
    <w:multiLevelType w:val="hybridMultilevel"/>
    <w:tmpl w:val="3AA0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5D490D"/>
    <w:multiLevelType w:val="multilevel"/>
    <w:tmpl w:val="D1E03724"/>
    <w:lvl w:ilvl="0">
      <w:start w:val="1"/>
      <w:numFmt w:val="decimal"/>
      <w:lvlText w:val="%1."/>
      <w:lvlJc w:val="left"/>
      <w:pPr>
        <w:ind w:left="720" w:hanging="360"/>
      </w:pPr>
      <w:rPr>
        <w:rFonts w:hint="default"/>
      </w:rPr>
    </w:lvl>
    <w:lvl w:ilvl="1">
      <w:start w:val="2"/>
      <w:numFmt w:val="decimal"/>
      <w:isLgl/>
      <w:suff w:val="space"/>
      <w:lvlText w:val="%1.%2."/>
      <w:lvlJc w:val="left"/>
      <w:pPr>
        <w:ind w:left="0" w:firstLine="0"/>
      </w:pPr>
      <w:rPr>
        <w:rFonts w:hint="default"/>
      </w:rPr>
    </w:lvl>
    <w:lvl w:ilvl="2">
      <w:start w:val="3"/>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0FF31DDD"/>
    <w:multiLevelType w:val="hybridMultilevel"/>
    <w:tmpl w:val="3710C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12CD8"/>
    <w:multiLevelType w:val="hybridMultilevel"/>
    <w:tmpl w:val="A79CB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4F396D"/>
    <w:multiLevelType w:val="hybridMultilevel"/>
    <w:tmpl w:val="6F94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4427FC"/>
    <w:multiLevelType w:val="multilevel"/>
    <w:tmpl w:val="E32A653E"/>
    <w:lvl w:ilvl="0">
      <w:start w:val="1"/>
      <w:numFmt w:val="decimal"/>
      <w:suff w:val="space"/>
      <w:lvlText w:val="%1."/>
      <w:lvlJc w:val="left"/>
      <w:pPr>
        <w:ind w:left="0" w:firstLine="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57" w:hanging="57"/>
      </w:pPr>
      <w:rPr>
        <w:rFonts w:hint="default"/>
      </w:rPr>
    </w:lvl>
    <w:lvl w:ilvl="3">
      <w:start w:val="1"/>
      <w:numFmt w:val="decimal"/>
      <w:isLgl/>
      <w:suff w:val="space"/>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14" w15:restartNumberingAfterBreak="0">
    <w:nsid w:val="1A1722F3"/>
    <w:multiLevelType w:val="hybridMultilevel"/>
    <w:tmpl w:val="1B9E0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C62A52"/>
    <w:multiLevelType w:val="hybridMultilevel"/>
    <w:tmpl w:val="70F26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270830"/>
    <w:multiLevelType w:val="hybridMultilevel"/>
    <w:tmpl w:val="85C2D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50470"/>
    <w:multiLevelType w:val="hybridMultilevel"/>
    <w:tmpl w:val="ECDC3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708AE"/>
    <w:multiLevelType w:val="multilevel"/>
    <w:tmpl w:val="424A9B92"/>
    <w:lvl w:ilvl="0">
      <w:start w:val="1"/>
      <w:numFmt w:val="decimal"/>
      <w:pStyle w:val="Heading1"/>
      <w:lvlText w:val="%1."/>
      <w:lvlJc w:val="left"/>
      <w:pPr>
        <w:ind w:left="0"/>
      </w:pPr>
      <w:rPr>
        <w:rFonts w:ascii="Calibri" w:eastAsia="Calibri" w:hAnsi="Calibri" w:cs="Calibri"/>
        <w:b/>
        <w:bCs/>
        <w:i w:val="0"/>
        <w:strike w:val="0"/>
        <w:dstrike w:val="0"/>
        <w:color w:val="006FB8"/>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abstractNum>
  <w:abstractNum w:abstractNumId="19" w15:restartNumberingAfterBreak="0">
    <w:nsid w:val="24DD6351"/>
    <w:multiLevelType w:val="hybridMultilevel"/>
    <w:tmpl w:val="BEE0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0967D1"/>
    <w:multiLevelType w:val="hybridMultilevel"/>
    <w:tmpl w:val="171E2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2F67BA"/>
    <w:multiLevelType w:val="hybridMultilevel"/>
    <w:tmpl w:val="1DD6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0466D7"/>
    <w:multiLevelType w:val="hybridMultilevel"/>
    <w:tmpl w:val="292E42B4"/>
    <w:lvl w:ilvl="0" w:tplc="6712B3F8">
      <w:start w:val="1"/>
      <w:numFmt w:val="bullet"/>
      <w:lvlText w:val="•"/>
      <w:lvlJc w:val="left"/>
      <w:pPr>
        <w:ind w:left="4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2B47CB6">
      <w:start w:val="1"/>
      <w:numFmt w:val="bullet"/>
      <w:lvlText w:val="o"/>
      <w:lvlJc w:val="left"/>
      <w:pPr>
        <w:ind w:left="13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DC61DEC">
      <w:start w:val="1"/>
      <w:numFmt w:val="bullet"/>
      <w:lvlText w:val="▪"/>
      <w:lvlJc w:val="left"/>
      <w:pPr>
        <w:ind w:left="21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EFCA2F4">
      <w:start w:val="1"/>
      <w:numFmt w:val="bullet"/>
      <w:lvlText w:val="•"/>
      <w:lvlJc w:val="left"/>
      <w:pPr>
        <w:ind w:left="28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FF8124E">
      <w:start w:val="1"/>
      <w:numFmt w:val="bullet"/>
      <w:lvlText w:val="o"/>
      <w:lvlJc w:val="left"/>
      <w:pPr>
        <w:ind w:left="35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F8E7876">
      <w:start w:val="1"/>
      <w:numFmt w:val="bullet"/>
      <w:lvlText w:val="▪"/>
      <w:lvlJc w:val="left"/>
      <w:pPr>
        <w:ind w:left="42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38C1416">
      <w:start w:val="1"/>
      <w:numFmt w:val="bullet"/>
      <w:lvlText w:val="•"/>
      <w:lvlJc w:val="left"/>
      <w:pPr>
        <w:ind w:left="49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1D0AC2A">
      <w:start w:val="1"/>
      <w:numFmt w:val="bullet"/>
      <w:lvlText w:val="o"/>
      <w:lvlJc w:val="left"/>
      <w:pPr>
        <w:ind w:left="57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51EC960">
      <w:start w:val="1"/>
      <w:numFmt w:val="bullet"/>
      <w:lvlText w:val="▪"/>
      <w:lvlJc w:val="left"/>
      <w:pPr>
        <w:ind w:left="64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575125E"/>
    <w:multiLevelType w:val="hybridMultilevel"/>
    <w:tmpl w:val="CEAC2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386F59"/>
    <w:multiLevelType w:val="multilevel"/>
    <w:tmpl w:val="BCD4BC76"/>
    <w:lvl w:ilvl="0">
      <w:start w:val="1"/>
      <w:numFmt w:val="decimal"/>
      <w:lvlText w:val="%1."/>
      <w:lvlJc w:val="left"/>
      <w:pPr>
        <w:ind w:left="720" w:hanging="360"/>
      </w:pPr>
      <w:rPr>
        <w:rFonts w:hint="default"/>
      </w:rPr>
    </w:lvl>
    <w:lvl w:ilvl="1">
      <w:start w:val="1"/>
      <w:numFmt w:val="decimal"/>
      <w:isLgl/>
      <w:suff w:val="space"/>
      <w:lvlText w:val="%1.%2."/>
      <w:lvlJc w:val="left"/>
      <w:pPr>
        <w:ind w:left="0" w:firstLine="0"/>
      </w:pPr>
      <w:rPr>
        <w:rFonts w:hint="default"/>
      </w:rPr>
    </w:lvl>
    <w:lvl w:ilvl="2">
      <w:start w:val="2"/>
      <w:numFmt w:val="decimal"/>
      <w:isLgl/>
      <w:suff w:val="space"/>
      <w:lvlText w:val="%1.%2.%3."/>
      <w:lvlJc w:val="left"/>
      <w:pPr>
        <w:ind w:left="0" w:firstLine="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3E575E90"/>
    <w:multiLevelType w:val="multilevel"/>
    <w:tmpl w:val="7AB4CA22"/>
    <w:lvl w:ilvl="0">
      <w:start w:val="3"/>
      <w:numFmt w:val="decimal"/>
      <w:suff w:val="space"/>
      <w:lvlText w:val="%1."/>
      <w:lvlJc w:val="left"/>
      <w:pPr>
        <w:ind w:left="454" w:hanging="454"/>
      </w:pPr>
      <w:rPr>
        <w:rFonts w:hint="default"/>
      </w:rPr>
    </w:lvl>
    <w:lvl w:ilvl="1">
      <w:start w:val="3"/>
      <w:numFmt w:val="decimal"/>
      <w:suff w:val="space"/>
      <w:lvlText w:val="%1.%2."/>
      <w:lvlJc w:val="left"/>
      <w:pPr>
        <w:ind w:left="795" w:hanging="795"/>
      </w:pPr>
      <w:rPr>
        <w:rFonts w:hint="default"/>
      </w:rPr>
    </w:lvl>
    <w:lvl w:ilvl="2">
      <w:start w:val="1"/>
      <w:numFmt w:val="decimal"/>
      <w:suff w:val="space"/>
      <w:lvlText w:val="%1.%2.%3."/>
      <w:lvlJc w:val="left"/>
      <w:pPr>
        <w:ind w:left="795" w:hanging="795"/>
      </w:pPr>
      <w:rPr>
        <w:rFonts w:hint="default"/>
      </w:rPr>
    </w:lvl>
    <w:lvl w:ilvl="3">
      <w:start w:val="3"/>
      <w:numFmt w:val="decimal"/>
      <w:suff w:val="space"/>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28F3BFD"/>
    <w:multiLevelType w:val="hybridMultilevel"/>
    <w:tmpl w:val="235C0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94397"/>
    <w:multiLevelType w:val="hybridMultilevel"/>
    <w:tmpl w:val="972E2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4D6B03"/>
    <w:multiLevelType w:val="hybridMultilevel"/>
    <w:tmpl w:val="1E5E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783951"/>
    <w:multiLevelType w:val="hybridMultilevel"/>
    <w:tmpl w:val="5316F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A6AA0"/>
    <w:multiLevelType w:val="hybridMultilevel"/>
    <w:tmpl w:val="9F6C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93661A"/>
    <w:multiLevelType w:val="hybridMultilevel"/>
    <w:tmpl w:val="23BC4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60399B"/>
    <w:multiLevelType w:val="hybridMultilevel"/>
    <w:tmpl w:val="6742B058"/>
    <w:lvl w:ilvl="0" w:tplc="AC4C57C4">
      <w:start w:val="1"/>
      <w:numFmt w:val="bullet"/>
      <w:lvlText w:val="•"/>
      <w:lvlJc w:val="left"/>
      <w:pPr>
        <w:ind w:left="2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55CE0C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621E6D38">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B4C8AC2">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C2A3B54">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DD4B30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EFAB33E">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CA0E0A3A">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0964F68">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1A12C57"/>
    <w:multiLevelType w:val="hybridMultilevel"/>
    <w:tmpl w:val="47388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D60415"/>
    <w:multiLevelType w:val="hybridMultilevel"/>
    <w:tmpl w:val="8464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667D34"/>
    <w:multiLevelType w:val="hybridMultilevel"/>
    <w:tmpl w:val="3710C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10529D"/>
    <w:multiLevelType w:val="hybridMultilevel"/>
    <w:tmpl w:val="9AE83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350A62"/>
    <w:multiLevelType w:val="multilevel"/>
    <w:tmpl w:val="F28A1C6A"/>
    <w:lvl w:ilvl="0">
      <w:start w:val="1"/>
      <w:numFmt w:val="decimal"/>
      <w:pStyle w:val="Heading1"/>
      <w:lvlText w:val="%1."/>
      <w:lvlJc w:val="left"/>
      <w:pPr>
        <w:ind w:left="0"/>
      </w:pPr>
      <w:rPr>
        <w:rFonts w:ascii="Calibri" w:eastAsia="Calibri" w:hAnsi="Calibri" w:cs="Calibri"/>
        <w:b/>
        <w:bCs/>
        <w:i w:val="0"/>
        <w:strike w:val="0"/>
        <w:dstrike w:val="0"/>
        <w:color w:val="006FB8"/>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6FB8"/>
        <w:sz w:val="20"/>
        <w:szCs w:val="20"/>
        <w:u w:val="none" w:color="000000"/>
        <w:bdr w:val="none" w:sz="0" w:space="0" w:color="auto"/>
        <w:shd w:val="clear" w:color="auto" w:fill="auto"/>
        <w:vertAlign w:val="baseline"/>
      </w:rPr>
    </w:lvl>
  </w:abstractNum>
  <w:abstractNum w:abstractNumId="38" w15:restartNumberingAfterBreak="0">
    <w:nsid w:val="72CB290C"/>
    <w:multiLevelType w:val="hybridMultilevel"/>
    <w:tmpl w:val="DAB62E90"/>
    <w:lvl w:ilvl="0" w:tplc="B4AA802C">
      <w:start w:val="1"/>
      <w:numFmt w:val="bullet"/>
      <w:lvlText w:val="•"/>
      <w:lvlJc w:val="left"/>
      <w:pPr>
        <w:ind w:left="291"/>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BA456B4">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B0CB2F6">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4FC7EAA">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9A4EC2C">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3888684">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1F6F05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7E05E00">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7ECBB56">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44F5771"/>
    <w:multiLevelType w:val="hybridMultilevel"/>
    <w:tmpl w:val="8D3E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F15C17"/>
    <w:multiLevelType w:val="hybridMultilevel"/>
    <w:tmpl w:val="38C40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DD27C4"/>
    <w:multiLevelType w:val="hybridMultilevel"/>
    <w:tmpl w:val="A7DE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716CDD"/>
    <w:multiLevelType w:val="hybridMultilevel"/>
    <w:tmpl w:val="3D1E0B9C"/>
    <w:lvl w:ilvl="0" w:tplc="C84A4A94">
      <w:start w:val="1"/>
      <w:numFmt w:val="bullet"/>
      <w:lvlText w:val="•"/>
      <w:lvlJc w:val="left"/>
      <w:pPr>
        <w:ind w:left="4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4A02138">
      <w:start w:val="1"/>
      <w:numFmt w:val="bullet"/>
      <w:lvlText w:val="o"/>
      <w:lvlJc w:val="left"/>
      <w:pPr>
        <w:ind w:left="13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16C234">
      <w:start w:val="1"/>
      <w:numFmt w:val="bullet"/>
      <w:lvlText w:val="▪"/>
      <w:lvlJc w:val="left"/>
      <w:pPr>
        <w:ind w:left="21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FCE89A6">
      <w:start w:val="1"/>
      <w:numFmt w:val="bullet"/>
      <w:lvlText w:val="•"/>
      <w:lvlJc w:val="left"/>
      <w:pPr>
        <w:ind w:left="28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9C884DC">
      <w:start w:val="1"/>
      <w:numFmt w:val="bullet"/>
      <w:lvlText w:val="o"/>
      <w:lvlJc w:val="left"/>
      <w:pPr>
        <w:ind w:left="354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932B990">
      <w:start w:val="1"/>
      <w:numFmt w:val="bullet"/>
      <w:lvlText w:val="▪"/>
      <w:lvlJc w:val="left"/>
      <w:pPr>
        <w:ind w:left="426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FC21780">
      <w:start w:val="1"/>
      <w:numFmt w:val="bullet"/>
      <w:lvlText w:val="•"/>
      <w:lvlJc w:val="left"/>
      <w:pPr>
        <w:ind w:left="498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A50F998">
      <w:start w:val="1"/>
      <w:numFmt w:val="bullet"/>
      <w:lvlText w:val="o"/>
      <w:lvlJc w:val="left"/>
      <w:pPr>
        <w:ind w:left="570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1ED9D0">
      <w:start w:val="1"/>
      <w:numFmt w:val="bullet"/>
      <w:lvlText w:val="▪"/>
      <w:lvlJc w:val="left"/>
      <w:pPr>
        <w:ind w:left="6425"/>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BE71433"/>
    <w:multiLevelType w:val="hybridMultilevel"/>
    <w:tmpl w:val="31A28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65B3A"/>
    <w:multiLevelType w:val="multilevel"/>
    <w:tmpl w:val="1C8A4966"/>
    <w:lvl w:ilvl="0">
      <w:start w:val="3"/>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7"/>
  </w:num>
  <w:num w:numId="8">
    <w:abstractNumId w:val="33"/>
  </w:num>
  <w:num w:numId="9">
    <w:abstractNumId w:val="3"/>
  </w:num>
  <w:num w:numId="10">
    <w:abstractNumId w:val="14"/>
  </w:num>
  <w:num w:numId="11">
    <w:abstractNumId w:val="40"/>
  </w:num>
  <w:num w:numId="12">
    <w:abstractNumId w:val="11"/>
  </w:num>
  <w:num w:numId="13">
    <w:abstractNumId w:val="31"/>
  </w:num>
  <w:num w:numId="14">
    <w:abstractNumId w:val="6"/>
  </w:num>
  <w:num w:numId="15">
    <w:abstractNumId w:val="23"/>
  </w:num>
  <w:num w:numId="16">
    <w:abstractNumId w:val="36"/>
  </w:num>
  <w:num w:numId="17">
    <w:abstractNumId w:val="10"/>
  </w:num>
  <w:num w:numId="18">
    <w:abstractNumId w:val="24"/>
  </w:num>
  <w:num w:numId="19">
    <w:abstractNumId w:val="9"/>
  </w:num>
  <w:num w:numId="20">
    <w:abstractNumId w:val="30"/>
  </w:num>
  <w:num w:numId="21">
    <w:abstractNumId w:val="5"/>
  </w:num>
  <w:num w:numId="22">
    <w:abstractNumId w:val="28"/>
  </w:num>
  <w:num w:numId="23">
    <w:abstractNumId w:val="21"/>
  </w:num>
  <w:num w:numId="24">
    <w:abstractNumId w:val="16"/>
  </w:num>
  <w:num w:numId="25">
    <w:abstractNumId w:val="20"/>
  </w:num>
  <w:num w:numId="26">
    <w:abstractNumId w:val="39"/>
  </w:num>
  <w:num w:numId="27">
    <w:abstractNumId w:val="43"/>
  </w:num>
  <w:num w:numId="28">
    <w:abstractNumId w:val="8"/>
  </w:num>
  <w:num w:numId="29">
    <w:abstractNumId w:val="35"/>
  </w:num>
  <w:num w:numId="30">
    <w:abstractNumId w:val="17"/>
  </w:num>
  <w:num w:numId="31">
    <w:abstractNumId w:val="7"/>
  </w:num>
  <w:num w:numId="32">
    <w:abstractNumId w:val="15"/>
  </w:num>
  <w:num w:numId="33">
    <w:abstractNumId w:val="41"/>
  </w:num>
  <w:num w:numId="34">
    <w:abstractNumId w:val="12"/>
  </w:num>
  <w:num w:numId="35">
    <w:abstractNumId w:val="34"/>
  </w:num>
  <w:num w:numId="36">
    <w:abstractNumId w:val="19"/>
  </w:num>
  <w:num w:numId="37">
    <w:abstractNumId w:val="2"/>
  </w:num>
  <w:num w:numId="38">
    <w:abstractNumId w:val="29"/>
  </w:num>
  <w:num w:numId="39">
    <w:abstractNumId w:val="13"/>
  </w:num>
  <w:num w:numId="40">
    <w:abstractNumId w:val="44"/>
  </w:num>
  <w:num w:numId="41">
    <w:abstractNumId w:val="25"/>
  </w:num>
  <w:num w:numId="42">
    <w:abstractNumId w:val="4"/>
  </w:num>
  <w:num w:numId="43">
    <w:abstractNumId w:val="26"/>
  </w:num>
  <w:num w:numId="44">
    <w:abstractNumId w:val="22"/>
  </w:num>
  <w:num w:numId="45">
    <w:abstractNumId w:val="38"/>
  </w:num>
  <w:num w:numId="46">
    <w:abstractNumId w:val="18"/>
  </w:num>
  <w:num w:numId="47">
    <w:abstractNumId w:val="42"/>
  </w:num>
  <w:num w:numId="48">
    <w:abstractNumId w:val="32"/>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F62"/>
    <w:rsid w:val="00003D38"/>
    <w:rsid w:val="000125F4"/>
    <w:rsid w:val="000130B3"/>
    <w:rsid w:val="000244EB"/>
    <w:rsid w:val="00053411"/>
    <w:rsid w:val="00053C82"/>
    <w:rsid w:val="00073182"/>
    <w:rsid w:val="00075146"/>
    <w:rsid w:val="00077E00"/>
    <w:rsid w:val="00086672"/>
    <w:rsid w:val="00086E5F"/>
    <w:rsid w:val="00091CE7"/>
    <w:rsid w:val="000A7D8E"/>
    <w:rsid w:val="000B7ADD"/>
    <w:rsid w:val="000B7C13"/>
    <w:rsid w:val="000D5EEE"/>
    <w:rsid w:val="000D79E4"/>
    <w:rsid w:val="000E1621"/>
    <w:rsid w:val="00101256"/>
    <w:rsid w:val="001013B6"/>
    <w:rsid w:val="0010294B"/>
    <w:rsid w:val="001228D9"/>
    <w:rsid w:val="00124F2F"/>
    <w:rsid w:val="00125F8A"/>
    <w:rsid w:val="00133646"/>
    <w:rsid w:val="00136038"/>
    <w:rsid w:val="00136A8F"/>
    <w:rsid w:val="001531F1"/>
    <w:rsid w:val="0016727A"/>
    <w:rsid w:val="001715FF"/>
    <w:rsid w:val="00182805"/>
    <w:rsid w:val="001867D2"/>
    <w:rsid w:val="00193259"/>
    <w:rsid w:val="001956B1"/>
    <w:rsid w:val="001A6A9C"/>
    <w:rsid w:val="001B7D6B"/>
    <w:rsid w:val="001D0FB2"/>
    <w:rsid w:val="001D4C7E"/>
    <w:rsid w:val="001D63CA"/>
    <w:rsid w:val="001E6909"/>
    <w:rsid w:val="001F3450"/>
    <w:rsid w:val="00203BDA"/>
    <w:rsid w:val="00215677"/>
    <w:rsid w:val="00222A1A"/>
    <w:rsid w:val="00222AA7"/>
    <w:rsid w:val="00234123"/>
    <w:rsid w:val="00241F5D"/>
    <w:rsid w:val="00246FF4"/>
    <w:rsid w:val="002479F6"/>
    <w:rsid w:val="002511C4"/>
    <w:rsid w:val="0026183B"/>
    <w:rsid w:val="00262896"/>
    <w:rsid w:val="0026716C"/>
    <w:rsid w:val="00267427"/>
    <w:rsid w:val="0027160A"/>
    <w:rsid w:val="00285664"/>
    <w:rsid w:val="0029322A"/>
    <w:rsid w:val="00294BCB"/>
    <w:rsid w:val="002974CE"/>
    <w:rsid w:val="002E7880"/>
    <w:rsid w:val="002F2603"/>
    <w:rsid w:val="002F2D3E"/>
    <w:rsid w:val="00311363"/>
    <w:rsid w:val="00316BD4"/>
    <w:rsid w:val="00327AA0"/>
    <w:rsid w:val="00342F0C"/>
    <w:rsid w:val="00347D3C"/>
    <w:rsid w:val="003743CE"/>
    <w:rsid w:val="00374E37"/>
    <w:rsid w:val="00385B70"/>
    <w:rsid w:val="003866E5"/>
    <w:rsid w:val="0039607B"/>
    <w:rsid w:val="003B7C64"/>
    <w:rsid w:val="003C0579"/>
    <w:rsid w:val="003C2A94"/>
    <w:rsid w:val="003C6C97"/>
    <w:rsid w:val="003D1F94"/>
    <w:rsid w:val="003F2BA8"/>
    <w:rsid w:val="00403718"/>
    <w:rsid w:val="004104EA"/>
    <w:rsid w:val="0041708E"/>
    <w:rsid w:val="004216D5"/>
    <w:rsid w:val="004232C2"/>
    <w:rsid w:val="00425035"/>
    <w:rsid w:val="00440ED1"/>
    <w:rsid w:val="00456256"/>
    <w:rsid w:val="0046267F"/>
    <w:rsid w:val="00465AD3"/>
    <w:rsid w:val="00465F4E"/>
    <w:rsid w:val="00481854"/>
    <w:rsid w:val="00495234"/>
    <w:rsid w:val="00495319"/>
    <w:rsid w:val="004A5301"/>
    <w:rsid w:val="004B43E2"/>
    <w:rsid w:val="004B729A"/>
    <w:rsid w:val="004C378A"/>
    <w:rsid w:val="004D050F"/>
    <w:rsid w:val="004D60D8"/>
    <w:rsid w:val="004E1694"/>
    <w:rsid w:val="004E54EC"/>
    <w:rsid w:val="004E7C77"/>
    <w:rsid w:val="004F1869"/>
    <w:rsid w:val="004F5122"/>
    <w:rsid w:val="005056B8"/>
    <w:rsid w:val="00506BF0"/>
    <w:rsid w:val="00513F6D"/>
    <w:rsid w:val="005340B4"/>
    <w:rsid w:val="005346B0"/>
    <w:rsid w:val="00536A67"/>
    <w:rsid w:val="00547F43"/>
    <w:rsid w:val="00553701"/>
    <w:rsid w:val="00557238"/>
    <w:rsid w:val="00562E33"/>
    <w:rsid w:val="005642DE"/>
    <w:rsid w:val="0056725D"/>
    <w:rsid w:val="00573957"/>
    <w:rsid w:val="005A0874"/>
    <w:rsid w:val="005A0928"/>
    <w:rsid w:val="005B5399"/>
    <w:rsid w:val="005C7FC4"/>
    <w:rsid w:val="005E2665"/>
    <w:rsid w:val="00611C48"/>
    <w:rsid w:val="006147CE"/>
    <w:rsid w:val="00624F0F"/>
    <w:rsid w:val="00643DA8"/>
    <w:rsid w:val="00644969"/>
    <w:rsid w:val="006469EE"/>
    <w:rsid w:val="006518F6"/>
    <w:rsid w:val="00660B81"/>
    <w:rsid w:val="0066168D"/>
    <w:rsid w:val="00670316"/>
    <w:rsid w:val="006722D0"/>
    <w:rsid w:val="0068302D"/>
    <w:rsid w:val="00683ED2"/>
    <w:rsid w:val="00690A0D"/>
    <w:rsid w:val="006912E1"/>
    <w:rsid w:val="00692114"/>
    <w:rsid w:val="006935AE"/>
    <w:rsid w:val="006A4F58"/>
    <w:rsid w:val="006A699B"/>
    <w:rsid w:val="006C36CB"/>
    <w:rsid w:val="006C5291"/>
    <w:rsid w:val="006E47FC"/>
    <w:rsid w:val="006E6FF8"/>
    <w:rsid w:val="00702AD0"/>
    <w:rsid w:val="007240B5"/>
    <w:rsid w:val="00725F68"/>
    <w:rsid w:val="00726B84"/>
    <w:rsid w:val="00727B86"/>
    <w:rsid w:val="007430B0"/>
    <w:rsid w:val="007578ED"/>
    <w:rsid w:val="00760F94"/>
    <w:rsid w:val="007731E2"/>
    <w:rsid w:val="00775D1E"/>
    <w:rsid w:val="00786999"/>
    <w:rsid w:val="00787B48"/>
    <w:rsid w:val="00796358"/>
    <w:rsid w:val="007966CC"/>
    <w:rsid w:val="007A2E87"/>
    <w:rsid w:val="007C1CBC"/>
    <w:rsid w:val="007C4104"/>
    <w:rsid w:val="007C5CA3"/>
    <w:rsid w:val="007D2F95"/>
    <w:rsid w:val="007D4073"/>
    <w:rsid w:val="007E2F4B"/>
    <w:rsid w:val="007E49F6"/>
    <w:rsid w:val="007F46C5"/>
    <w:rsid w:val="007F5855"/>
    <w:rsid w:val="008044C3"/>
    <w:rsid w:val="008214F8"/>
    <w:rsid w:val="00822143"/>
    <w:rsid w:val="00826008"/>
    <w:rsid w:val="0083391C"/>
    <w:rsid w:val="00851233"/>
    <w:rsid w:val="0085523C"/>
    <w:rsid w:val="00866AE3"/>
    <w:rsid w:val="00872E89"/>
    <w:rsid w:val="008756C7"/>
    <w:rsid w:val="00891264"/>
    <w:rsid w:val="008B020C"/>
    <w:rsid w:val="008C2D74"/>
    <w:rsid w:val="008C6233"/>
    <w:rsid w:val="008C6C0F"/>
    <w:rsid w:val="008D489D"/>
    <w:rsid w:val="008D678D"/>
    <w:rsid w:val="008F2CC7"/>
    <w:rsid w:val="00904D3C"/>
    <w:rsid w:val="0091787E"/>
    <w:rsid w:val="00924FD1"/>
    <w:rsid w:val="009436F4"/>
    <w:rsid w:val="009445C6"/>
    <w:rsid w:val="00951628"/>
    <w:rsid w:val="009536FD"/>
    <w:rsid w:val="009546CB"/>
    <w:rsid w:val="0095617A"/>
    <w:rsid w:val="00974802"/>
    <w:rsid w:val="00986B93"/>
    <w:rsid w:val="0099311B"/>
    <w:rsid w:val="00996F62"/>
    <w:rsid w:val="009A2F91"/>
    <w:rsid w:val="009B58C0"/>
    <w:rsid w:val="009C1F32"/>
    <w:rsid w:val="009C2C74"/>
    <w:rsid w:val="009D22DF"/>
    <w:rsid w:val="009D3E9D"/>
    <w:rsid w:val="009D7085"/>
    <w:rsid w:val="009E109E"/>
    <w:rsid w:val="00A10150"/>
    <w:rsid w:val="00A11490"/>
    <w:rsid w:val="00A11568"/>
    <w:rsid w:val="00A162ED"/>
    <w:rsid w:val="00A323A7"/>
    <w:rsid w:val="00A41F2A"/>
    <w:rsid w:val="00A43371"/>
    <w:rsid w:val="00A5048C"/>
    <w:rsid w:val="00A545E0"/>
    <w:rsid w:val="00A604A8"/>
    <w:rsid w:val="00A6096C"/>
    <w:rsid w:val="00A64C5F"/>
    <w:rsid w:val="00A67DF0"/>
    <w:rsid w:val="00A77F86"/>
    <w:rsid w:val="00A849BC"/>
    <w:rsid w:val="00AA23A1"/>
    <w:rsid w:val="00AA2A16"/>
    <w:rsid w:val="00AA6F35"/>
    <w:rsid w:val="00AB0B50"/>
    <w:rsid w:val="00AB4B48"/>
    <w:rsid w:val="00AC2A97"/>
    <w:rsid w:val="00AD1A04"/>
    <w:rsid w:val="00AD3470"/>
    <w:rsid w:val="00AD51B6"/>
    <w:rsid w:val="00AD5B86"/>
    <w:rsid w:val="00AE10E2"/>
    <w:rsid w:val="00AE4145"/>
    <w:rsid w:val="00AF1BB0"/>
    <w:rsid w:val="00AF4D6C"/>
    <w:rsid w:val="00B04B32"/>
    <w:rsid w:val="00B055B3"/>
    <w:rsid w:val="00B12557"/>
    <w:rsid w:val="00B23467"/>
    <w:rsid w:val="00B24971"/>
    <w:rsid w:val="00B308C6"/>
    <w:rsid w:val="00B6048D"/>
    <w:rsid w:val="00B84ECC"/>
    <w:rsid w:val="00BA113B"/>
    <w:rsid w:val="00BA2E72"/>
    <w:rsid w:val="00BA645B"/>
    <w:rsid w:val="00BB2015"/>
    <w:rsid w:val="00BC2F5D"/>
    <w:rsid w:val="00BD57A8"/>
    <w:rsid w:val="00BD7C1D"/>
    <w:rsid w:val="00BE025D"/>
    <w:rsid w:val="00BE4803"/>
    <w:rsid w:val="00BE4E17"/>
    <w:rsid w:val="00BF2D68"/>
    <w:rsid w:val="00BF58D1"/>
    <w:rsid w:val="00C00565"/>
    <w:rsid w:val="00C04B26"/>
    <w:rsid w:val="00C05FB9"/>
    <w:rsid w:val="00C441A5"/>
    <w:rsid w:val="00C52016"/>
    <w:rsid w:val="00C61C06"/>
    <w:rsid w:val="00C63348"/>
    <w:rsid w:val="00C67447"/>
    <w:rsid w:val="00C80E68"/>
    <w:rsid w:val="00C853E9"/>
    <w:rsid w:val="00C91AC2"/>
    <w:rsid w:val="00CB2595"/>
    <w:rsid w:val="00CB2954"/>
    <w:rsid w:val="00CB3EAB"/>
    <w:rsid w:val="00CE6668"/>
    <w:rsid w:val="00CF221A"/>
    <w:rsid w:val="00CF369B"/>
    <w:rsid w:val="00D001FB"/>
    <w:rsid w:val="00D012F6"/>
    <w:rsid w:val="00D03AD0"/>
    <w:rsid w:val="00D064FA"/>
    <w:rsid w:val="00D1147A"/>
    <w:rsid w:val="00D311C5"/>
    <w:rsid w:val="00D3180A"/>
    <w:rsid w:val="00D32ED5"/>
    <w:rsid w:val="00D5071E"/>
    <w:rsid w:val="00D50C6B"/>
    <w:rsid w:val="00D53B40"/>
    <w:rsid w:val="00D64CBA"/>
    <w:rsid w:val="00D679BC"/>
    <w:rsid w:val="00D7677D"/>
    <w:rsid w:val="00D77257"/>
    <w:rsid w:val="00D7762B"/>
    <w:rsid w:val="00DA0716"/>
    <w:rsid w:val="00DA3B27"/>
    <w:rsid w:val="00DA4836"/>
    <w:rsid w:val="00DC1B91"/>
    <w:rsid w:val="00DC1D56"/>
    <w:rsid w:val="00DC2534"/>
    <w:rsid w:val="00DC518F"/>
    <w:rsid w:val="00DD6177"/>
    <w:rsid w:val="00DE089D"/>
    <w:rsid w:val="00DE1CF0"/>
    <w:rsid w:val="00DE4B4A"/>
    <w:rsid w:val="00DE5CAF"/>
    <w:rsid w:val="00DE6FC1"/>
    <w:rsid w:val="00DF0EBE"/>
    <w:rsid w:val="00DF579A"/>
    <w:rsid w:val="00DF5F08"/>
    <w:rsid w:val="00E014CE"/>
    <w:rsid w:val="00E066EA"/>
    <w:rsid w:val="00E13B35"/>
    <w:rsid w:val="00E14C0F"/>
    <w:rsid w:val="00E26074"/>
    <w:rsid w:val="00E2712F"/>
    <w:rsid w:val="00E30D03"/>
    <w:rsid w:val="00E336E4"/>
    <w:rsid w:val="00E4178A"/>
    <w:rsid w:val="00E5490E"/>
    <w:rsid w:val="00E93536"/>
    <w:rsid w:val="00EA4304"/>
    <w:rsid w:val="00EA5462"/>
    <w:rsid w:val="00EB3F84"/>
    <w:rsid w:val="00EC3478"/>
    <w:rsid w:val="00EC75A8"/>
    <w:rsid w:val="00ED111C"/>
    <w:rsid w:val="00ED69D7"/>
    <w:rsid w:val="00EE3CF2"/>
    <w:rsid w:val="00EE4D12"/>
    <w:rsid w:val="00EF1BFE"/>
    <w:rsid w:val="00EF2722"/>
    <w:rsid w:val="00F0736F"/>
    <w:rsid w:val="00F379E3"/>
    <w:rsid w:val="00F42A6C"/>
    <w:rsid w:val="00F44454"/>
    <w:rsid w:val="00F4488A"/>
    <w:rsid w:val="00F6425E"/>
    <w:rsid w:val="00F66735"/>
    <w:rsid w:val="00F7369B"/>
    <w:rsid w:val="00F902DD"/>
    <w:rsid w:val="00FB41A2"/>
    <w:rsid w:val="00FB61E3"/>
    <w:rsid w:val="00FC6076"/>
    <w:rsid w:val="00FC7EFC"/>
    <w:rsid w:val="00FD0F32"/>
    <w:rsid w:val="00FD41E5"/>
    <w:rsid w:val="00FE017C"/>
    <w:rsid w:val="00FE0B12"/>
    <w:rsid w:val="00FE39C4"/>
    <w:rsid w:val="00FE71C1"/>
    <w:rsid w:val="00FE74FB"/>
    <w:rsid w:val="00FF213C"/>
    <w:rsid w:val="00FF31A6"/>
    <w:rsid w:val="00FF325E"/>
    <w:rsid w:val="00FF3E4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80F9F1"/>
  <w15:docId w15:val="{8712B58B-CCC4-42E1-A373-DDF2A499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5035"/>
    <w:rPr>
      <w:sz w:val="26"/>
    </w:rPr>
  </w:style>
  <w:style w:type="paragraph" w:styleId="Heading1">
    <w:name w:val="heading 1"/>
    <w:basedOn w:val="Normal"/>
    <w:next w:val="Normal"/>
    <w:link w:val="Heading1Char"/>
    <w:uiPriority w:val="9"/>
    <w:qFormat/>
    <w:rsid w:val="00425035"/>
    <w:pPr>
      <w:keepNext/>
      <w:keepLines/>
      <w:spacing w:before="240" w:after="0"/>
      <w:outlineLvl w:val="0"/>
    </w:pPr>
    <w:rPr>
      <w:rFonts w:asciiTheme="majorHAnsi" w:eastAsiaTheme="majorEastAsia" w:hAnsiTheme="majorHAnsi" w:cstheme="majorBidi"/>
      <w:color w:val="007789" w:themeColor="accent1" w:themeShade="BF"/>
      <w:sz w:val="44"/>
      <w:szCs w:val="32"/>
    </w:rPr>
  </w:style>
  <w:style w:type="paragraph" w:styleId="Heading2">
    <w:name w:val="heading 2"/>
    <w:basedOn w:val="Normal"/>
    <w:next w:val="Normal"/>
    <w:link w:val="Heading2Char"/>
    <w:uiPriority w:val="9"/>
    <w:unhideWhenUsed/>
    <w:qFormat/>
    <w:rsid w:val="00F44454"/>
    <w:pPr>
      <w:keepNext/>
      <w:keepLines/>
      <w:spacing w:before="40" w:after="0"/>
      <w:outlineLvl w:val="1"/>
    </w:pPr>
    <w:rPr>
      <w:rFonts w:asciiTheme="majorHAnsi" w:eastAsiaTheme="majorEastAsia" w:hAnsiTheme="majorHAnsi" w:cstheme="majorBidi"/>
      <w:color w:val="007789" w:themeColor="accent1" w:themeShade="BF"/>
      <w:sz w:val="36"/>
      <w:szCs w:val="26"/>
    </w:rPr>
  </w:style>
  <w:style w:type="paragraph" w:styleId="Heading3">
    <w:name w:val="heading 3"/>
    <w:basedOn w:val="Normal"/>
    <w:next w:val="Normal"/>
    <w:link w:val="Heading3Char"/>
    <w:uiPriority w:val="9"/>
    <w:unhideWhenUsed/>
    <w:qFormat/>
    <w:rsid w:val="00F44454"/>
    <w:pPr>
      <w:keepNext/>
      <w:keepLines/>
      <w:spacing w:before="40" w:after="0"/>
      <w:outlineLvl w:val="2"/>
    </w:pPr>
    <w:rPr>
      <w:rFonts w:asciiTheme="majorHAnsi" w:eastAsiaTheme="majorEastAsia" w:hAnsiTheme="majorHAnsi" w:cstheme="majorBidi"/>
      <w:color w:val="004F5B" w:themeColor="accent1" w:themeShade="7F"/>
      <w:sz w:val="32"/>
      <w:szCs w:val="24"/>
    </w:rPr>
  </w:style>
  <w:style w:type="paragraph" w:styleId="Heading4">
    <w:name w:val="heading 4"/>
    <w:basedOn w:val="Normal"/>
    <w:next w:val="Normal"/>
    <w:link w:val="Heading4Char"/>
    <w:uiPriority w:val="13"/>
    <w:unhideWhenUsed/>
    <w:qFormat/>
    <w:rsid w:val="00F44454"/>
    <w:pPr>
      <w:keepNext/>
      <w:keepLines/>
      <w:spacing w:before="40" w:after="0"/>
      <w:outlineLvl w:val="3"/>
    </w:pPr>
    <w:rPr>
      <w:rFonts w:asciiTheme="majorHAnsi" w:eastAsiaTheme="majorEastAsia" w:hAnsiTheme="majorHAnsi" w:cstheme="majorBidi"/>
      <w:i/>
      <w:iCs/>
      <w:color w:val="007789" w:themeColor="accent1" w:themeShade="BF"/>
      <w:sz w:val="28"/>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
    <w:name w:val="kop 2"/>
    <w:basedOn w:val="Normal"/>
    <w:next w:val="Normal"/>
    <w:link w:val="Tekensvoorkop2"/>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kop3">
    <w:name w:val="kop 3"/>
    <w:basedOn w:val="Normal"/>
    <w:next w:val="Normal"/>
    <w:link w:val="Tekensvoorkop3"/>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kop4">
    <w:name w:val="kop 4"/>
    <w:basedOn w:val="Normal"/>
    <w:next w:val="Normal"/>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
    <w:name w:val="kop 6"/>
    <w:basedOn w:val="Normal"/>
    <w:next w:val="Normal"/>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99"/>
    <w:qFormat/>
    <w:pPr>
      <w:spacing w:before="0" w:after="0"/>
      <w:jc w:val="center"/>
    </w:pPr>
  </w:style>
  <w:style w:type="character" w:customStyle="1" w:styleId="Tekensvoorkop1">
    <w:name w:val="Tekens voor kop 1"/>
    <w:basedOn w:val="DefaultParagraphFont"/>
    <w:link w:val="kop1"/>
    <w:uiPriority w:val="1"/>
    <w:rPr>
      <w:rFonts w:asciiTheme="majorHAnsi" w:eastAsiaTheme="majorEastAsia" w:hAnsiTheme="majorHAnsi" w:cstheme="majorBidi"/>
      <w:color w:val="00A0B8" w:themeColor="accent1"/>
      <w:sz w:val="30"/>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00A0B8" w:themeColor="accent1"/>
      <w:sz w:val="22"/>
    </w:rPr>
  </w:style>
  <w:style w:type="character" w:customStyle="1" w:styleId="Tekensvoorkop3">
    <w:name w:val="Tekens voor kop 3"/>
    <w:basedOn w:val="DefaultParagraphFont"/>
    <w:link w:val="kop3"/>
    <w:uiPriority w:val="1"/>
    <w:rPr>
      <w:rFonts w:asciiTheme="majorHAnsi" w:eastAsiaTheme="majorEastAsia" w:hAnsiTheme="majorHAnsi" w:cstheme="majorBidi"/>
      <w:color w:val="00A0B8" w:themeColor="accent1"/>
      <w:sz w:val="22"/>
    </w:rPr>
  </w:style>
  <w:style w:type="character" w:customStyle="1" w:styleId="Tekensvoorkop4">
    <w:name w:val="Tekens voor kop 4"/>
    <w:basedOn w:val="DefaultParagraphFont"/>
    <w:link w:val="kop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Tekensvoorkop6">
    <w:name w:val="Tekens voor kop 6"/>
    <w:basedOn w:val="DefaultParagraphFont"/>
    <w:link w:val="kop6"/>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Normal"/>
    <w:next w:val="Normal"/>
    <w:uiPriority w:val="10"/>
    <w:unhideWhenUsed/>
    <w:qFormat/>
    <w:pPr>
      <w:spacing w:before="200" w:after="120" w:line="240" w:lineRule="auto"/>
    </w:pPr>
    <w:rPr>
      <w:i/>
      <w:iCs/>
    </w:rPr>
  </w:style>
  <w:style w:type="paragraph" w:customStyle="1" w:styleId="Lijstopsommingsteken">
    <w:name w:val="Lijstopsommingsteken"/>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Normal"/>
    <w:next w:val="Normal"/>
    <w:link w:val="Tekensvoorsubtitel"/>
    <w:uiPriority w:val="11"/>
    <w:unhideWhenUsed/>
    <w:qFormat/>
    <w:pPr>
      <w:numPr>
        <w:ilvl w:val="1"/>
      </w:numPr>
      <w:spacing w:before="0" w:after="480"/>
      <w:jc w:val="center"/>
    </w:pPr>
    <w:rPr>
      <w:rFonts w:asciiTheme="majorHAnsi" w:eastAsiaTheme="majorEastAsia" w:hAnsiTheme="majorHAnsi" w:cstheme="majorBidi"/>
      <w:caps/>
    </w:rPr>
  </w:style>
  <w:style w:type="character" w:customStyle="1" w:styleId="Tekensvoorsubtitel">
    <w:name w:val="Tekens voor subtitel"/>
    <w:basedOn w:val="DefaultParagraphFont"/>
    <w:link w:val="Subtitel"/>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DefaultParagraphFont"/>
    <w:link w:val="Geenregelafstand"/>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
    <w:next w:val="Normal"/>
    <w:uiPriority w:val="39"/>
    <w:unhideWhenUsed/>
    <w:qFormat/>
    <w:pPr>
      <w:spacing w:before="0"/>
      <w:outlineLvl w:val="9"/>
    </w:pPr>
  </w:style>
  <w:style w:type="paragraph" w:customStyle="1" w:styleId="voettekst">
    <w:name w:val="voettekst"/>
    <w:basedOn w:val="Normal"/>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DefaultParagraphFont"/>
    <w:link w:val="voettekst"/>
    <w:uiPriority w:val="99"/>
    <w:rPr>
      <w:caps/>
      <w:sz w:val="16"/>
    </w:rPr>
  </w:style>
  <w:style w:type="paragraph" w:customStyle="1" w:styleId="inhoudsopgave3">
    <w:name w:val="inhoudsopgave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customStyle="1" w:styleId="inhoudsopgave1">
    <w:name w:val="inhoudsopgave 1"/>
    <w:basedOn w:val="Normal"/>
    <w:next w:val="Normal"/>
    <w:autoRedefine/>
    <w:uiPriority w:val="39"/>
    <w:unhideWhenUsed/>
    <w:pPr>
      <w:spacing w:after="100"/>
    </w:pPr>
  </w:style>
  <w:style w:type="paragraph" w:customStyle="1" w:styleId="inhoudsopgave2">
    <w:name w:val="inhoudsopgave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customStyle="1" w:styleId="koptekst">
    <w:name w:val="koptekst"/>
    <w:basedOn w:val="Normal"/>
    <w:link w:val="Tekensvoorkoptekst"/>
    <w:uiPriority w:val="99"/>
    <w:unhideWhenUsed/>
    <w:pPr>
      <w:spacing w:before="0" w:after="0" w:line="240" w:lineRule="auto"/>
    </w:pPr>
  </w:style>
  <w:style w:type="character" w:customStyle="1" w:styleId="Tekensvoorkoptekst">
    <w:name w:val="Tekens voor koptekst"/>
    <w:basedOn w:val="DefaultParagraphFont"/>
    <w:link w:val="koptekst"/>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Tabelrapport">
    <w:name w:val="Tabel rapport"/>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Normal"/>
    <w:next w:val="Normal"/>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DefaultParagraphFont"/>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Heading1Char">
    <w:name w:val="Heading 1 Char"/>
    <w:basedOn w:val="DefaultParagraphFont"/>
    <w:link w:val="Heading1"/>
    <w:rsid w:val="00425035"/>
    <w:rPr>
      <w:rFonts w:asciiTheme="majorHAnsi" w:eastAsiaTheme="majorEastAsia" w:hAnsiTheme="majorHAnsi" w:cstheme="majorBidi"/>
      <w:color w:val="007789" w:themeColor="accent1" w:themeShade="BF"/>
      <w:sz w:val="44"/>
      <w:szCs w:val="32"/>
    </w:rPr>
  </w:style>
  <w:style w:type="character" w:customStyle="1" w:styleId="Heading2Char">
    <w:name w:val="Heading 2 Char"/>
    <w:basedOn w:val="DefaultParagraphFont"/>
    <w:link w:val="Heading2"/>
    <w:rsid w:val="00F44454"/>
    <w:rPr>
      <w:rFonts w:asciiTheme="majorHAnsi" w:eastAsiaTheme="majorEastAsia" w:hAnsiTheme="majorHAnsi" w:cstheme="majorBidi"/>
      <w:color w:val="007789" w:themeColor="accent1" w:themeShade="BF"/>
      <w:sz w:val="36"/>
      <w:szCs w:val="26"/>
    </w:rPr>
  </w:style>
  <w:style w:type="paragraph" w:styleId="ListParagraph">
    <w:name w:val="List Paragraph"/>
    <w:basedOn w:val="Normal"/>
    <w:uiPriority w:val="34"/>
    <w:semiHidden/>
    <w:qFormat/>
    <w:rsid w:val="00787B48"/>
    <w:pPr>
      <w:ind w:left="720"/>
      <w:contextualSpacing/>
    </w:pPr>
  </w:style>
  <w:style w:type="character" w:customStyle="1" w:styleId="Heading3Char">
    <w:name w:val="Heading 3 Char"/>
    <w:basedOn w:val="DefaultParagraphFont"/>
    <w:link w:val="Heading3"/>
    <w:rsid w:val="00F44454"/>
    <w:rPr>
      <w:rFonts w:asciiTheme="majorHAnsi" w:eastAsiaTheme="majorEastAsia" w:hAnsiTheme="majorHAnsi" w:cstheme="majorBidi"/>
      <w:color w:val="004F5B" w:themeColor="accent1" w:themeShade="7F"/>
      <w:sz w:val="32"/>
      <w:szCs w:val="24"/>
    </w:rPr>
  </w:style>
  <w:style w:type="character" w:customStyle="1" w:styleId="Heading4Char">
    <w:name w:val="Heading 4 Char"/>
    <w:basedOn w:val="DefaultParagraphFont"/>
    <w:link w:val="Heading4"/>
    <w:uiPriority w:val="13"/>
    <w:rsid w:val="00F44454"/>
    <w:rPr>
      <w:rFonts w:asciiTheme="majorHAnsi" w:eastAsiaTheme="majorEastAsia" w:hAnsiTheme="majorHAnsi" w:cstheme="majorBidi"/>
      <w:i/>
      <w:iCs/>
      <w:color w:val="007789" w:themeColor="accent1" w:themeShade="BF"/>
      <w:sz w:val="28"/>
    </w:rPr>
  </w:style>
  <w:style w:type="character" w:styleId="UnresolvedMention">
    <w:name w:val="Unresolved Mention"/>
    <w:basedOn w:val="DefaultParagraphFont"/>
    <w:uiPriority w:val="99"/>
    <w:semiHidden/>
    <w:unhideWhenUsed/>
    <w:rsid w:val="009C2C74"/>
    <w:rPr>
      <w:color w:val="808080"/>
      <w:shd w:val="clear" w:color="auto" w:fill="E6E6E6"/>
    </w:rPr>
  </w:style>
  <w:style w:type="character" w:styleId="FollowedHyperlink">
    <w:name w:val="FollowedHyperlink"/>
    <w:basedOn w:val="DefaultParagraphFont"/>
    <w:uiPriority w:val="99"/>
    <w:semiHidden/>
    <w:unhideWhenUsed/>
    <w:rsid w:val="00CF369B"/>
    <w:rPr>
      <w:color w:val="5F7791" w:themeColor="followedHyperlink"/>
      <w:u w:val="single"/>
    </w:rPr>
  </w:style>
  <w:style w:type="paragraph" w:styleId="TOCHeading">
    <w:name w:val="TOC Heading"/>
    <w:basedOn w:val="Heading1"/>
    <w:next w:val="Normal"/>
    <w:uiPriority w:val="39"/>
    <w:unhideWhenUsed/>
    <w:qFormat/>
    <w:rsid w:val="00262896"/>
    <w:pPr>
      <w:spacing w:line="259" w:lineRule="auto"/>
      <w:outlineLvl w:val="9"/>
    </w:pPr>
    <w:rPr>
      <w:sz w:val="32"/>
      <w:lang w:val="en-US" w:eastAsia="en-US"/>
    </w:rPr>
  </w:style>
  <w:style w:type="paragraph" w:styleId="TOC1">
    <w:name w:val="toc 1"/>
    <w:basedOn w:val="Normal"/>
    <w:next w:val="Normal"/>
    <w:autoRedefine/>
    <w:unhideWhenUsed/>
    <w:rsid w:val="00262896"/>
    <w:pPr>
      <w:spacing w:after="100"/>
    </w:pPr>
  </w:style>
  <w:style w:type="paragraph" w:styleId="TOC2">
    <w:name w:val="toc 2"/>
    <w:basedOn w:val="Normal"/>
    <w:next w:val="Normal"/>
    <w:autoRedefine/>
    <w:unhideWhenUsed/>
    <w:rsid w:val="00262896"/>
    <w:pPr>
      <w:spacing w:after="100"/>
      <w:ind w:left="260"/>
    </w:pPr>
  </w:style>
  <w:style w:type="paragraph" w:styleId="TOC3">
    <w:name w:val="toc 3"/>
    <w:basedOn w:val="Normal"/>
    <w:next w:val="Normal"/>
    <w:autoRedefine/>
    <w:unhideWhenUsed/>
    <w:rsid w:val="00262896"/>
    <w:pPr>
      <w:spacing w:after="100"/>
      <w:ind w:left="520"/>
    </w:pPr>
  </w:style>
  <w:style w:type="paragraph" w:styleId="Header">
    <w:name w:val="header"/>
    <w:basedOn w:val="Normal"/>
    <w:link w:val="HeaderChar"/>
    <w:uiPriority w:val="99"/>
    <w:unhideWhenUsed/>
    <w:rsid w:val="0026289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62896"/>
    <w:rPr>
      <w:sz w:val="26"/>
    </w:rPr>
  </w:style>
  <w:style w:type="paragraph" w:styleId="Footer">
    <w:name w:val="footer"/>
    <w:basedOn w:val="Normal"/>
    <w:link w:val="FooterChar"/>
    <w:uiPriority w:val="99"/>
    <w:unhideWhenUsed/>
    <w:rsid w:val="0026289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62896"/>
    <w:rPr>
      <w:sz w:val="26"/>
    </w:rPr>
  </w:style>
  <w:style w:type="table" w:customStyle="1" w:styleId="TableGrid0">
    <w:name w:val="TableGrid"/>
    <w:rsid w:val="002974CE"/>
    <w:pPr>
      <w:spacing w:before="0" w:after="0" w:line="240" w:lineRule="auto"/>
    </w:pPr>
    <w:rPr>
      <w:rFonts w:eastAsiaTheme="minorEastAsia"/>
      <w:color w:val="auto"/>
      <w:sz w:val="22"/>
      <w:szCs w:val="22"/>
      <w:lang w:val="en-US"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96839">
      <w:bodyDiv w:val="1"/>
      <w:marLeft w:val="0"/>
      <w:marRight w:val="0"/>
      <w:marTop w:val="0"/>
      <w:marBottom w:val="0"/>
      <w:divBdr>
        <w:top w:val="none" w:sz="0" w:space="0" w:color="auto"/>
        <w:left w:val="none" w:sz="0" w:space="0" w:color="auto"/>
        <w:bottom w:val="none" w:sz="0" w:space="0" w:color="auto"/>
        <w:right w:val="none" w:sz="0" w:space="0" w:color="auto"/>
      </w:divBdr>
    </w:div>
    <w:div w:id="34543241">
      <w:bodyDiv w:val="1"/>
      <w:marLeft w:val="0"/>
      <w:marRight w:val="0"/>
      <w:marTop w:val="0"/>
      <w:marBottom w:val="0"/>
      <w:divBdr>
        <w:top w:val="none" w:sz="0" w:space="0" w:color="auto"/>
        <w:left w:val="none" w:sz="0" w:space="0" w:color="auto"/>
        <w:bottom w:val="none" w:sz="0" w:space="0" w:color="auto"/>
        <w:right w:val="none" w:sz="0" w:space="0" w:color="auto"/>
      </w:divBdr>
    </w:div>
    <w:div w:id="37779752">
      <w:bodyDiv w:val="1"/>
      <w:marLeft w:val="0"/>
      <w:marRight w:val="0"/>
      <w:marTop w:val="0"/>
      <w:marBottom w:val="0"/>
      <w:divBdr>
        <w:top w:val="none" w:sz="0" w:space="0" w:color="auto"/>
        <w:left w:val="none" w:sz="0" w:space="0" w:color="auto"/>
        <w:bottom w:val="none" w:sz="0" w:space="0" w:color="auto"/>
        <w:right w:val="none" w:sz="0" w:space="0" w:color="auto"/>
      </w:divBdr>
    </w:div>
    <w:div w:id="55980149">
      <w:bodyDiv w:val="1"/>
      <w:marLeft w:val="0"/>
      <w:marRight w:val="0"/>
      <w:marTop w:val="0"/>
      <w:marBottom w:val="0"/>
      <w:divBdr>
        <w:top w:val="none" w:sz="0" w:space="0" w:color="auto"/>
        <w:left w:val="none" w:sz="0" w:space="0" w:color="auto"/>
        <w:bottom w:val="none" w:sz="0" w:space="0" w:color="auto"/>
        <w:right w:val="none" w:sz="0" w:space="0" w:color="auto"/>
      </w:divBdr>
    </w:div>
    <w:div w:id="61803343">
      <w:bodyDiv w:val="1"/>
      <w:marLeft w:val="0"/>
      <w:marRight w:val="0"/>
      <w:marTop w:val="0"/>
      <w:marBottom w:val="0"/>
      <w:divBdr>
        <w:top w:val="none" w:sz="0" w:space="0" w:color="auto"/>
        <w:left w:val="none" w:sz="0" w:space="0" w:color="auto"/>
        <w:bottom w:val="none" w:sz="0" w:space="0" w:color="auto"/>
        <w:right w:val="none" w:sz="0" w:space="0" w:color="auto"/>
      </w:divBdr>
    </w:div>
    <w:div w:id="111246692">
      <w:bodyDiv w:val="1"/>
      <w:marLeft w:val="0"/>
      <w:marRight w:val="0"/>
      <w:marTop w:val="0"/>
      <w:marBottom w:val="0"/>
      <w:divBdr>
        <w:top w:val="none" w:sz="0" w:space="0" w:color="auto"/>
        <w:left w:val="none" w:sz="0" w:space="0" w:color="auto"/>
        <w:bottom w:val="none" w:sz="0" w:space="0" w:color="auto"/>
        <w:right w:val="none" w:sz="0" w:space="0" w:color="auto"/>
      </w:divBdr>
    </w:div>
    <w:div w:id="114980559">
      <w:bodyDiv w:val="1"/>
      <w:marLeft w:val="0"/>
      <w:marRight w:val="0"/>
      <w:marTop w:val="0"/>
      <w:marBottom w:val="0"/>
      <w:divBdr>
        <w:top w:val="none" w:sz="0" w:space="0" w:color="auto"/>
        <w:left w:val="none" w:sz="0" w:space="0" w:color="auto"/>
        <w:bottom w:val="none" w:sz="0" w:space="0" w:color="auto"/>
        <w:right w:val="none" w:sz="0" w:space="0" w:color="auto"/>
      </w:divBdr>
    </w:div>
    <w:div w:id="235214217">
      <w:bodyDiv w:val="1"/>
      <w:marLeft w:val="0"/>
      <w:marRight w:val="0"/>
      <w:marTop w:val="0"/>
      <w:marBottom w:val="0"/>
      <w:divBdr>
        <w:top w:val="none" w:sz="0" w:space="0" w:color="auto"/>
        <w:left w:val="none" w:sz="0" w:space="0" w:color="auto"/>
        <w:bottom w:val="none" w:sz="0" w:space="0" w:color="auto"/>
        <w:right w:val="none" w:sz="0" w:space="0" w:color="auto"/>
      </w:divBdr>
    </w:div>
    <w:div w:id="273902082">
      <w:bodyDiv w:val="1"/>
      <w:marLeft w:val="0"/>
      <w:marRight w:val="0"/>
      <w:marTop w:val="0"/>
      <w:marBottom w:val="0"/>
      <w:divBdr>
        <w:top w:val="none" w:sz="0" w:space="0" w:color="auto"/>
        <w:left w:val="none" w:sz="0" w:space="0" w:color="auto"/>
        <w:bottom w:val="none" w:sz="0" w:space="0" w:color="auto"/>
        <w:right w:val="none" w:sz="0" w:space="0" w:color="auto"/>
      </w:divBdr>
    </w:div>
    <w:div w:id="293872261">
      <w:bodyDiv w:val="1"/>
      <w:marLeft w:val="0"/>
      <w:marRight w:val="0"/>
      <w:marTop w:val="0"/>
      <w:marBottom w:val="0"/>
      <w:divBdr>
        <w:top w:val="none" w:sz="0" w:space="0" w:color="auto"/>
        <w:left w:val="none" w:sz="0" w:space="0" w:color="auto"/>
        <w:bottom w:val="none" w:sz="0" w:space="0" w:color="auto"/>
        <w:right w:val="none" w:sz="0" w:space="0" w:color="auto"/>
      </w:divBdr>
    </w:div>
    <w:div w:id="296381405">
      <w:bodyDiv w:val="1"/>
      <w:marLeft w:val="0"/>
      <w:marRight w:val="0"/>
      <w:marTop w:val="0"/>
      <w:marBottom w:val="0"/>
      <w:divBdr>
        <w:top w:val="none" w:sz="0" w:space="0" w:color="auto"/>
        <w:left w:val="none" w:sz="0" w:space="0" w:color="auto"/>
        <w:bottom w:val="none" w:sz="0" w:space="0" w:color="auto"/>
        <w:right w:val="none" w:sz="0" w:space="0" w:color="auto"/>
      </w:divBdr>
    </w:div>
    <w:div w:id="319046026">
      <w:bodyDiv w:val="1"/>
      <w:marLeft w:val="0"/>
      <w:marRight w:val="0"/>
      <w:marTop w:val="0"/>
      <w:marBottom w:val="0"/>
      <w:divBdr>
        <w:top w:val="none" w:sz="0" w:space="0" w:color="auto"/>
        <w:left w:val="none" w:sz="0" w:space="0" w:color="auto"/>
        <w:bottom w:val="none" w:sz="0" w:space="0" w:color="auto"/>
        <w:right w:val="none" w:sz="0" w:space="0" w:color="auto"/>
      </w:divBdr>
    </w:div>
    <w:div w:id="337582185">
      <w:bodyDiv w:val="1"/>
      <w:marLeft w:val="0"/>
      <w:marRight w:val="0"/>
      <w:marTop w:val="0"/>
      <w:marBottom w:val="0"/>
      <w:divBdr>
        <w:top w:val="none" w:sz="0" w:space="0" w:color="auto"/>
        <w:left w:val="none" w:sz="0" w:space="0" w:color="auto"/>
        <w:bottom w:val="none" w:sz="0" w:space="0" w:color="auto"/>
        <w:right w:val="none" w:sz="0" w:space="0" w:color="auto"/>
      </w:divBdr>
    </w:div>
    <w:div w:id="347299278">
      <w:bodyDiv w:val="1"/>
      <w:marLeft w:val="0"/>
      <w:marRight w:val="0"/>
      <w:marTop w:val="0"/>
      <w:marBottom w:val="0"/>
      <w:divBdr>
        <w:top w:val="none" w:sz="0" w:space="0" w:color="auto"/>
        <w:left w:val="none" w:sz="0" w:space="0" w:color="auto"/>
        <w:bottom w:val="none" w:sz="0" w:space="0" w:color="auto"/>
        <w:right w:val="none" w:sz="0" w:space="0" w:color="auto"/>
      </w:divBdr>
    </w:div>
    <w:div w:id="349647173">
      <w:bodyDiv w:val="1"/>
      <w:marLeft w:val="0"/>
      <w:marRight w:val="0"/>
      <w:marTop w:val="0"/>
      <w:marBottom w:val="0"/>
      <w:divBdr>
        <w:top w:val="none" w:sz="0" w:space="0" w:color="auto"/>
        <w:left w:val="none" w:sz="0" w:space="0" w:color="auto"/>
        <w:bottom w:val="none" w:sz="0" w:space="0" w:color="auto"/>
        <w:right w:val="none" w:sz="0" w:space="0" w:color="auto"/>
      </w:divBdr>
    </w:div>
    <w:div w:id="390736120">
      <w:bodyDiv w:val="1"/>
      <w:marLeft w:val="0"/>
      <w:marRight w:val="0"/>
      <w:marTop w:val="0"/>
      <w:marBottom w:val="0"/>
      <w:divBdr>
        <w:top w:val="none" w:sz="0" w:space="0" w:color="auto"/>
        <w:left w:val="none" w:sz="0" w:space="0" w:color="auto"/>
        <w:bottom w:val="none" w:sz="0" w:space="0" w:color="auto"/>
        <w:right w:val="none" w:sz="0" w:space="0" w:color="auto"/>
      </w:divBdr>
    </w:div>
    <w:div w:id="411465343">
      <w:bodyDiv w:val="1"/>
      <w:marLeft w:val="0"/>
      <w:marRight w:val="0"/>
      <w:marTop w:val="0"/>
      <w:marBottom w:val="0"/>
      <w:divBdr>
        <w:top w:val="none" w:sz="0" w:space="0" w:color="auto"/>
        <w:left w:val="none" w:sz="0" w:space="0" w:color="auto"/>
        <w:bottom w:val="none" w:sz="0" w:space="0" w:color="auto"/>
        <w:right w:val="none" w:sz="0" w:space="0" w:color="auto"/>
      </w:divBdr>
    </w:div>
    <w:div w:id="465204040">
      <w:bodyDiv w:val="1"/>
      <w:marLeft w:val="0"/>
      <w:marRight w:val="0"/>
      <w:marTop w:val="0"/>
      <w:marBottom w:val="0"/>
      <w:divBdr>
        <w:top w:val="none" w:sz="0" w:space="0" w:color="auto"/>
        <w:left w:val="none" w:sz="0" w:space="0" w:color="auto"/>
        <w:bottom w:val="none" w:sz="0" w:space="0" w:color="auto"/>
        <w:right w:val="none" w:sz="0" w:space="0" w:color="auto"/>
      </w:divBdr>
    </w:div>
    <w:div w:id="548565460">
      <w:bodyDiv w:val="1"/>
      <w:marLeft w:val="0"/>
      <w:marRight w:val="0"/>
      <w:marTop w:val="0"/>
      <w:marBottom w:val="0"/>
      <w:divBdr>
        <w:top w:val="none" w:sz="0" w:space="0" w:color="auto"/>
        <w:left w:val="none" w:sz="0" w:space="0" w:color="auto"/>
        <w:bottom w:val="none" w:sz="0" w:space="0" w:color="auto"/>
        <w:right w:val="none" w:sz="0" w:space="0" w:color="auto"/>
      </w:divBdr>
    </w:div>
    <w:div w:id="585769876">
      <w:bodyDiv w:val="1"/>
      <w:marLeft w:val="0"/>
      <w:marRight w:val="0"/>
      <w:marTop w:val="0"/>
      <w:marBottom w:val="0"/>
      <w:divBdr>
        <w:top w:val="none" w:sz="0" w:space="0" w:color="auto"/>
        <w:left w:val="none" w:sz="0" w:space="0" w:color="auto"/>
        <w:bottom w:val="none" w:sz="0" w:space="0" w:color="auto"/>
        <w:right w:val="none" w:sz="0" w:space="0" w:color="auto"/>
      </w:divBdr>
    </w:div>
    <w:div w:id="592127779">
      <w:bodyDiv w:val="1"/>
      <w:marLeft w:val="0"/>
      <w:marRight w:val="0"/>
      <w:marTop w:val="0"/>
      <w:marBottom w:val="0"/>
      <w:divBdr>
        <w:top w:val="none" w:sz="0" w:space="0" w:color="auto"/>
        <w:left w:val="none" w:sz="0" w:space="0" w:color="auto"/>
        <w:bottom w:val="none" w:sz="0" w:space="0" w:color="auto"/>
        <w:right w:val="none" w:sz="0" w:space="0" w:color="auto"/>
      </w:divBdr>
    </w:div>
    <w:div w:id="605424624">
      <w:bodyDiv w:val="1"/>
      <w:marLeft w:val="0"/>
      <w:marRight w:val="0"/>
      <w:marTop w:val="0"/>
      <w:marBottom w:val="0"/>
      <w:divBdr>
        <w:top w:val="none" w:sz="0" w:space="0" w:color="auto"/>
        <w:left w:val="none" w:sz="0" w:space="0" w:color="auto"/>
        <w:bottom w:val="none" w:sz="0" w:space="0" w:color="auto"/>
        <w:right w:val="none" w:sz="0" w:space="0" w:color="auto"/>
      </w:divBdr>
    </w:div>
    <w:div w:id="612244655">
      <w:bodyDiv w:val="1"/>
      <w:marLeft w:val="0"/>
      <w:marRight w:val="0"/>
      <w:marTop w:val="0"/>
      <w:marBottom w:val="0"/>
      <w:divBdr>
        <w:top w:val="none" w:sz="0" w:space="0" w:color="auto"/>
        <w:left w:val="none" w:sz="0" w:space="0" w:color="auto"/>
        <w:bottom w:val="none" w:sz="0" w:space="0" w:color="auto"/>
        <w:right w:val="none" w:sz="0" w:space="0" w:color="auto"/>
      </w:divBdr>
    </w:div>
    <w:div w:id="618414149">
      <w:bodyDiv w:val="1"/>
      <w:marLeft w:val="0"/>
      <w:marRight w:val="0"/>
      <w:marTop w:val="0"/>
      <w:marBottom w:val="0"/>
      <w:divBdr>
        <w:top w:val="none" w:sz="0" w:space="0" w:color="auto"/>
        <w:left w:val="none" w:sz="0" w:space="0" w:color="auto"/>
        <w:bottom w:val="none" w:sz="0" w:space="0" w:color="auto"/>
        <w:right w:val="none" w:sz="0" w:space="0" w:color="auto"/>
      </w:divBdr>
    </w:div>
    <w:div w:id="628053632">
      <w:bodyDiv w:val="1"/>
      <w:marLeft w:val="0"/>
      <w:marRight w:val="0"/>
      <w:marTop w:val="0"/>
      <w:marBottom w:val="0"/>
      <w:divBdr>
        <w:top w:val="none" w:sz="0" w:space="0" w:color="auto"/>
        <w:left w:val="none" w:sz="0" w:space="0" w:color="auto"/>
        <w:bottom w:val="none" w:sz="0" w:space="0" w:color="auto"/>
        <w:right w:val="none" w:sz="0" w:space="0" w:color="auto"/>
      </w:divBdr>
    </w:div>
    <w:div w:id="670839096">
      <w:bodyDiv w:val="1"/>
      <w:marLeft w:val="0"/>
      <w:marRight w:val="0"/>
      <w:marTop w:val="0"/>
      <w:marBottom w:val="0"/>
      <w:divBdr>
        <w:top w:val="none" w:sz="0" w:space="0" w:color="auto"/>
        <w:left w:val="none" w:sz="0" w:space="0" w:color="auto"/>
        <w:bottom w:val="none" w:sz="0" w:space="0" w:color="auto"/>
        <w:right w:val="none" w:sz="0" w:space="0" w:color="auto"/>
      </w:divBdr>
    </w:div>
    <w:div w:id="673341337">
      <w:bodyDiv w:val="1"/>
      <w:marLeft w:val="0"/>
      <w:marRight w:val="0"/>
      <w:marTop w:val="0"/>
      <w:marBottom w:val="0"/>
      <w:divBdr>
        <w:top w:val="none" w:sz="0" w:space="0" w:color="auto"/>
        <w:left w:val="none" w:sz="0" w:space="0" w:color="auto"/>
        <w:bottom w:val="none" w:sz="0" w:space="0" w:color="auto"/>
        <w:right w:val="none" w:sz="0" w:space="0" w:color="auto"/>
      </w:divBdr>
    </w:div>
    <w:div w:id="694890971">
      <w:bodyDiv w:val="1"/>
      <w:marLeft w:val="0"/>
      <w:marRight w:val="0"/>
      <w:marTop w:val="0"/>
      <w:marBottom w:val="0"/>
      <w:divBdr>
        <w:top w:val="none" w:sz="0" w:space="0" w:color="auto"/>
        <w:left w:val="none" w:sz="0" w:space="0" w:color="auto"/>
        <w:bottom w:val="none" w:sz="0" w:space="0" w:color="auto"/>
        <w:right w:val="none" w:sz="0" w:space="0" w:color="auto"/>
      </w:divBdr>
    </w:div>
    <w:div w:id="772021780">
      <w:bodyDiv w:val="1"/>
      <w:marLeft w:val="0"/>
      <w:marRight w:val="0"/>
      <w:marTop w:val="0"/>
      <w:marBottom w:val="0"/>
      <w:divBdr>
        <w:top w:val="none" w:sz="0" w:space="0" w:color="auto"/>
        <w:left w:val="none" w:sz="0" w:space="0" w:color="auto"/>
        <w:bottom w:val="none" w:sz="0" w:space="0" w:color="auto"/>
        <w:right w:val="none" w:sz="0" w:space="0" w:color="auto"/>
      </w:divBdr>
    </w:div>
    <w:div w:id="878203520">
      <w:bodyDiv w:val="1"/>
      <w:marLeft w:val="0"/>
      <w:marRight w:val="0"/>
      <w:marTop w:val="0"/>
      <w:marBottom w:val="0"/>
      <w:divBdr>
        <w:top w:val="none" w:sz="0" w:space="0" w:color="auto"/>
        <w:left w:val="none" w:sz="0" w:space="0" w:color="auto"/>
        <w:bottom w:val="none" w:sz="0" w:space="0" w:color="auto"/>
        <w:right w:val="none" w:sz="0" w:space="0" w:color="auto"/>
      </w:divBdr>
    </w:div>
    <w:div w:id="891502039">
      <w:bodyDiv w:val="1"/>
      <w:marLeft w:val="0"/>
      <w:marRight w:val="0"/>
      <w:marTop w:val="0"/>
      <w:marBottom w:val="0"/>
      <w:divBdr>
        <w:top w:val="none" w:sz="0" w:space="0" w:color="auto"/>
        <w:left w:val="none" w:sz="0" w:space="0" w:color="auto"/>
        <w:bottom w:val="none" w:sz="0" w:space="0" w:color="auto"/>
        <w:right w:val="none" w:sz="0" w:space="0" w:color="auto"/>
      </w:divBdr>
    </w:div>
    <w:div w:id="928849967">
      <w:bodyDiv w:val="1"/>
      <w:marLeft w:val="0"/>
      <w:marRight w:val="0"/>
      <w:marTop w:val="0"/>
      <w:marBottom w:val="0"/>
      <w:divBdr>
        <w:top w:val="none" w:sz="0" w:space="0" w:color="auto"/>
        <w:left w:val="none" w:sz="0" w:space="0" w:color="auto"/>
        <w:bottom w:val="none" w:sz="0" w:space="0" w:color="auto"/>
        <w:right w:val="none" w:sz="0" w:space="0" w:color="auto"/>
      </w:divBdr>
    </w:div>
    <w:div w:id="940143478">
      <w:bodyDiv w:val="1"/>
      <w:marLeft w:val="0"/>
      <w:marRight w:val="0"/>
      <w:marTop w:val="0"/>
      <w:marBottom w:val="0"/>
      <w:divBdr>
        <w:top w:val="none" w:sz="0" w:space="0" w:color="auto"/>
        <w:left w:val="none" w:sz="0" w:space="0" w:color="auto"/>
        <w:bottom w:val="none" w:sz="0" w:space="0" w:color="auto"/>
        <w:right w:val="none" w:sz="0" w:space="0" w:color="auto"/>
      </w:divBdr>
    </w:div>
    <w:div w:id="943924352">
      <w:bodyDiv w:val="1"/>
      <w:marLeft w:val="0"/>
      <w:marRight w:val="0"/>
      <w:marTop w:val="0"/>
      <w:marBottom w:val="0"/>
      <w:divBdr>
        <w:top w:val="none" w:sz="0" w:space="0" w:color="auto"/>
        <w:left w:val="none" w:sz="0" w:space="0" w:color="auto"/>
        <w:bottom w:val="none" w:sz="0" w:space="0" w:color="auto"/>
        <w:right w:val="none" w:sz="0" w:space="0" w:color="auto"/>
      </w:divBdr>
    </w:div>
    <w:div w:id="953096825">
      <w:bodyDiv w:val="1"/>
      <w:marLeft w:val="0"/>
      <w:marRight w:val="0"/>
      <w:marTop w:val="0"/>
      <w:marBottom w:val="0"/>
      <w:divBdr>
        <w:top w:val="none" w:sz="0" w:space="0" w:color="auto"/>
        <w:left w:val="none" w:sz="0" w:space="0" w:color="auto"/>
        <w:bottom w:val="none" w:sz="0" w:space="0" w:color="auto"/>
        <w:right w:val="none" w:sz="0" w:space="0" w:color="auto"/>
      </w:divBdr>
    </w:div>
    <w:div w:id="984090263">
      <w:bodyDiv w:val="1"/>
      <w:marLeft w:val="0"/>
      <w:marRight w:val="0"/>
      <w:marTop w:val="0"/>
      <w:marBottom w:val="0"/>
      <w:divBdr>
        <w:top w:val="none" w:sz="0" w:space="0" w:color="auto"/>
        <w:left w:val="none" w:sz="0" w:space="0" w:color="auto"/>
        <w:bottom w:val="none" w:sz="0" w:space="0" w:color="auto"/>
        <w:right w:val="none" w:sz="0" w:space="0" w:color="auto"/>
      </w:divBdr>
    </w:div>
    <w:div w:id="1100880152">
      <w:bodyDiv w:val="1"/>
      <w:marLeft w:val="0"/>
      <w:marRight w:val="0"/>
      <w:marTop w:val="0"/>
      <w:marBottom w:val="0"/>
      <w:divBdr>
        <w:top w:val="none" w:sz="0" w:space="0" w:color="auto"/>
        <w:left w:val="none" w:sz="0" w:space="0" w:color="auto"/>
        <w:bottom w:val="none" w:sz="0" w:space="0" w:color="auto"/>
        <w:right w:val="none" w:sz="0" w:space="0" w:color="auto"/>
      </w:divBdr>
    </w:div>
    <w:div w:id="1148401129">
      <w:bodyDiv w:val="1"/>
      <w:marLeft w:val="0"/>
      <w:marRight w:val="0"/>
      <w:marTop w:val="0"/>
      <w:marBottom w:val="0"/>
      <w:divBdr>
        <w:top w:val="none" w:sz="0" w:space="0" w:color="auto"/>
        <w:left w:val="none" w:sz="0" w:space="0" w:color="auto"/>
        <w:bottom w:val="none" w:sz="0" w:space="0" w:color="auto"/>
        <w:right w:val="none" w:sz="0" w:space="0" w:color="auto"/>
      </w:divBdr>
    </w:div>
    <w:div w:id="1160536759">
      <w:bodyDiv w:val="1"/>
      <w:marLeft w:val="0"/>
      <w:marRight w:val="0"/>
      <w:marTop w:val="0"/>
      <w:marBottom w:val="0"/>
      <w:divBdr>
        <w:top w:val="none" w:sz="0" w:space="0" w:color="auto"/>
        <w:left w:val="none" w:sz="0" w:space="0" w:color="auto"/>
        <w:bottom w:val="none" w:sz="0" w:space="0" w:color="auto"/>
        <w:right w:val="none" w:sz="0" w:space="0" w:color="auto"/>
      </w:divBdr>
    </w:div>
    <w:div w:id="1176459235">
      <w:bodyDiv w:val="1"/>
      <w:marLeft w:val="0"/>
      <w:marRight w:val="0"/>
      <w:marTop w:val="0"/>
      <w:marBottom w:val="0"/>
      <w:divBdr>
        <w:top w:val="none" w:sz="0" w:space="0" w:color="auto"/>
        <w:left w:val="none" w:sz="0" w:space="0" w:color="auto"/>
        <w:bottom w:val="none" w:sz="0" w:space="0" w:color="auto"/>
        <w:right w:val="none" w:sz="0" w:space="0" w:color="auto"/>
      </w:divBdr>
    </w:div>
    <w:div w:id="1179810820">
      <w:bodyDiv w:val="1"/>
      <w:marLeft w:val="0"/>
      <w:marRight w:val="0"/>
      <w:marTop w:val="0"/>
      <w:marBottom w:val="0"/>
      <w:divBdr>
        <w:top w:val="none" w:sz="0" w:space="0" w:color="auto"/>
        <w:left w:val="none" w:sz="0" w:space="0" w:color="auto"/>
        <w:bottom w:val="none" w:sz="0" w:space="0" w:color="auto"/>
        <w:right w:val="none" w:sz="0" w:space="0" w:color="auto"/>
      </w:divBdr>
    </w:div>
    <w:div w:id="1203059068">
      <w:bodyDiv w:val="1"/>
      <w:marLeft w:val="0"/>
      <w:marRight w:val="0"/>
      <w:marTop w:val="0"/>
      <w:marBottom w:val="0"/>
      <w:divBdr>
        <w:top w:val="none" w:sz="0" w:space="0" w:color="auto"/>
        <w:left w:val="none" w:sz="0" w:space="0" w:color="auto"/>
        <w:bottom w:val="none" w:sz="0" w:space="0" w:color="auto"/>
        <w:right w:val="none" w:sz="0" w:space="0" w:color="auto"/>
      </w:divBdr>
    </w:div>
    <w:div w:id="128604061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7926264">
      <w:bodyDiv w:val="1"/>
      <w:marLeft w:val="0"/>
      <w:marRight w:val="0"/>
      <w:marTop w:val="0"/>
      <w:marBottom w:val="0"/>
      <w:divBdr>
        <w:top w:val="none" w:sz="0" w:space="0" w:color="auto"/>
        <w:left w:val="none" w:sz="0" w:space="0" w:color="auto"/>
        <w:bottom w:val="none" w:sz="0" w:space="0" w:color="auto"/>
        <w:right w:val="none" w:sz="0" w:space="0" w:color="auto"/>
      </w:divBdr>
    </w:div>
    <w:div w:id="1372614849">
      <w:bodyDiv w:val="1"/>
      <w:marLeft w:val="0"/>
      <w:marRight w:val="0"/>
      <w:marTop w:val="0"/>
      <w:marBottom w:val="0"/>
      <w:divBdr>
        <w:top w:val="none" w:sz="0" w:space="0" w:color="auto"/>
        <w:left w:val="none" w:sz="0" w:space="0" w:color="auto"/>
        <w:bottom w:val="none" w:sz="0" w:space="0" w:color="auto"/>
        <w:right w:val="none" w:sz="0" w:space="0" w:color="auto"/>
      </w:divBdr>
    </w:div>
    <w:div w:id="1394816648">
      <w:bodyDiv w:val="1"/>
      <w:marLeft w:val="0"/>
      <w:marRight w:val="0"/>
      <w:marTop w:val="0"/>
      <w:marBottom w:val="0"/>
      <w:divBdr>
        <w:top w:val="none" w:sz="0" w:space="0" w:color="auto"/>
        <w:left w:val="none" w:sz="0" w:space="0" w:color="auto"/>
        <w:bottom w:val="none" w:sz="0" w:space="0" w:color="auto"/>
        <w:right w:val="none" w:sz="0" w:space="0" w:color="auto"/>
      </w:divBdr>
    </w:div>
    <w:div w:id="1452629410">
      <w:bodyDiv w:val="1"/>
      <w:marLeft w:val="0"/>
      <w:marRight w:val="0"/>
      <w:marTop w:val="0"/>
      <w:marBottom w:val="0"/>
      <w:divBdr>
        <w:top w:val="none" w:sz="0" w:space="0" w:color="auto"/>
        <w:left w:val="none" w:sz="0" w:space="0" w:color="auto"/>
        <w:bottom w:val="none" w:sz="0" w:space="0" w:color="auto"/>
        <w:right w:val="none" w:sz="0" w:space="0" w:color="auto"/>
      </w:divBdr>
    </w:div>
    <w:div w:id="1463496546">
      <w:bodyDiv w:val="1"/>
      <w:marLeft w:val="0"/>
      <w:marRight w:val="0"/>
      <w:marTop w:val="0"/>
      <w:marBottom w:val="0"/>
      <w:divBdr>
        <w:top w:val="none" w:sz="0" w:space="0" w:color="auto"/>
        <w:left w:val="none" w:sz="0" w:space="0" w:color="auto"/>
        <w:bottom w:val="none" w:sz="0" w:space="0" w:color="auto"/>
        <w:right w:val="none" w:sz="0" w:space="0" w:color="auto"/>
      </w:divBdr>
    </w:div>
    <w:div w:id="1571185932">
      <w:bodyDiv w:val="1"/>
      <w:marLeft w:val="0"/>
      <w:marRight w:val="0"/>
      <w:marTop w:val="0"/>
      <w:marBottom w:val="0"/>
      <w:divBdr>
        <w:top w:val="none" w:sz="0" w:space="0" w:color="auto"/>
        <w:left w:val="none" w:sz="0" w:space="0" w:color="auto"/>
        <w:bottom w:val="none" w:sz="0" w:space="0" w:color="auto"/>
        <w:right w:val="none" w:sz="0" w:space="0" w:color="auto"/>
      </w:divBdr>
    </w:div>
    <w:div w:id="1581057889">
      <w:bodyDiv w:val="1"/>
      <w:marLeft w:val="0"/>
      <w:marRight w:val="0"/>
      <w:marTop w:val="0"/>
      <w:marBottom w:val="0"/>
      <w:divBdr>
        <w:top w:val="none" w:sz="0" w:space="0" w:color="auto"/>
        <w:left w:val="none" w:sz="0" w:space="0" w:color="auto"/>
        <w:bottom w:val="none" w:sz="0" w:space="0" w:color="auto"/>
        <w:right w:val="none" w:sz="0" w:space="0" w:color="auto"/>
      </w:divBdr>
    </w:div>
    <w:div w:id="1597009248">
      <w:bodyDiv w:val="1"/>
      <w:marLeft w:val="0"/>
      <w:marRight w:val="0"/>
      <w:marTop w:val="0"/>
      <w:marBottom w:val="0"/>
      <w:divBdr>
        <w:top w:val="none" w:sz="0" w:space="0" w:color="auto"/>
        <w:left w:val="none" w:sz="0" w:space="0" w:color="auto"/>
        <w:bottom w:val="none" w:sz="0" w:space="0" w:color="auto"/>
        <w:right w:val="none" w:sz="0" w:space="0" w:color="auto"/>
      </w:divBdr>
    </w:div>
    <w:div w:id="1608196108">
      <w:bodyDiv w:val="1"/>
      <w:marLeft w:val="0"/>
      <w:marRight w:val="0"/>
      <w:marTop w:val="0"/>
      <w:marBottom w:val="0"/>
      <w:divBdr>
        <w:top w:val="none" w:sz="0" w:space="0" w:color="auto"/>
        <w:left w:val="none" w:sz="0" w:space="0" w:color="auto"/>
        <w:bottom w:val="none" w:sz="0" w:space="0" w:color="auto"/>
        <w:right w:val="none" w:sz="0" w:space="0" w:color="auto"/>
      </w:divBdr>
    </w:div>
    <w:div w:id="1697347097">
      <w:bodyDiv w:val="1"/>
      <w:marLeft w:val="0"/>
      <w:marRight w:val="0"/>
      <w:marTop w:val="0"/>
      <w:marBottom w:val="0"/>
      <w:divBdr>
        <w:top w:val="none" w:sz="0" w:space="0" w:color="auto"/>
        <w:left w:val="none" w:sz="0" w:space="0" w:color="auto"/>
        <w:bottom w:val="none" w:sz="0" w:space="0" w:color="auto"/>
        <w:right w:val="none" w:sz="0" w:space="0" w:color="auto"/>
      </w:divBdr>
    </w:div>
    <w:div w:id="1714114577">
      <w:bodyDiv w:val="1"/>
      <w:marLeft w:val="0"/>
      <w:marRight w:val="0"/>
      <w:marTop w:val="0"/>
      <w:marBottom w:val="0"/>
      <w:divBdr>
        <w:top w:val="none" w:sz="0" w:space="0" w:color="auto"/>
        <w:left w:val="none" w:sz="0" w:space="0" w:color="auto"/>
        <w:bottom w:val="none" w:sz="0" w:space="0" w:color="auto"/>
        <w:right w:val="none" w:sz="0" w:space="0" w:color="auto"/>
      </w:divBdr>
    </w:div>
    <w:div w:id="1743063851">
      <w:bodyDiv w:val="1"/>
      <w:marLeft w:val="0"/>
      <w:marRight w:val="0"/>
      <w:marTop w:val="0"/>
      <w:marBottom w:val="0"/>
      <w:divBdr>
        <w:top w:val="none" w:sz="0" w:space="0" w:color="auto"/>
        <w:left w:val="none" w:sz="0" w:space="0" w:color="auto"/>
        <w:bottom w:val="none" w:sz="0" w:space="0" w:color="auto"/>
        <w:right w:val="none" w:sz="0" w:space="0" w:color="auto"/>
      </w:divBdr>
    </w:div>
    <w:div w:id="1797871870">
      <w:bodyDiv w:val="1"/>
      <w:marLeft w:val="0"/>
      <w:marRight w:val="0"/>
      <w:marTop w:val="0"/>
      <w:marBottom w:val="0"/>
      <w:divBdr>
        <w:top w:val="none" w:sz="0" w:space="0" w:color="auto"/>
        <w:left w:val="none" w:sz="0" w:space="0" w:color="auto"/>
        <w:bottom w:val="none" w:sz="0" w:space="0" w:color="auto"/>
        <w:right w:val="none" w:sz="0" w:space="0" w:color="auto"/>
      </w:divBdr>
    </w:div>
    <w:div w:id="1857621734">
      <w:bodyDiv w:val="1"/>
      <w:marLeft w:val="0"/>
      <w:marRight w:val="0"/>
      <w:marTop w:val="0"/>
      <w:marBottom w:val="0"/>
      <w:divBdr>
        <w:top w:val="none" w:sz="0" w:space="0" w:color="auto"/>
        <w:left w:val="none" w:sz="0" w:space="0" w:color="auto"/>
        <w:bottom w:val="none" w:sz="0" w:space="0" w:color="auto"/>
        <w:right w:val="none" w:sz="0" w:space="0" w:color="auto"/>
      </w:divBdr>
    </w:div>
    <w:div w:id="1928273052">
      <w:bodyDiv w:val="1"/>
      <w:marLeft w:val="0"/>
      <w:marRight w:val="0"/>
      <w:marTop w:val="0"/>
      <w:marBottom w:val="0"/>
      <w:divBdr>
        <w:top w:val="none" w:sz="0" w:space="0" w:color="auto"/>
        <w:left w:val="none" w:sz="0" w:space="0" w:color="auto"/>
        <w:bottom w:val="none" w:sz="0" w:space="0" w:color="auto"/>
        <w:right w:val="none" w:sz="0" w:space="0" w:color="auto"/>
      </w:divBdr>
    </w:div>
    <w:div w:id="1953898907">
      <w:bodyDiv w:val="1"/>
      <w:marLeft w:val="0"/>
      <w:marRight w:val="0"/>
      <w:marTop w:val="0"/>
      <w:marBottom w:val="0"/>
      <w:divBdr>
        <w:top w:val="none" w:sz="0" w:space="0" w:color="auto"/>
        <w:left w:val="none" w:sz="0" w:space="0" w:color="auto"/>
        <w:bottom w:val="none" w:sz="0" w:space="0" w:color="auto"/>
        <w:right w:val="none" w:sz="0" w:space="0" w:color="auto"/>
      </w:divBdr>
    </w:div>
    <w:div w:id="1988851525">
      <w:bodyDiv w:val="1"/>
      <w:marLeft w:val="0"/>
      <w:marRight w:val="0"/>
      <w:marTop w:val="0"/>
      <w:marBottom w:val="0"/>
      <w:divBdr>
        <w:top w:val="none" w:sz="0" w:space="0" w:color="auto"/>
        <w:left w:val="none" w:sz="0" w:space="0" w:color="auto"/>
        <w:bottom w:val="none" w:sz="0" w:space="0" w:color="auto"/>
        <w:right w:val="none" w:sz="0" w:space="0" w:color="auto"/>
      </w:divBdr>
    </w:div>
    <w:div w:id="1999528136">
      <w:bodyDiv w:val="1"/>
      <w:marLeft w:val="0"/>
      <w:marRight w:val="0"/>
      <w:marTop w:val="0"/>
      <w:marBottom w:val="0"/>
      <w:divBdr>
        <w:top w:val="none" w:sz="0" w:space="0" w:color="auto"/>
        <w:left w:val="none" w:sz="0" w:space="0" w:color="auto"/>
        <w:bottom w:val="none" w:sz="0" w:space="0" w:color="auto"/>
        <w:right w:val="none" w:sz="0" w:space="0" w:color="auto"/>
      </w:divBdr>
    </w:div>
    <w:div w:id="2001999035">
      <w:bodyDiv w:val="1"/>
      <w:marLeft w:val="0"/>
      <w:marRight w:val="0"/>
      <w:marTop w:val="0"/>
      <w:marBottom w:val="0"/>
      <w:divBdr>
        <w:top w:val="none" w:sz="0" w:space="0" w:color="auto"/>
        <w:left w:val="none" w:sz="0" w:space="0" w:color="auto"/>
        <w:bottom w:val="none" w:sz="0" w:space="0" w:color="auto"/>
        <w:right w:val="none" w:sz="0" w:space="0" w:color="auto"/>
      </w:divBdr>
    </w:div>
    <w:div w:id="2038650990">
      <w:bodyDiv w:val="1"/>
      <w:marLeft w:val="0"/>
      <w:marRight w:val="0"/>
      <w:marTop w:val="0"/>
      <w:marBottom w:val="0"/>
      <w:divBdr>
        <w:top w:val="none" w:sz="0" w:space="0" w:color="auto"/>
        <w:left w:val="none" w:sz="0" w:space="0" w:color="auto"/>
        <w:bottom w:val="none" w:sz="0" w:space="0" w:color="auto"/>
        <w:right w:val="none" w:sz="0" w:space="0" w:color="auto"/>
      </w:divBdr>
    </w:div>
    <w:div w:id="2138716100">
      <w:bodyDiv w:val="1"/>
      <w:marLeft w:val="0"/>
      <w:marRight w:val="0"/>
      <w:marTop w:val="0"/>
      <w:marBottom w:val="0"/>
      <w:divBdr>
        <w:top w:val="none" w:sz="0" w:space="0" w:color="auto"/>
        <w:left w:val="none" w:sz="0" w:space="0" w:color="auto"/>
        <w:bottom w:val="none" w:sz="0" w:space="0" w:color="auto"/>
        <w:right w:val="none" w:sz="0" w:space="0" w:color="auto"/>
      </w:divBdr>
    </w:div>
    <w:div w:id="21425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onsole.firebase.google.com/project/fir-demo-project/overview?pli=1"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analytics.google.com/analytics/web/?utm_source=demoaccount&amp;utm_medium=demoaccount&amp;utm_campaign=demoaccount" TargetMode="Externa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UDDINCK\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E048ED8AED54D23AFF45F8C4EBB4B6B"/>
        <w:category>
          <w:name w:val="Algemeen"/>
          <w:gallery w:val="placeholder"/>
        </w:category>
        <w:types>
          <w:type w:val="bbPlcHdr"/>
        </w:types>
        <w:behaviors>
          <w:behavior w:val="content"/>
        </w:behaviors>
        <w:guid w:val="{7A3AB9A6-7A4D-4CBF-9C12-0A3F6A815503}"/>
      </w:docPartPr>
      <w:docPartBody>
        <w:p w:rsidR="00F11703" w:rsidRDefault="00D13765">
          <w:pPr>
            <w:pStyle w:val="9E048ED8AED54D23AFF45F8C4EBB4B6B"/>
          </w:pPr>
          <w:r>
            <w:t>[Naam]</w:t>
          </w:r>
        </w:p>
      </w:docPartBody>
    </w:docPart>
    <w:docPart>
      <w:docPartPr>
        <w:name w:val="AC17F0B460F342F187D5DAF1A32389B0"/>
        <w:category>
          <w:name w:val="Algemeen"/>
          <w:gallery w:val="placeholder"/>
        </w:category>
        <w:types>
          <w:type w:val="bbPlcHdr"/>
        </w:types>
        <w:behaviors>
          <w:behavior w:val="content"/>
        </w:behaviors>
        <w:guid w:val="{EC13D24C-B39D-4A9A-9F23-3F56AB05A7C7}"/>
      </w:docPartPr>
      <w:docPartBody>
        <w:p w:rsidR="00F11703" w:rsidRDefault="00D13765">
          <w:pPr>
            <w:pStyle w:val="AC17F0B460F342F187D5DAF1A32389B0"/>
          </w:pPr>
          <w:r>
            <w:t>[Titel cursus]</w:t>
          </w:r>
        </w:p>
      </w:docPartBody>
    </w:docPart>
    <w:docPart>
      <w:docPartPr>
        <w:name w:val="ED5821C8330E4385982A8BB48346A63A"/>
        <w:category>
          <w:name w:val="Algemeen"/>
          <w:gallery w:val="placeholder"/>
        </w:category>
        <w:types>
          <w:type w:val="bbPlcHdr"/>
        </w:types>
        <w:behaviors>
          <w:behavior w:val="content"/>
        </w:behaviors>
        <w:guid w:val="{81D2570C-73BC-47B7-9988-87FC6E826DB4}"/>
      </w:docPartPr>
      <w:docPartBody>
        <w:p w:rsidR="00F11703" w:rsidRDefault="00D13765">
          <w:pPr>
            <w:pStyle w:val="ED5821C8330E4385982A8BB48346A63A"/>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765"/>
    <w:rsid w:val="001C21CC"/>
    <w:rsid w:val="001D3597"/>
    <w:rsid w:val="00413A4B"/>
    <w:rsid w:val="004F2894"/>
    <w:rsid w:val="00585870"/>
    <w:rsid w:val="005E49F7"/>
    <w:rsid w:val="007E0076"/>
    <w:rsid w:val="00B9677A"/>
    <w:rsid w:val="00D13765"/>
    <w:rsid w:val="00F11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1">
    <w:name w:val="kop 1"/>
    <w:basedOn w:val="Normal"/>
    <w:next w:val="Normal"/>
    <w:link w:val="Tekensvoorkop1"/>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20"/>
      <w:lang w:val="nl-NL" w:eastAsia="nl-NL"/>
    </w:rPr>
  </w:style>
  <w:style w:type="paragraph" w:customStyle="1" w:styleId="kop2">
    <w:name w:val="kop 2"/>
    <w:basedOn w:val="Normal"/>
    <w:next w:val="Normal"/>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szCs w:val="20"/>
      <w:lang w:val="nl-NL" w:eastAsia="nl-NL"/>
    </w:rPr>
  </w:style>
  <w:style w:type="character" w:customStyle="1" w:styleId="Tekensvoorkop1">
    <w:name w:val="Tekens voor kop 1"/>
    <w:basedOn w:val="DefaultParagraphFont"/>
    <w:link w:val="kop1"/>
    <w:uiPriority w:val="1"/>
    <w:rPr>
      <w:rFonts w:asciiTheme="majorHAnsi" w:eastAsiaTheme="majorEastAsia" w:hAnsiTheme="majorHAnsi" w:cstheme="majorBidi"/>
      <w:color w:val="4472C4" w:themeColor="accent1"/>
      <w:sz w:val="30"/>
      <w:szCs w:val="20"/>
      <w:lang w:val="nl-NL" w:eastAsia="nl-NL"/>
    </w:rPr>
  </w:style>
  <w:style w:type="character" w:customStyle="1" w:styleId="Tekensvoorkop2">
    <w:name w:val="Tekens voor kop 2"/>
    <w:basedOn w:val="DefaultParagraphFont"/>
    <w:link w:val="kop2"/>
    <w:uiPriority w:val="1"/>
    <w:rPr>
      <w:rFonts w:asciiTheme="majorHAnsi" w:eastAsiaTheme="majorEastAsia" w:hAnsiTheme="majorHAnsi" w:cstheme="majorBidi"/>
      <w:caps/>
      <w:color w:val="4472C4" w:themeColor="accent1"/>
      <w:szCs w:val="20"/>
      <w:lang w:val="nl-NL" w:eastAsia="nl-NL"/>
    </w:rPr>
  </w:style>
  <w:style w:type="paragraph" w:customStyle="1" w:styleId="Lijstopsommingsteken">
    <w:name w:val="Lijstopsommingsteken"/>
    <w:basedOn w:val="Normal"/>
    <w:uiPriority w:val="1"/>
    <w:unhideWhenUsed/>
    <w:qFormat/>
    <w:pPr>
      <w:numPr>
        <w:numId w:val="1"/>
      </w:numPr>
      <w:spacing w:before="120" w:after="200" w:line="264" w:lineRule="auto"/>
    </w:pPr>
    <w:rPr>
      <w:rFonts w:eastAsiaTheme="minorHAnsi"/>
      <w:color w:val="595959" w:themeColor="text1" w:themeTint="A6"/>
      <w:sz w:val="20"/>
      <w:szCs w:val="20"/>
      <w:lang w:val="nl-NL" w:eastAsia="nl-NL"/>
    </w:rPr>
  </w:style>
  <w:style w:type="paragraph" w:customStyle="1" w:styleId="5C0F6447474A402E9EDCDDA0FFBE011D">
    <w:name w:val="5C0F6447474A402E9EDCDDA0FFBE011D"/>
  </w:style>
  <w:style w:type="paragraph" w:customStyle="1" w:styleId="9E048ED8AED54D23AFF45F8C4EBB4B6B">
    <w:name w:val="9E048ED8AED54D23AFF45F8C4EBB4B6B"/>
  </w:style>
  <w:style w:type="paragraph" w:customStyle="1" w:styleId="AC17F0B460F342F187D5DAF1A32389B0">
    <w:name w:val="AC17F0B460F342F187D5DAF1A32389B0"/>
  </w:style>
  <w:style w:type="paragraph" w:customStyle="1" w:styleId="ED5821C8330E4385982A8BB48346A63A">
    <w:name w:val="ED5821C8330E4385982A8BB48346A6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2017-08-15T00:00:00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b:Source>
    <b:Tag>SSL_Veiligheid</b:Tag>
    <b:SourceType>InternetSite</b:SourceType>
    <b:Guid>{4141619C-C05B-462A-A84A-3635F1531124}</b:Guid>
    <b:Title>Just How Strong is 2048-bit SSL Certificate Encryption?</b:Title>
    <b:Author>
      <b:Author>
        <b:NameList>
          <b:Person>
            <b:Last>Digicert</b:Last>
          </b:Person>
        </b:NameList>
      </b:Author>
    </b:Author>
    <b:InternetSiteTitle>Digicert</b:InternetSiteTitle>
    <b:URL>https://www.digicert.com/TimeTravel/math.htm</b:URL>
    <b:RefOrder>1</b:RefOrder>
  </b:Source>
  <b:Source>
    <b:Tag>Google_Display_Network</b:Tag>
    <b:SourceType>InternetSite</b:SourceType>
    <b:Guid>{1F37538F-EE93-4B7B-B552-C59A78ECE96F}</b:Guid>
    <b:Author>
      <b:Author>
        <b:NameList>
          <b:Person>
            <b:Last>Google</b:Last>
          </b:Person>
        </b:NameList>
      </b:Author>
    </b:Author>
    <b:Title>About the Google Display Network - AdWords Help</b:Title>
    <b:InternetSiteTitle>support.google.com</b:InternetSiteTitle>
    <b:URL>https://support.google.com/adwords/answer/2404190?hl=nl</b:URL>
    <b:RefOrder>9</b:RefOrder>
  </b:Source>
  <b:Source>
    <b:Tag>Goo</b:Tag>
    <b:SourceType>InternetSite</b:SourceType>
    <b:Guid>{BF8D5D0F-D270-41EF-B9F5-208C22FBDF42}</b:Guid>
    <b:Title>Documentation | Firebase</b:Title>
    <b:Author>
      <b:Author>
        <b:NameList>
          <b:Person>
            <b:Last>Google</b:Last>
          </b:Person>
        </b:NameList>
      </b:Author>
    </b:Author>
    <b:InternetSiteTitle>Firebase</b:InternetSiteTitle>
    <b:URL>https://firebase.google.com/docs/</b:URL>
    <b:RefOrder>10</b:RefOrder>
  </b:Source>
  <b:Source>
    <b:Tag>Rea</b:Tag>
    <b:SourceType>InternetSite</b:SourceType>
    <b:Guid>{D0A2F86F-5800-4775-91FB-08D2413999D1}</b:Guid>
    <b:Author>
      <b:Author>
        <b:NameList>
          <b:Person>
            <b:Last>Realm</b:Last>
          </b:Person>
        </b:NameList>
      </b:Author>
    </b:Author>
    <b:Title>Realm</b:Title>
    <b:InternetSiteTitle>Realm Mobile Platform</b:InternetSiteTitle>
    <b:URL>https://realm.io/products/realm-mobile-platform/</b:URL>
    <b:RefOrder>2</b:RefOrder>
  </b:Source>
  <b:Source>
    <b:Tag>And</b:Tag>
    <b:SourceType>InternetSite</b:SourceType>
    <b:Guid>{B125B149-69BE-47BF-8CA1-7CCBEEA59D89}</b:Guid>
    <b:Author>
      <b:Author>
        <b:NameList>
          <b:Person>
            <b:Last>Android</b:Last>
          </b:Person>
        </b:NameList>
      </b:Author>
    </b:Author>
    <b:Title>Notifications | Android</b:Title>
    <b:InternetSiteTitle>Android developers</b:InternetSiteTitle>
    <b:URL>https://developer.android.com/guide/topics/ui/notifiers/notifications.html</b:URL>
    <b:RefOrder>3</b:RefOrder>
  </b:Source>
  <b:Source>
    <b:Tag>New1</b:Tag>
    <b:SourceType>InternetSite</b:SourceType>
    <b:Guid>{D3B64668-E132-43A4-801E-BCD464579A8E}</b:Guid>
    <b:Author>
      <b:Author>
        <b:NameList>
          <b:Person>
            <b:Last>Relic</b:Last>
            <b:First>New</b:First>
          </b:Person>
        </b:NameList>
      </b:Author>
    </b:Author>
    <b:Title>Digital Performance Monitoring and Management | New Relic</b:Title>
    <b:InternetSiteTitle>New Relic</b:InternetSiteTitle>
    <b:URL>https://newrelic.com/</b:URL>
    <b:RefOrder>4</b:RefOrder>
  </b:Source>
  <b:Source>
    <b:Tag>New</b:Tag>
    <b:SourceType>InternetSite</b:SourceType>
    <b:Guid>{72DE0B36-8BEA-4EEB-8CA0-D2736C3DC3DD}</b:Guid>
    <b:Author>
      <b:Author>
        <b:NameList>
          <b:Person>
            <b:Last>Relic</b:Last>
            <b:First>New</b:First>
          </b:Person>
        </b:NameList>
      </b:Author>
    </b:Author>
    <b:Title>Application Performance Monitoring Tools and Features | New Relic APM</b:Title>
    <b:InternetSiteTitle>New Relic APM</b:InternetSiteTitle>
    <b:URL>https://newrelic.com/application-monitoring/features</b:URL>
    <b:RefOrder>5</b:RefOrder>
  </b:Source>
  <b:Source>
    <b:Tag>Sor</b:Tag>
    <b:SourceType>InternetSite</b:SourceType>
    <b:Guid>{AED33162-9051-46ED-B1B9-0A0C5577D2CF}</b:Guid>
    <b:Author>
      <b:Author>
        <b:NameList>
          <b:Person>
            <b:Last>Sortlist</b:Last>
          </b:Person>
        </b:NameList>
      </b:Author>
    </b:Author>
    <b:Title>De 10 Beste Mobile App Development Bureaus in België (2017) - Sortlist</b:Title>
    <b:InternetSiteTitle>Sortlist</b:InternetSiteTitle>
    <b:URL>https://www.sortlist.be/nl/mobile-app-development/belgie-be</b:URL>
    <b:RefOrder>7</b:RefOrder>
  </b:Source>
  <b:Source>
    <b:Tag>Fla</b:Tag>
    <b:SourceType>InternetSite</b:SourceType>
    <b:Guid>{EC3AABA0-8768-4B09-9ABF-92280A3811D3}</b:Guid>
    <b:Author>
      <b:Author>
        <b:NameList>
          <b:Person>
            <b:Last>trade</b:Last>
            <b:First>Flanders</b:First>
            <b:Middle>investment and</b:Middle>
          </b:Person>
        </b:NameList>
      </b:Author>
    </b:Author>
    <b:Title>Mobile application development in Flanders</b:Title>
    <b:InternetSiteTitle>Flanders investment and trade</b:InternetSiteTitle>
    <b:URL>https://www.flandersinvestmentandtrade.com/invest/en/sectors/digital-society/mobile-applications</b:URL>
    <b:RefOrder>11</b:RefOrder>
  </b:Source>
  <b:Source>
    <b:Tag>Eur</b:Tag>
    <b:SourceType>InternetSite</b:SourceType>
    <b:Guid>{A4E340C2-0C45-4C87-9166-08EE2189139C}</b:Guid>
    <b:Author>
      <b:Author>
        <b:Corporate>Europese Unie</b:Corporate>
      </b:Author>
    </b:Author>
    <b:Title>Home Page of EU GDPR</b:Title>
    <b:InternetSiteTitle>EUGDPR</b:InternetSiteTitle>
    <b:URL>http://www.eugdpr.org/</b:URL>
    <b:RefOrder>8</b:RefOrder>
  </b:Source>
  <b:Source>
    <b:Tag>AWS</b:Tag>
    <b:SourceType>InternetSite</b:SourceType>
    <b:Guid>{D31A0A36-6873-493E-B5B9-267782080B0F}</b:Guid>
    <b:Author>
      <b:Author>
        <b:NameList>
          <b:Person>
            <b:Last>AWS</b:Last>
          </b:Person>
        </b:NameList>
      </b:Author>
    </b:Author>
    <b:Title>Getting Started with AWS documentation</b:Title>
    <b:InternetSiteTitle>aws.amazon.com</b:InternetSiteTitle>
    <b:URL>https://aws.amazon.com/documentation/gettingstarted/</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20176AEF-5195-46A3-92AE-7B17FFD7F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300</TotalTime>
  <Pages>68</Pages>
  <Words>13998</Words>
  <Characters>79793</Characters>
  <Application>Microsoft Office Word</Application>
  <DocSecurity>0</DocSecurity>
  <Lines>664</Lines>
  <Paragraphs>187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Firebase</vt:lpstr>
      <vt:lpstr>Firebase</vt:lpstr>
    </vt:vector>
  </TitlesOfParts>
  <Company/>
  <LinksUpToDate>false</LinksUpToDate>
  <CharactersWithSpaces>93604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Firebase</dc:title>
  <dc:subject>Nieuwe technologie voor applicaties en proof of concept</dc:subject>
  <dc:creator>SCHUDDINCK</dc:creator>
  <cp:keywords>Firebase</cp:keywords>
  <dc:description/>
  <cp:lastModifiedBy>SCHUDDINCK</cp:lastModifiedBy>
  <cp:revision>8</cp:revision>
  <dcterms:created xsi:type="dcterms:W3CDTF">2017-08-15T19:26:00Z</dcterms:created>
  <dcterms:modified xsi:type="dcterms:W3CDTF">2017-08-20T15:38:00Z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